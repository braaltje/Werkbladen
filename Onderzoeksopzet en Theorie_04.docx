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F7606" w14:textId="77777777" w:rsidR="00C6554A" w:rsidRPr="00A65F1A" w:rsidRDefault="002554CD" w:rsidP="00C6554A">
      <w:pPr>
        <w:pStyle w:val="Photo"/>
        <w:rPr>
          <w:lang w:val="nl-NL"/>
        </w:rPr>
      </w:pPr>
      <w:bookmarkStart w:id="0" w:name="_Toc321147149"/>
      <w:bookmarkStart w:id="1" w:name="_Toc318188227"/>
      <w:bookmarkStart w:id="2" w:name="_Toc318188327"/>
      <w:bookmarkStart w:id="3" w:name="_Toc318189312"/>
      <w:bookmarkStart w:id="4" w:name="_Toc321147011"/>
      <w:r w:rsidRPr="00A65F1A">
        <w:rPr>
          <w:noProof/>
          <w:lang w:val="nl-NL"/>
        </w:rPr>
        <w:drawing>
          <wp:inline distT="0" distB="0" distL="0" distR="0" wp14:anchorId="5AE503D6" wp14:editId="07457A71">
            <wp:extent cx="3657600" cy="4912822"/>
            <wp:effectExtent l="0" t="0" r="0" b="254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661743" cy="4918387"/>
                    </a:xfrm>
                    <a:prstGeom prst="rect">
                      <a:avLst/>
                    </a:prstGeom>
                    <a:noFill/>
                    <a:ln w="254000" cap="rnd">
                      <a:noFill/>
                    </a:ln>
                    <a:effectLst/>
                  </pic:spPr>
                </pic:pic>
              </a:graphicData>
            </a:graphic>
          </wp:inline>
        </w:drawing>
      </w:r>
    </w:p>
    <w:bookmarkEnd w:id="0"/>
    <w:bookmarkEnd w:id="1"/>
    <w:bookmarkEnd w:id="2"/>
    <w:bookmarkEnd w:id="3"/>
    <w:bookmarkEnd w:id="4"/>
    <w:p w14:paraId="7EAF83A4" w14:textId="1100E8CF" w:rsidR="00C6554A" w:rsidRDefault="006226EC" w:rsidP="00C6554A">
      <w:pPr>
        <w:pStyle w:val="Title"/>
        <w:rPr>
          <w:szCs w:val="60"/>
          <w:lang w:val="nl-NL"/>
        </w:rPr>
      </w:pPr>
      <w:r>
        <w:rPr>
          <w:szCs w:val="60"/>
          <w:lang w:val="nl-NL"/>
        </w:rPr>
        <w:t>Onderzoeksopzet en Theorie</w:t>
      </w:r>
      <w:r w:rsidR="00C02026" w:rsidRPr="00C02026">
        <w:rPr>
          <w:szCs w:val="60"/>
          <w:lang w:val="nl-NL"/>
        </w:rPr>
        <w:t xml:space="preserve"> Afstudeeropdracht</w:t>
      </w:r>
    </w:p>
    <w:p w14:paraId="6105B6EC" w14:textId="77777777" w:rsidR="005663E0" w:rsidRDefault="005663E0" w:rsidP="00C6554A">
      <w:pPr>
        <w:pStyle w:val="Title"/>
        <w:rPr>
          <w:szCs w:val="60"/>
          <w:lang w:val="nl-NL"/>
        </w:rPr>
      </w:pPr>
    </w:p>
    <w:p w14:paraId="2E5A2503" w14:textId="15015722" w:rsidR="00C6554A" w:rsidRPr="00007C1B" w:rsidRDefault="005663E0" w:rsidP="00C6554A">
      <w:pPr>
        <w:pStyle w:val="Subtitle"/>
        <w:rPr>
          <w:i/>
          <w:iCs/>
          <w:lang w:val="nl-NL"/>
        </w:rPr>
      </w:pPr>
      <w:r>
        <w:rPr>
          <w:i/>
          <w:iCs/>
          <w:lang w:val="nl-NL"/>
        </w:rPr>
        <w:t>Artificial intelligence voor het ontwikkelen van chemische producten</w:t>
      </w:r>
    </w:p>
    <w:p w14:paraId="2AD4C468" w14:textId="00D720ED" w:rsidR="00617D23" w:rsidRDefault="006F262B" w:rsidP="00C6554A">
      <w:pPr>
        <w:pStyle w:val="ContactInfo"/>
        <w:rPr>
          <w:i/>
          <w:iCs/>
          <w:lang w:val="nl-NL"/>
        </w:rPr>
      </w:pPr>
      <w:r w:rsidRPr="00A65F1A">
        <w:rPr>
          <w:lang w:val="nl-NL"/>
        </w:rPr>
        <w:t>Dennis de Braal</w:t>
      </w:r>
      <w:r w:rsidR="00C6554A" w:rsidRPr="00A65F1A">
        <w:rPr>
          <w:lang w:val="nl-NL"/>
        </w:rPr>
        <w:t xml:space="preserve"> | </w:t>
      </w:r>
      <w:r w:rsidR="00C02026">
        <w:rPr>
          <w:lang w:val="nl-NL"/>
        </w:rPr>
        <w:t xml:space="preserve">Student nr. 120152177 </w:t>
      </w:r>
      <w:r w:rsidR="00C6554A" w:rsidRPr="00A65F1A">
        <w:rPr>
          <w:lang w:val="nl-NL"/>
        </w:rPr>
        <w:t>|</w:t>
      </w:r>
      <w:r w:rsidR="00C02026">
        <w:rPr>
          <w:lang w:val="nl-NL"/>
        </w:rPr>
        <w:t xml:space="preserve"> </w:t>
      </w:r>
      <w:r w:rsidR="00C02026" w:rsidRPr="00C02026">
        <w:rPr>
          <w:lang w:val="nl-NL"/>
        </w:rPr>
        <w:t>HBO Informatica</w:t>
      </w:r>
      <w:r w:rsidR="00C02026">
        <w:rPr>
          <w:lang w:val="nl-NL"/>
        </w:rPr>
        <w:t xml:space="preserve"> </w:t>
      </w:r>
      <w:r w:rsidR="00C02026" w:rsidRPr="00A65F1A">
        <w:rPr>
          <w:lang w:val="nl-NL"/>
        </w:rPr>
        <w:t>|</w:t>
      </w:r>
      <w:r w:rsidR="00C02026">
        <w:rPr>
          <w:lang w:val="nl-NL"/>
        </w:rPr>
        <w:t xml:space="preserve"> Inzendcode </w:t>
      </w:r>
      <w:r w:rsidR="00C02026" w:rsidRPr="006226EC">
        <w:rPr>
          <w:highlight w:val="yellow"/>
          <w:lang w:val="nl-NL"/>
        </w:rPr>
        <w:t>264S1</w:t>
      </w:r>
      <w:r w:rsidR="00C02026">
        <w:rPr>
          <w:lang w:val="nl-NL"/>
        </w:rPr>
        <w:t xml:space="preserve"> </w:t>
      </w:r>
      <w:r w:rsidR="00C02026" w:rsidRPr="00A65F1A">
        <w:rPr>
          <w:lang w:val="nl-NL"/>
        </w:rPr>
        <w:t xml:space="preserve">| </w:t>
      </w:r>
      <w:r w:rsidR="009C2EC0" w:rsidRPr="00C44B7A">
        <w:rPr>
          <w:i/>
          <w:iCs/>
          <w:highlight w:val="yellow"/>
          <w:lang w:val="nl-NL"/>
        </w:rPr>
        <w:t>06-09-2021</w:t>
      </w:r>
    </w:p>
    <w:p w14:paraId="5816E25D" w14:textId="00F6E175" w:rsidR="00C44B7A" w:rsidRDefault="00C44B7A" w:rsidP="00C6554A">
      <w:pPr>
        <w:pStyle w:val="ContactInfo"/>
        <w:rPr>
          <w:i/>
          <w:iCs/>
          <w:lang w:val="nl-NL"/>
        </w:rPr>
      </w:pPr>
    </w:p>
    <w:p w14:paraId="54DA756E" w14:textId="77777777" w:rsidR="00C44B7A" w:rsidRPr="00C44B7A" w:rsidRDefault="00C44B7A" w:rsidP="00C44B7A">
      <w:pPr>
        <w:rPr>
          <w:lang w:val="nl-NL"/>
        </w:rPr>
      </w:pPr>
    </w:p>
    <w:sdt>
      <w:sdtPr>
        <w:rPr>
          <w:rFonts w:asciiTheme="minorHAnsi" w:eastAsia="MS Mincho" w:hAnsiTheme="minorHAnsi" w:cstheme="minorBidi"/>
          <w:color w:val="595959" w:themeColor="text1" w:themeTint="A6"/>
          <w:sz w:val="22"/>
          <w:szCs w:val="22"/>
          <w:lang w:val="en-US" w:eastAsia="en-US"/>
        </w:rPr>
        <w:id w:val="-306704829"/>
        <w:docPartObj>
          <w:docPartGallery w:val="Table of Contents"/>
          <w:docPartUnique/>
        </w:docPartObj>
      </w:sdtPr>
      <w:sdtEndPr>
        <w:rPr>
          <w:b/>
          <w:bCs/>
        </w:rPr>
      </w:sdtEndPr>
      <w:sdtContent>
        <w:p w14:paraId="254AD5FE" w14:textId="3C554674" w:rsidR="00C44B7A" w:rsidRDefault="00C44B7A">
          <w:pPr>
            <w:pStyle w:val="TOCHeading"/>
          </w:pPr>
          <w:r>
            <w:t>Inhoud</w:t>
          </w:r>
        </w:p>
        <w:p w14:paraId="404C0B23" w14:textId="710B5AD5" w:rsidR="002D400A" w:rsidRDefault="00C44B7A">
          <w:pPr>
            <w:pStyle w:val="TOC1"/>
            <w:tabs>
              <w:tab w:val="right" w:leader="dot" w:pos="8630"/>
            </w:tabs>
            <w:rPr>
              <w:rFonts w:eastAsiaTheme="minorEastAsia"/>
              <w:noProof/>
              <w:color w:val="auto"/>
              <w:lang w:val="nl-NL" w:eastAsia="nl-NL"/>
            </w:rPr>
          </w:pPr>
          <w:r>
            <w:fldChar w:fldCharType="begin"/>
          </w:r>
          <w:r>
            <w:instrText xml:space="preserve"> TOC \o "1-3" \h \z \u </w:instrText>
          </w:r>
          <w:r>
            <w:fldChar w:fldCharType="separate"/>
          </w:r>
          <w:hyperlink w:anchor="_Toc96451248" w:history="1">
            <w:r w:rsidR="002D400A" w:rsidRPr="008B0E39">
              <w:rPr>
                <w:rStyle w:val="Hyperlink"/>
                <w:noProof/>
                <w:lang w:val="nl-NL"/>
              </w:rPr>
              <w:t>1. Inleiding</w:t>
            </w:r>
            <w:r w:rsidR="002D400A">
              <w:rPr>
                <w:noProof/>
                <w:webHidden/>
              </w:rPr>
              <w:tab/>
            </w:r>
            <w:r w:rsidR="002D400A">
              <w:rPr>
                <w:noProof/>
                <w:webHidden/>
              </w:rPr>
              <w:fldChar w:fldCharType="begin"/>
            </w:r>
            <w:r w:rsidR="002D400A">
              <w:rPr>
                <w:noProof/>
                <w:webHidden/>
              </w:rPr>
              <w:instrText xml:space="preserve"> PAGEREF _Toc96451248 \h </w:instrText>
            </w:r>
            <w:r w:rsidR="002D400A">
              <w:rPr>
                <w:noProof/>
                <w:webHidden/>
              </w:rPr>
            </w:r>
            <w:r w:rsidR="002D400A">
              <w:rPr>
                <w:noProof/>
                <w:webHidden/>
              </w:rPr>
              <w:fldChar w:fldCharType="separate"/>
            </w:r>
            <w:r w:rsidR="002D400A">
              <w:rPr>
                <w:noProof/>
                <w:webHidden/>
              </w:rPr>
              <w:t>2</w:t>
            </w:r>
            <w:r w:rsidR="002D400A">
              <w:rPr>
                <w:noProof/>
                <w:webHidden/>
              </w:rPr>
              <w:fldChar w:fldCharType="end"/>
            </w:r>
          </w:hyperlink>
        </w:p>
        <w:p w14:paraId="405417DB" w14:textId="074BBCAF" w:rsidR="002D400A" w:rsidRDefault="00270CA6">
          <w:pPr>
            <w:pStyle w:val="TOC2"/>
            <w:tabs>
              <w:tab w:val="right" w:leader="dot" w:pos="8630"/>
            </w:tabs>
            <w:rPr>
              <w:rFonts w:eastAsiaTheme="minorEastAsia"/>
              <w:noProof/>
              <w:color w:val="auto"/>
              <w:lang w:val="nl-NL" w:eastAsia="nl-NL"/>
            </w:rPr>
          </w:pPr>
          <w:hyperlink w:anchor="_Toc96451249" w:history="1">
            <w:r w:rsidR="002D400A" w:rsidRPr="008B0E39">
              <w:rPr>
                <w:rStyle w:val="Hyperlink"/>
                <w:noProof/>
                <w:lang w:val="nl-NL"/>
              </w:rPr>
              <w:t>1.1 Aanleiding</w:t>
            </w:r>
            <w:r w:rsidR="002D400A">
              <w:rPr>
                <w:noProof/>
                <w:webHidden/>
              </w:rPr>
              <w:tab/>
            </w:r>
            <w:r w:rsidR="002D400A">
              <w:rPr>
                <w:noProof/>
                <w:webHidden/>
              </w:rPr>
              <w:fldChar w:fldCharType="begin"/>
            </w:r>
            <w:r w:rsidR="002D400A">
              <w:rPr>
                <w:noProof/>
                <w:webHidden/>
              </w:rPr>
              <w:instrText xml:space="preserve"> PAGEREF _Toc96451249 \h </w:instrText>
            </w:r>
            <w:r w:rsidR="002D400A">
              <w:rPr>
                <w:noProof/>
                <w:webHidden/>
              </w:rPr>
            </w:r>
            <w:r w:rsidR="002D400A">
              <w:rPr>
                <w:noProof/>
                <w:webHidden/>
              </w:rPr>
              <w:fldChar w:fldCharType="separate"/>
            </w:r>
            <w:r w:rsidR="002D400A">
              <w:rPr>
                <w:noProof/>
                <w:webHidden/>
              </w:rPr>
              <w:t>2</w:t>
            </w:r>
            <w:r w:rsidR="002D400A">
              <w:rPr>
                <w:noProof/>
                <w:webHidden/>
              </w:rPr>
              <w:fldChar w:fldCharType="end"/>
            </w:r>
          </w:hyperlink>
        </w:p>
        <w:p w14:paraId="7523F3BD" w14:textId="25515722" w:rsidR="002D400A" w:rsidRDefault="00270CA6">
          <w:pPr>
            <w:pStyle w:val="TOC3"/>
            <w:tabs>
              <w:tab w:val="left" w:pos="1320"/>
              <w:tab w:val="right" w:leader="dot" w:pos="8630"/>
            </w:tabs>
            <w:rPr>
              <w:rFonts w:eastAsiaTheme="minorEastAsia"/>
              <w:noProof/>
              <w:color w:val="auto"/>
              <w:lang w:val="nl-NL" w:eastAsia="nl-NL"/>
            </w:rPr>
          </w:pPr>
          <w:hyperlink w:anchor="_Toc96451250" w:history="1">
            <w:r w:rsidR="002D400A" w:rsidRPr="008B0E39">
              <w:rPr>
                <w:rStyle w:val="Hyperlink"/>
                <w:noProof/>
                <w:lang w:val="nl-NL"/>
              </w:rPr>
              <w:t>1.1.1</w:t>
            </w:r>
            <w:r w:rsidR="002D400A">
              <w:rPr>
                <w:rFonts w:eastAsiaTheme="minorEastAsia"/>
                <w:noProof/>
                <w:color w:val="auto"/>
                <w:lang w:val="nl-NL" w:eastAsia="nl-NL"/>
              </w:rPr>
              <w:tab/>
            </w:r>
            <w:r w:rsidR="002D400A" w:rsidRPr="008B0E39">
              <w:rPr>
                <w:rStyle w:val="Hyperlink"/>
                <w:noProof/>
                <w:lang w:val="nl-NL"/>
              </w:rPr>
              <w:t>Dow</w:t>
            </w:r>
            <w:r w:rsidR="002D400A">
              <w:rPr>
                <w:noProof/>
                <w:webHidden/>
              </w:rPr>
              <w:tab/>
            </w:r>
            <w:r w:rsidR="002D400A">
              <w:rPr>
                <w:noProof/>
                <w:webHidden/>
              </w:rPr>
              <w:fldChar w:fldCharType="begin"/>
            </w:r>
            <w:r w:rsidR="002D400A">
              <w:rPr>
                <w:noProof/>
                <w:webHidden/>
              </w:rPr>
              <w:instrText xml:space="preserve"> PAGEREF _Toc96451250 \h </w:instrText>
            </w:r>
            <w:r w:rsidR="002D400A">
              <w:rPr>
                <w:noProof/>
                <w:webHidden/>
              </w:rPr>
            </w:r>
            <w:r w:rsidR="002D400A">
              <w:rPr>
                <w:noProof/>
                <w:webHidden/>
              </w:rPr>
              <w:fldChar w:fldCharType="separate"/>
            </w:r>
            <w:r w:rsidR="002D400A">
              <w:rPr>
                <w:noProof/>
                <w:webHidden/>
              </w:rPr>
              <w:t>3</w:t>
            </w:r>
            <w:r w:rsidR="002D400A">
              <w:rPr>
                <w:noProof/>
                <w:webHidden/>
              </w:rPr>
              <w:fldChar w:fldCharType="end"/>
            </w:r>
          </w:hyperlink>
        </w:p>
        <w:p w14:paraId="7F4A88ED" w14:textId="430B012C" w:rsidR="002D400A" w:rsidRDefault="00270CA6">
          <w:pPr>
            <w:pStyle w:val="TOC3"/>
            <w:tabs>
              <w:tab w:val="right" w:leader="dot" w:pos="8630"/>
            </w:tabs>
            <w:rPr>
              <w:rFonts w:eastAsiaTheme="minorEastAsia"/>
              <w:noProof/>
              <w:color w:val="auto"/>
              <w:lang w:val="nl-NL" w:eastAsia="nl-NL"/>
            </w:rPr>
          </w:pPr>
          <w:hyperlink w:anchor="_Toc96451251" w:history="1">
            <w:r w:rsidR="002D400A" w:rsidRPr="008B0E39">
              <w:rPr>
                <w:rStyle w:val="Hyperlink"/>
                <w:noProof/>
                <w:lang w:val="nl-NL"/>
              </w:rPr>
              <w:t>1.1.2 Industrie 4.0</w:t>
            </w:r>
            <w:r w:rsidR="002D400A">
              <w:rPr>
                <w:noProof/>
                <w:webHidden/>
              </w:rPr>
              <w:tab/>
            </w:r>
            <w:r w:rsidR="002D400A">
              <w:rPr>
                <w:noProof/>
                <w:webHidden/>
              </w:rPr>
              <w:fldChar w:fldCharType="begin"/>
            </w:r>
            <w:r w:rsidR="002D400A">
              <w:rPr>
                <w:noProof/>
                <w:webHidden/>
              </w:rPr>
              <w:instrText xml:space="preserve"> PAGEREF _Toc96451251 \h </w:instrText>
            </w:r>
            <w:r w:rsidR="002D400A">
              <w:rPr>
                <w:noProof/>
                <w:webHidden/>
              </w:rPr>
            </w:r>
            <w:r w:rsidR="002D400A">
              <w:rPr>
                <w:noProof/>
                <w:webHidden/>
              </w:rPr>
              <w:fldChar w:fldCharType="separate"/>
            </w:r>
            <w:r w:rsidR="002D400A">
              <w:rPr>
                <w:noProof/>
                <w:webHidden/>
              </w:rPr>
              <w:t>5</w:t>
            </w:r>
            <w:r w:rsidR="002D400A">
              <w:rPr>
                <w:noProof/>
                <w:webHidden/>
              </w:rPr>
              <w:fldChar w:fldCharType="end"/>
            </w:r>
          </w:hyperlink>
        </w:p>
        <w:p w14:paraId="6973E242" w14:textId="517B4A89" w:rsidR="002D400A" w:rsidRDefault="00270CA6">
          <w:pPr>
            <w:pStyle w:val="TOC3"/>
            <w:tabs>
              <w:tab w:val="right" w:leader="dot" w:pos="8630"/>
            </w:tabs>
            <w:rPr>
              <w:rFonts w:eastAsiaTheme="minorEastAsia"/>
              <w:noProof/>
              <w:color w:val="auto"/>
              <w:lang w:val="nl-NL" w:eastAsia="nl-NL"/>
            </w:rPr>
          </w:pPr>
          <w:hyperlink w:anchor="_Toc96451252" w:history="1">
            <w:r w:rsidR="002D400A" w:rsidRPr="008B0E39">
              <w:rPr>
                <w:rStyle w:val="Hyperlink"/>
                <w:noProof/>
                <w:lang w:val="nl-NL"/>
              </w:rPr>
              <w:t>1.1.3 Data Analytics &amp; Geavanceerde Algoritmes</w:t>
            </w:r>
            <w:r w:rsidR="002D400A">
              <w:rPr>
                <w:noProof/>
                <w:webHidden/>
              </w:rPr>
              <w:tab/>
            </w:r>
            <w:r w:rsidR="002D400A">
              <w:rPr>
                <w:noProof/>
                <w:webHidden/>
              </w:rPr>
              <w:fldChar w:fldCharType="begin"/>
            </w:r>
            <w:r w:rsidR="002D400A">
              <w:rPr>
                <w:noProof/>
                <w:webHidden/>
              </w:rPr>
              <w:instrText xml:space="preserve"> PAGEREF _Toc96451252 \h </w:instrText>
            </w:r>
            <w:r w:rsidR="002D400A">
              <w:rPr>
                <w:noProof/>
                <w:webHidden/>
              </w:rPr>
            </w:r>
            <w:r w:rsidR="002D400A">
              <w:rPr>
                <w:noProof/>
                <w:webHidden/>
              </w:rPr>
              <w:fldChar w:fldCharType="separate"/>
            </w:r>
            <w:r w:rsidR="002D400A">
              <w:rPr>
                <w:noProof/>
                <w:webHidden/>
              </w:rPr>
              <w:t>7</w:t>
            </w:r>
            <w:r w:rsidR="002D400A">
              <w:rPr>
                <w:noProof/>
                <w:webHidden/>
              </w:rPr>
              <w:fldChar w:fldCharType="end"/>
            </w:r>
          </w:hyperlink>
        </w:p>
        <w:p w14:paraId="1DBBE90D" w14:textId="49FF6483" w:rsidR="002D400A" w:rsidRDefault="00270CA6">
          <w:pPr>
            <w:pStyle w:val="TOC3"/>
            <w:tabs>
              <w:tab w:val="right" w:leader="dot" w:pos="8630"/>
            </w:tabs>
            <w:rPr>
              <w:rFonts w:eastAsiaTheme="minorEastAsia"/>
              <w:noProof/>
              <w:color w:val="auto"/>
              <w:lang w:val="nl-NL" w:eastAsia="nl-NL"/>
            </w:rPr>
          </w:pPr>
          <w:hyperlink w:anchor="_Toc96451253" w:history="1">
            <w:r w:rsidR="002D400A" w:rsidRPr="008B0E39">
              <w:rPr>
                <w:rStyle w:val="Hyperlink"/>
                <w:noProof/>
                <w:lang w:val="nl-NL"/>
              </w:rPr>
              <w:t>1.1.4 Chemische Industrie en Data Analytics &amp; Geavanceerde Algoritmes</w:t>
            </w:r>
            <w:r w:rsidR="002D400A">
              <w:rPr>
                <w:noProof/>
                <w:webHidden/>
              </w:rPr>
              <w:tab/>
            </w:r>
            <w:r w:rsidR="002D400A">
              <w:rPr>
                <w:noProof/>
                <w:webHidden/>
              </w:rPr>
              <w:fldChar w:fldCharType="begin"/>
            </w:r>
            <w:r w:rsidR="002D400A">
              <w:rPr>
                <w:noProof/>
                <w:webHidden/>
              </w:rPr>
              <w:instrText xml:space="preserve"> PAGEREF _Toc96451253 \h </w:instrText>
            </w:r>
            <w:r w:rsidR="002D400A">
              <w:rPr>
                <w:noProof/>
                <w:webHidden/>
              </w:rPr>
            </w:r>
            <w:r w:rsidR="002D400A">
              <w:rPr>
                <w:noProof/>
                <w:webHidden/>
              </w:rPr>
              <w:fldChar w:fldCharType="separate"/>
            </w:r>
            <w:r w:rsidR="002D400A">
              <w:rPr>
                <w:noProof/>
                <w:webHidden/>
              </w:rPr>
              <w:t>7</w:t>
            </w:r>
            <w:r w:rsidR="002D400A">
              <w:rPr>
                <w:noProof/>
                <w:webHidden/>
              </w:rPr>
              <w:fldChar w:fldCharType="end"/>
            </w:r>
          </w:hyperlink>
        </w:p>
        <w:p w14:paraId="4CE860DA" w14:textId="5D01320B" w:rsidR="002D400A" w:rsidRDefault="00270CA6">
          <w:pPr>
            <w:pStyle w:val="TOC2"/>
            <w:tabs>
              <w:tab w:val="right" w:leader="dot" w:pos="8630"/>
            </w:tabs>
            <w:rPr>
              <w:rFonts w:eastAsiaTheme="minorEastAsia"/>
              <w:noProof/>
              <w:color w:val="auto"/>
              <w:lang w:val="nl-NL" w:eastAsia="nl-NL"/>
            </w:rPr>
          </w:pPr>
          <w:hyperlink w:anchor="_Toc96451254" w:history="1">
            <w:r w:rsidR="002D400A" w:rsidRPr="008B0E39">
              <w:rPr>
                <w:rStyle w:val="Hyperlink"/>
                <w:noProof/>
                <w:lang w:val="nl-NL"/>
              </w:rPr>
              <w:t>1.2 Probleemformulering</w:t>
            </w:r>
            <w:r w:rsidR="002D400A">
              <w:rPr>
                <w:noProof/>
                <w:webHidden/>
              </w:rPr>
              <w:tab/>
            </w:r>
            <w:r w:rsidR="002D400A">
              <w:rPr>
                <w:noProof/>
                <w:webHidden/>
              </w:rPr>
              <w:fldChar w:fldCharType="begin"/>
            </w:r>
            <w:r w:rsidR="002D400A">
              <w:rPr>
                <w:noProof/>
                <w:webHidden/>
              </w:rPr>
              <w:instrText xml:space="preserve"> PAGEREF _Toc96451254 \h </w:instrText>
            </w:r>
            <w:r w:rsidR="002D400A">
              <w:rPr>
                <w:noProof/>
                <w:webHidden/>
              </w:rPr>
            </w:r>
            <w:r w:rsidR="002D400A">
              <w:rPr>
                <w:noProof/>
                <w:webHidden/>
              </w:rPr>
              <w:fldChar w:fldCharType="separate"/>
            </w:r>
            <w:r w:rsidR="002D400A">
              <w:rPr>
                <w:noProof/>
                <w:webHidden/>
              </w:rPr>
              <w:t>8</w:t>
            </w:r>
            <w:r w:rsidR="002D400A">
              <w:rPr>
                <w:noProof/>
                <w:webHidden/>
              </w:rPr>
              <w:fldChar w:fldCharType="end"/>
            </w:r>
          </w:hyperlink>
        </w:p>
        <w:p w14:paraId="09D86FD4" w14:textId="4BCCB8A6" w:rsidR="002D400A" w:rsidRDefault="00270CA6">
          <w:pPr>
            <w:pStyle w:val="TOC3"/>
            <w:tabs>
              <w:tab w:val="right" w:leader="dot" w:pos="8630"/>
            </w:tabs>
            <w:rPr>
              <w:rFonts w:eastAsiaTheme="minorEastAsia"/>
              <w:noProof/>
              <w:color w:val="auto"/>
              <w:lang w:val="nl-NL" w:eastAsia="nl-NL"/>
            </w:rPr>
          </w:pPr>
          <w:hyperlink w:anchor="_Toc96451255" w:history="1">
            <w:r w:rsidR="002D400A" w:rsidRPr="008B0E39">
              <w:rPr>
                <w:rStyle w:val="Hyperlink"/>
                <w:noProof/>
                <w:lang w:val="nl-NL"/>
              </w:rPr>
              <w:t>1.2.1 Probleemstelling</w:t>
            </w:r>
            <w:r w:rsidR="002D400A">
              <w:rPr>
                <w:noProof/>
                <w:webHidden/>
              </w:rPr>
              <w:tab/>
            </w:r>
            <w:r w:rsidR="002D400A">
              <w:rPr>
                <w:noProof/>
                <w:webHidden/>
              </w:rPr>
              <w:fldChar w:fldCharType="begin"/>
            </w:r>
            <w:r w:rsidR="002D400A">
              <w:rPr>
                <w:noProof/>
                <w:webHidden/>
              </w:rPr>
              <w:instrText xml:space="preserve"> PAGEREF _Toc96451255 \h </w:instrText>
            </w:r>
            <w:r w:rsidR="002D400A">
              <w:rPr>
                <w:noProof/>
                <w:webHidden/>
              </w:rPr>
            </w:r>
            <w:r w:rsidR="002D400A">
              <w:rPr>
                <w:noProof/>
                <w:webHidden/>
              </w:rPr>
              <w:fldChar w:fldCharType="separate"/>
            </w:r>
            <w:r w:rsidR="002D400A">
              <w:rPr>
                <w:noProof/>
                <w:webHidden/>
              </w:rPr>
              <w:t>9</w:t>
            </w:r>
            <w:r w:rsidR="002D400A">
              <w:rPr>
                <w:noProof/>
                <w:webHidden/>
              </w:rPr>
              <w:fldChar w:fldCharType="end"/>
            </w:r>
          </w:hyperlink>
        </w:p>
        <w:p w14:paraId="4F46C951" w14:textId="09A347E5" w:rsidR="002D400A" w:rsidRDefault="00270CA6">
          <w:pPr>
            <w:pStyle w:val="TOC3"/>
            <w:tabs>
              <w:tab w:val="right" w:leader="dot" w:pos="8630"/>
            </w:tabs>
            <w:rPr>
              <w:rFonts w:eastAsiaTheme="minorEastAsia"/>
              <w:noProof/>
              <w:color w:val="auto"/>
              <w:lang w:val="nl-NL" w:eastAsia="nl-NL"/>
            </w:rPr>
          </w:pPr>
          <w:hyperlink w:anchor="_Toc96451256" w:history="1">
            <w:r w:rsidR="002D400A" w:rsidRPr="008B0E39">
              <w:rPr>
                <w:rStyle w:val="Hyperlink"/>
                <w:noProof/>
                <w:lang w:val="nl-NL"/>
              </w:rPr>
              <w:t>1.2.2 Doelstelling</w:t>
            </w:r>
            <w:r w:rsidR="002D400A">
              <w:rPr>
                <w:noProof/>
                <w:webHidden/>
              </w:rPr>
              <w:tab/>
            </w:r>
            <w:r w:rsidR="002D400A">
              <w:rPr>
                <w:noProof/>
                <w:webHidden/>
              </w:rPr>
              <w:fldChar w:fldCharType="begin"/>
            </w:r>
            <w:r w:rsidR="002D400A">
              <w:rPr>
                <w:noProof/>
                <w:webHidden/>
              </w:rPr>
              <w:instrText xml:space="preserve"> PAGEREF _Toc96451256 \h </w:instrText>
            </w:r>
            <w:r w:rsidR="002D400A">
              <w:rPr>
                <w:noProof/>
                <w:webHidden/>
              </w:rPr>
            </w:r>
            <w:r w:rsidR="002D400A">
              <w:rPr>
                <w:noProof/>
                <w:webHidden/>
              </w:rPr>
              <w:fldChar w:fldCharType="separate"/>
            </w:r>
            <w:r w:rsidR="002D400A">
              <w:rPr>
                <w:noProof/>
                <w:webHidden/>
              </w:rPr>
              <w:t>10</w:t>
            </w:r>
            <w:r w:rsidR="002D400A">
              <w:rPr>
                <w:noProof/>
                <w:webHidden/>
              </w:rPr>
              <w:fldChar w:fldCharType="end"/>
            </w:r>
          </w:hyperlink>
        </w:p>
        <w:p w14:paraId="69A61632" w14:textId="4577CFEC" w:rsidR="002D400A" w:rsidRDefault="00270CA6">
          <w:pPr>
            <w:pStyle w:val="TOC3"/>
            <w:tabs>
              <w:tab w:val="right" w:leader="dot" w:pos="8630"/>
            </w:tabs>
            <w:rPr>
              <w:rFonts w:eastAsiaTheme="minorEastAsia"/>
              <w:noProof/>
              <w:color w:val="auto"/>
              <w:lang w:val="nl-NL" w:eastAsia="nl-NL"/>
            </w:rPr>
          </w:pPr>
          <w:hyperlink w:anchor="_Toc96451257" w:history="1">
            <w:r w:rsidR="002D400A" w:rsidRPr="008B0E39">
              <w:rPr>
                <w:rStyle w:val="Hyperlink"/>
                <w:noProof/>
                <w:lang w:val="nl-NL"/>
              </w:rPr>
              <w:t>1.2.3 Onderzoeksvraag</w:t>
            </w:r>
            <w:r w:rsidR="002D400A">
              <w:rPr>
                <w:noProof/>
                <w:webHidden/>
              </w:rPr>
              <w:tab/>
            </w:r>
            <w:r w:rsidR="002D400A">
              <w:rPr>
                <w:noProof/>
                <w:webHidden/>
              </w:rPr>
              <w:fldChar w:fldCharType="begin"/>
            </w:r>
            <w:r w:rsidR="002D400A">
              <w:rPr>
                <w:noProof/>
                <w:webHidden/>
              </w:rPr>
              <w:instrText xml:space="preserve"> PAGEREF _Toc96451257 \h </w:instrText>
            </w:r>
            <w:r w:rsidR="002D400A">
              <w:rPr>
                <w:noProof/>
                <w:webHidden/>
              </w:rPr>
            </w:r>
            <w:r w:rsidR="002D400A">
              <w:rPr>
                <w:noProof/>
                <w:webHidden/>
              </w:rPr>
              <w:fldChar w:fldCharType="separate"/>
            </w:r>
            <w:r w:rsidR="002D400A">
              <w:rPr>
                <w:noProof/>
                <w:webHidden/>
              </w:rPr>
              <w:t>11</w:t>
            </w:r>
            <w:r w:rsidR="002D400A">
              <w:rPr>
                <w:noProof/>
                <w:webHidden/>
              </w:rPr>
              <w:fldChar w:fldCharType="end"/>
            </w:r>
          </w:hyperlink>
        </w:p>
        <w:p w14:paraId="23AE59FA" w14:textId="6650BE7F" w:rsidR="002D400A" w:rsidRDefault="00270CA6">
          <w:pPr>
            <w:pStyle w:val="TOC2"/>
            <w:tabs>
              <w:tab w:val="right" w:leader="dot" w:pos="8630"/>
            </w:tabs>
            <w:rPr>
              <w:rFonts w:eastAsiaTheme="minorEastAsia"/>
              <w:noProof/>
              <w:color w:val="auto"/>
              <w:lang w:val="nl-NL" w:eastAsia="nl-NL"/>
            </w:rPr>
          </w:pPr>
          <w:hyperlink w:anchor="_Toc96451258" w:history="1">
            <w:r w:rsidR="002D400A" w:rsidRPr="008B0E39">
              <w:rPr>
                <w:rStyle w:val="Hyperlink"/>
                <w:noProof/>
                <w:lang w:val="nl-NL"/>
              </w:rPr>
              <w:t>1.3 Aanpak</w:t>
            </w:r>
            <w:r w:rsidR="002D400A">
              <w:rPr>
                <w:noProof/>
                <w:webHidden/>
              </w:rPr>
              <w:tab/>
            </w:r>
            <w:r w:rsidR="002D400A">
              <w:rPr>
                <w:noProof/>
                <w:webHidden/>
              </w:rPr>
              <w:fldChar w:fldCharType="begin"/>
            </w:r>
            <w:r w:rsidR="002D400A">
              <w:rPr>
                <w:noProof/>
                <w:webHidden/>
              </w:rPr>
              <w:instrText xml:space="preserve"> PAGEREF _Toc96451258 \h </w:instrText>
            </w:r>
            <w:r w:rsidR="002D400A">
              <w:rPr>
                <w:noProof/>
                <w:webHidden/>
              </w:rPr>
            </w:r>
            <w:r w:rsidR="002D400A">
              <w:rPr>
                <w:noProof/>
                <w:webHidden/>
              </w:rPr>
              <w:fldChar w:fldCharType="separate"/>
            </w:r>
            <w:r w:rsidR="002D400A">
              <w:rPr>
                <w:noProof/>
                <w:webHidden/>
              </w:rPr>
              <w:t>12</w:t>
            </w:r>
            <w:r w:rsidR="002D400A">
              <w:rPr>
                <w:noProof/>
                <w:webHidden/>
              </w:rPr>
              <w:fldChar w:fldCharType="end"/>
            </w:r>
          </w:hyperlink>
        </w:p>
        <w:p w14:paraId="72BE8F2E" w14:textId="6694C3AA" w:rsidR="002D400A" w:rsidRDefault="00270CA6">
          <w:pPr>
            <w:pStyle w:val="TOC1"/>
            <w:tabs>
              <w:tab w:val="right" w:leader="dot" w:pos="8630"/>
            </w:tabs>
            <w:rPr>
              <w:rFonts w:eastAsiaTheme="minorEastAsia"/>
              <w:noProof/>
              <w:color w:val="auto"/>
              <w:lang w:val="nl-NL" w:eastAsia="nl-NL"/>
            </w:rPr>
          </w:pPr>
          <w:hyperlink w:anchor="_Toc96451259" w:history="1">
            <w:r w:rsidR="002D400A" w:rsidRPr="008B0E39">
              <w:rPr>
                <w:rStyle w:val="Hyperlink"/>
                <w:noProof/>
                <w:lang w:val="nl-NL"/>
              </w:rPr>
              <w:t>2. Onderzoeksontwerp</w:t>
            </w:r>
            <w:r w:rsidR="002D400A">
              <w:rPr>
                <w:noProof/>
                <w:webHidden/>
              </w:rPr>
              <w:tab/>
            </w:r>
            <w:r w:rsidR="002D400A">
              <w:rPr>
                <w:noProof/>
                <w:webHidden/>
              </w:rPr>
              <w:fldChar w:fldCharType="begin"/>
            </w:r>
            <w:r w:rsidR="002D400A">
              <w:rPr>
                <w:noProof/>
                <w:webHidden/>
              </w:rPr>
              <w:instrText xml:space="preserve"> PAGEREF _Toc96451259 \h </w:instrText>
            </w:r>
            <w:r w:rsidR="002D400A">
              <w:rPr>
                <w:noProof/>
                <w:webHidden/>
              </w:rPr>
            </w:r>
            <w:r w:rsidR="002D400A">
              <w:rPr>
                <w:noProof/>
                <w:webHidden/>
              </w:rPr>
              <w:fldChar w:fldCharType="separate"/>
            </w:r>
            <w:r w:rsidR="002D400A">
              <w:rPr>
                <w:noProof/>
                <w:webHidden/>
              </w:rPr>
              <w:t>13</w:t>
            </w:r>
            <w:r w:rsidR="002D400A">
              <w:rPr>
                <w:noProof/>
                <w:webHidden/>
              </w:rPr>
              <w:fldChar w:fldCharType="end"/>
            </w:r>
          </w:hyperlink>
        </w:p>
        <w:p w14:paraId="1387BCDE" w14:textId="2B4607B6" w:rsidR="002D400A" w:rsidRDefault="00270CA6">
          <w:pPr>
            <w:pStyle w:val="TOC2"/>
            <w:tabs>
              <w:tab w:val="right" w:leader="dot" w:pos="8630"/>
            </w:tabs>
            <w:rPr>
              <w:rFonts w:eastAsiaTheme="minorEastAsia"/>
              <w:noProof/>
              <w:color w:val="auto"/>
              <w:lang w:val="nl-NL" w:eastAsia="nl-NL"/>
            </w:rPr>
          </w:pPr>
          <w:hyperlink w:anchor="_Toc96451260" w:history="1">
            <w:r w:rsidR="002D400A" w:rsidRPr="008B0E39">
              <w:rPr>
                <w:rStyle w:val="Hyperlink"/>
                <w:noProof/>
                <w:lang w:val="nl-NL"/>
              </w:rPr>
              <w:t>2.1 Onderzoeksmodel</w:t>
            </w:r>
            <w:r w:rsidR="002D400A">
              <w:rPr>
                <w:noProof/>
                <w:webHidden/>
              </w:rPr>
              <w:tab/>
            </w:r>
            <w:r w:rsidR="002D400A">
              <w:rPr>
                <w:noProof/>
                <w:webHidden/>
              </w:rPr>
              <w:fldChar w:fldCharType="begin"/>
            </w:r>
            <w:r w:rsidR="002D400A">
              <w:rPr>
                <w:noProof/>
                <w:webHidden/>
              </w:rPr>
              <w:instrText xml:space="preserve"> PAGEREF _Toc96451260 \h </w:instrText>
            </w:r>
            <w:r w:rsidR="002D400A">
              <w:rPr>
                <w:noProof/>
                <w:webHidden/>
              </w:rPr>
            </w:r>
            <w:r w:rsidR="002D400A">
              <w:rPr>
                <w:noProof/>
                <w:webHidden/>
              </w:rPr>
              <w:fldChar w:fldCharType="separate"/>
            </w:r>
            <w:r w:rsidR="002D400A">
              <w:rPr>
                <w:noProof/>
                <w:webHidden/>
              </w:rPr>
              <w:t>16</w:t>
            </w:r>
            <w:r w:rsidR="002D400A">
              <w:rPr>
                <w:noProof/>
                <w:webHidden/>
              </w:rPr>
              <w:fldChar w:fldCharType="end"/>
            </w:r>
          </w:hyperlink>
        </w:p>
        <w:p w14:paraId="59654C84" w14:textId="720FCFB6" w:rsidR="002D400A" w:rsidRDefault="00270CA6">
          <w:pPr>
            <w:pStyle w:val="TOC2"/>
            <w:tabs>
              <w:tab w:val="right" w:leader="dot" w:pos="8630"/>
            </w:tabs>
            <w:rPr>
              <w:rFonts w:eastAsiaTheme="minorEastAsia"/>
              <w:noProof/>
              <w:color w:val="auto"/>
              <w:lang w:val="nl-NL" w:eastAsia="nl-NL"/>
            </w:rPr>
          </w:pPr>
          <w:hyperlink w:anchor="_Toc96451261" w:history="1">
            <w:r w:rsidR="002D400A" w:rsidRPr="008B0E39">
              <w:rPr>
                <w:rStyle w:val="Hyperlink"/>
                <w:noProof/>
                <w:lang w:val="nl-NL"/>
              </w:rPr>
              <w:t>2.2 Technisch ontwerp</w:t>
            </w:r>
            <w:r w:rsidR="002D400A">
              <w:rPr>
                <w:noProof/>
                <w:webHidden/>
              </w:rPr>
              <w:tab/>
            </w:r>
            <w:r w:rsidR="002D400A">
              <w:rPr>
                <w:noProof/>
                <w:webHidden/>
              </w:rPr>
              <w:fldChar w:fldCharType="begin"/>
            </w:r>
            <w:r w:rsidR="002D400A">
              <w:rPr>
                <w:noProof/>
                <w:webHidden/>
              </w:rPr>
              <w:instrText xml:space="preserve"> PAGEREF _Toc96451261 \h </w:instrText>
            </w:r>
            <w:r w:rsidR="002D400A">
              <w:rPr>
                <w:noProof/>
                <w:webHidden/>
              </w:rPr>
            </w:r>
            <w:r w:rsidR="002D400A">
              <w:rPr>
                <w:noProof/>
                <w:webHidden/>
              </w:rPr>
              <w:fldChar w:fldCharType="separate"/>
            </w:r>
            <w:r w:rsidR="002D400A">
              <w:rPr>
                <w:noProof/>
                <w:webHidden/>
              </w:rPr>
              <w:t>16</w:t>
            </w:r>
            <w:r w:rsidR="002D400A">
              <w:rPr>
                <w:noProof/>
                <w:webHidden/>
              </w:rPr>
              <w:fldChar w:fldCharType="end"/>
            </w:r>
          </w:hyperlink>
        </w:p>
        <w:p w14:paraId="1E3542D1" w14:textId="25378C81" w:rsidR="002D400A" w:rsidRDefault="00270CA6">
          <w:pPr>
            <w:pStyle w:val="TOC3"/>
            <w:tabs>
              <w:tab w:val="right" w:leader="dot" w:pos="8630"/>
            </w:tabs>
            <w:rPr>
              <w:rFonts w:eastAsiaTheme="minorEastAsia"/>
              <w:noProof/>
              <w:color w:val="auto"/>
              <w:lang w:val="nl-NL" w:eastAsia="nl-NL"/>
            </w:rPr>
          </w:pPr>
          <w:hyperlink w:anchor="_Toc96451262" w:history="1">
            <w:r w:rsidR="002D400A" w:rsidRPr="008B0E39">
              <w:rPr>
                <w:rStyle w:val="Hyperlink"/>
                <w:noProof/>
                <w:lang w:val="nl-NL"/>
              </w:rPr>
              <w:t>2.2.1 Dataverzameling</w:t>
            </w:r>
            <w:r w:rsidR="002D400A">
              <w:rPr>
                <w:noProof/>
                <w:webHidden/>
              </w:rPr>
              <w:tab/>
            </w:r>
            <w:r w:rsidR="002D400A">
              <w:rPr>
                <w:noProof/>
                <w:webHidden/>
              </w:rPr>
              <w:fldChar w:fldCharType="begin"/>
            </w:r>
            <w:r w:rsidR="002D400A">
              <w:rPr>
                <w:noProof/>
                <w:webHidden/>
              </w:rPr>
              <w:instrText xml:space="preserve"> PAGEREF _Toc96451262 \h </w:instrText>
            </w:r>
            <w:r w:rsidR="002D400A">
              <w:rPr>
                <w:noProof/>
                <w:webHidden/>
              </w:rPr>
            </w:r>
            <w:r w:rsidR="002D400A">
              <w:rPr>
                <w:noProof/>
                <w:webHidden/>
              </w:rPr>
              <w:fldChar w:fldCharType="separate"/>
            </w:r>
            <w:r w:rsidR="002D400A">
              <w:rPr>
                <w:noProof/>
                <w:webHidden/>
              </w:rPr>
              <w:t>16</w:t>
            </w:r>
            <w:r w:rsidR="002D400A">
              <w:rPr>
                <w:noProof/>
                <w:webHidden/>
              </w:rPr>
              <w:fldChar w:fldCharType="end"/>
            </w:r>
          </w:hyperlink>
        </w:p>
        <w:p w14:paraId="7C50FDC0" w14:textId="7875F849" w:rsidR="002D400A" w:rsidRDefault="00270CA6">
          <w:pPr>
            <w:pStyle w:val="TOC3"/>
            <w:tabs>
              <w:tab w:val="right" w:leader="dot" w:pos="8630"/>
            </w:tabs>
            <w:rPr>
              <w:rFonts w:eastAsiaTheme="minorEastAsia"/>
              <w:noProof/>
              <w:color w:val="auto"/>
              <w:lang w:val="nl-NL" w:eastAsia="nl-NL"/>
            </w:rPr>
          </w:pPr>
          <w:hyperlink w:anchor="_Toc96451263" w:history="1">
            <w:r w:rsidR="002D400A" w:rsidRPr="008B0E39">
              <w:rPr>
                <w:rStyle w:val="Hyperlink"/>
                <w:noProof/>
                <w:lang w:val="nl-NL"/>
              </w:rPr>
              <w:t>2.2.2 Data-analyse</w:t>
            </w:r>
            <w:r w:rsidR="002D400A">
              <w:rPr>
                <w:noProof/>
                <w:webHidden/>
              </w:rPr>
              <w:tab/>
            </w:r>
            <w:r w:rsidR="002D400A">
              <w:rPr>
                <w:noProof/>
                <w:webHidden/>
              </w:rPr>
              <w:fldChar w:fldCharType="begin"/>
            </w:r>
            <w:r w:rsidR="002D400A">
              <w:rPr>
                <w:noProof/>
                <w:webHidden/>
              </w:rPr>
              <w:instrText xml:space="preserve"> PAGEREF _Toc96451263 \h </w:instrText>
            </w:r>
            <w:r w:rsidR="002D400A">
              <w:rPr>
                <w:noProof/>
                <w:webHidden/>
              </w:rPr>
            </w:r>
            <w:r w:rsidR="002D400A">
              <w:rPr>
                <w:noProof/>
                <w:webHidden/>
              </w:rPr>
              <w:fldChar w:fldCharType="separate"/>
            </w:r>
            <w:r w:rsidR="002D400A">
              <w:rPr>
                <w:noProof/>
                <w:webHidden/>
              </w:rPr>
              <w:t>18</w:t>
            </w:r>
            <w:r w:rsidR="002D400A">
              <w:rPr>
                <w:noProof/>
                <w:webHidden/>
              </w:rPr>
              <w:fldChar w:fldCharType="end"/>
            </w:r>
          </w:hyperlink>
        </w:p>
        <w:p w14:paraId="4A23A6EF" w14:textId="6BE8B5B9" w:rsidR="002D400A" w:rsidRDefault="00270CA6">
          <w:pPr>
            <w:pStyle w:val="TOC1"/>
            <w:tabs>
              <w:tab w:val="right" w:leader="dot" w:pos="8630"/>
            </w:tabs>
            <w:rPr>
              <w:rFonts w:eastAsiaTheme="minorEastAsia"/>
              <w:noProof/>
              <w:color w:val="auto"/>
              <w:lang w:val="nl-NL" w:eastAsia="nl-NL"/>
            </w:rPr>
          </w:pPr>
          <w:hyperlink w:anchor="_Toc96451264" w:history="1">
            <w:r w:rsidR="002D400A" w:rsidRPr="008B0E39">
              <w:rPr>
                <w:rStyle w:val="Hyperlink"/>
                <w:noProof/>
                <w:lang w:val="nl-NL"/>
              </w:rPr>
              <w:t>3. Theorie</w:t>
            </w:r>
            <w:r w:rsidR="002D400A">
              <w:rPr>
                <w:noProof/>
                <w:webHidden/>
              </w:rPr>
              <w:tab/>
            </w:r>
            <w:r w:rsidR="002D400A">
              <w:rPr>
                <w:noProof/>
                <w:webHidden/>
              </w:rPr>
              <w:fldChar w:fldCharType="begin"/>
            </w:r>
            <w:r w:rsidR="002D400A">
              <w:rPr>
                <w:noProof/>
                <w:webHidden/>
              </w:rPr>
              <w:instrText xml:space="preserve"> PAGEREF _Toc96451264 \h </w:instrText>
            </w:r>
            <w:r w:rsidR="002D400A">
              <w:rPr>
                <w:noProof/>
                <w:webHidden/>
              </w:rPr>
            </w:r>
            <w:r w:rsidR="002D400A">
              <w:rPr>
                <w:noProof/>
                <w:webHidden/>
              </w:rPr>
              <w:fldChar w:fldCharType="separate"/>
            </w:r>
            <w:r w:rsidR="002D400A">
              <w:rPr>
                <w:noProof/>
                <w:webHidden/>
              </w:rPr>
              <w:t>19</w:t>
            </w:r>
            <w:r w:rsidR="002D400A">
              <w:rPr>
                <w:noProof/>
                <w:webHidden/>
              </w:rPr>
              <w:fldChar w:fldCharType="end"/>
            </w:r>
          </w:hyperlink>
        </w:p>
        <w:p w14:paraId="54C80626" w14:textId="41240A33" w:rsidR="002D400A" w:rsidRDefault="00270CA6">
          <w:pPr>
            <w:pStyle w:val="TOC2"/>
            <w:tabs>
              <w:tab w:val="right" w:leader="dot" w:pos="8630"/>
            </w:tabs>
            <w:rPr>
              <w:rFonts w:eastAsiaTheme="minorEastAsia"/>
              <w:noProof/>
              <w:color w:val="auto"/>
              <w:lang w:val="nl-NL" w:eastAsia="nl-NL"/>
            </w:rPr>
          </w:pPr>
          <w:hyperlink w:anchor="_Toc96451265" w:history="1">
            <w:r w:rsidR="002D400A" w:rsidRPr="008B0E39">
              <w:rPr>
                <w:rStyle w:val="Hyperlink"/>
                <w:noProof/>
                <w:lang w:val="nl-NL"/>
              </w:rPr>
              <w:t>3.1 Paradigma’s van de Wetenschap</w:t>
            </w:r>
            <w:r w:rsidR="002D400A">
              <w:rPr>
                <w:noProof/>
                <w:webHidden/>
              </w:rPr>
              <w:tab/>
            </w:r>
            <w:r w:rsidR="002D400A">
              <w:rPr>
                <w:noProof/>
                <w:webHidden/>
              </w:rPr>
              <w:fldChar w:fldCharType="begin"/>
            </w:r>
            <w:r w:rsidR="002D400A">
              <w:rPr>
                <w:noProof/>
                <w:webHidden/>
              </w:rPr>
              <w:instrText xml:space="preserve"> PAGEREF _Toc96451265 \h </w:instrText>
            </w:r>
            <w:r w:rsidR="002D400A">
              <w:rPr>
                <w:noProof/>
                <w:webHidden/>
              </w:rPr>
            </w:r>
            <w:r w:rsidR="002D400A">
              <w:rPr>
                <w:noProof/>
                <w:webHidden/>
              </w:rPr>
              <w:fldChar w:fldCharType="separate"/>
            </w:r>
            <w:r w:rsidR="002D400A">
              <w:rPr>
                <w:noProof/>
                <w:webHidden/>
              </w:rPr>
              <w:t>20</w:t>
            </w:r>
            <w:r w:rsidR="002D400A">
              <w:rPr>
                <w:noProof/>
                <w:webHidden/>
              </w:rPr>
              <w:fldChar w:fldCharType="end"/>
            </w:r>
          </w:hyperlink>
        </w:p>
        <w:p w14:paraId="18A0CC27" w14:textId="4A8BAA1A" w:rsidR="002D400A" w:rsidRDefault="00270CA6">
          <w:pPr>
            <w:pStyle w:val="TOC2"/>
            <w:tabs>
              <w:tab w:val="right" w:leader="dot" w:pos="8630"/>
            </w:tabs>
            <w:rPr>
              <w:rFonts w:eastAsiaTheme="minorEastAsia"/>
              <w:noProof/>
              <w:color w:val="auto"/>
              <w:lang w:val="nl-NL" w:eastAsia="nl-NL"/>
            </w:rPr>
          </w:pPr>
          <w:hyperlink w:anchor="_Toc96451266" w:history="1">
            <w:r w:rsidR="002D400A" w:rsidRPr="008B0E39">
              <w:rPr>
                <w:rStyle w:val="Hyperlink"/>
                <w:noProof/>
                <w:lang w:val="nl-NL"/>
              </w:rPr>
              <w:t>3.2 Toepassingen en ML-methoden</w:t>
            </w:r>
            <w:r w:rsidR="002D400A">
              <w:rPr>
                <w:noProof/>
                <w:webHidden/>
              </w:rPr>
              <w:tab/>
            </w:r>
            <w:r w:rsidR="002D400A">
              <w:rPr>
                <w:noProof/>
                <w:webHidden/>
              </w:rPr>
              <w:fldChar w:fldCharType="begin"/>
            </w:r>
            <w:r w:rsidR="002D400A">
              <w:rPr>
                <w:noProof/>
                <w:webHidden/>
              </w:rPr>
              <w:instrText xml:space="preserve"> PAGEREF _Toc96451266 \h </w:instrText>
            </w:r>
            <w:r w:rsidR="002D400A">
              <w:rPr>
                <w:noProof/>
                <w:webHidden/>
              </w:rPr>
            </w:r>
            <w:r w:rsidR="002D400A">
              <w:rPr>
                <w:noProof/>
                <w:webHidden/>
              </w:rPr>
              <w:fldChar w:fldCharType="separate"/>
            </w:r>
            <w:r w:rsidR="002D400A">
              <w:rPr>
                <w:noProof/>
                <w:webHidden/>
              </w:rPr>
              <w:t>22</w:t>
            </w:r>
            <w:r w:rsidR="002D400A">
              <w:rPr>
                <w:noProof/>
                <w:webHidden/>
              </w:rPr>
              <w:fldChar w:fldCharType="end"/>
            </w:r>
          </w:hyperlink>
        </w:p>
        <w:p w14:paraId="6BC4C0AB" w14:textId="58531716" w:rsidR="002D400A" w:rsidRDefault="00270CA6">
          <w:pPr>
            <w:pStyle w:val="TOC3"/>
            <w:tabs>
              <w:tab w:val="right" w:leader="dot" w:pos="8630"/>
            </w:tabs>
            <w:rPr>
              <w:rFonts w:eastAsiaTheme="minorEastAsia"/>
              <w:noProof/>
              <w:color w:val="auto"/>
              <w:lang w:val="nl-NL" w:eastAsia="nl-NL"/>
            </w:rPr>
          </w:pPr>
          <w:hyperlink w:anchor="_Toc96451267" w:history="1">
            <w:r w:rsidR="002D400A" w:rsidRPr="008B0E39">
              <w:rPr>
                <w:rStyle w:val="Hyperlink"/>
                <w:noProof/>
                <w:lang w:val="nl-NL"/>
              </w:rPr>
              <w:t>3.2.1 Toepassingen</w:t>
            </w:r>
            <w:r w:rsidR="002D400A">
              <w:rPr>
                <w:noProof/>
                <w:webHidden/>
              </w:rPr>
              <w:tab/>
            </w:r>
            <w:r w:rsidR="002D400A">
              <w:rPr>
                <w:noProof/>
                <w:webHidden/>
              </w:rPr>
              <w:fldChar w:fldCharType="begin"/>
            </w:r>
            <w:r w:rsidR="002D400A">
              <w:rPr>
                <w:noProof/>
                <w:webHidden/>
              </w:rPr>
              <w:instrText xml:space="preserve"> PAGEREF _Toc96451267 \h </w:instrText>
            </w:r>
            <w:r w:rsidR="002D400A">
              <w:rPr>
                <w:noProof/>
                <w:webHidden/>
              </w:rPr>
            </w:r>
            <w:r w:rsidR="002D400A">
              <w:rPr>
                <w:noProof/>
                <w:webHidden/>
              </w:rPr>
              <w:fldChar w:fldCharType="separate"/>
            </w:r>
            <w:r w:rsidR="002D400A">
              <w:rPr>
                <w:noProof/>
                <w:webHidden/>
              </w:rPr>
              <w:t>22</w:t>
            </w:r>
            <w:r w:rsidR="002D400A">
              <w:rPr>
                <w:noProof/>
                <w:webHidden/>
              </w:rPr>
              <w:fldChar w:fldCharType="end"/>
            </w:r>
          </w:hyperlink>
        </w:p>
        <w:p w14:paraId="76204B6A" w14:textId="5AE2B6AF" w:rsidR="002D400A" w:rsidRDefault="00270CA6">
          <w:pPr>
            <w:pStyle w:val="TOC2"/>
            <w:tabs>
              <w:tab w:val="right" w:leader="dot" w:pos="8630"/>
            </w:tabs>
            <w:rPr>
              <w:rFonts w:eastAsiaTheme="minorEastAsia"/>
              <w:noProof/>
              <w:color w:val="auto"/>
              <w:lang w:val="nl-NL" w:eastAsia="nl-NL"/>
            </w:rPr>
          </w:pPr>
          <w:hyperlink w:anchor="_Toc96451268" w:history="1">
            <w:r w:rsidR="002D400A" w:rsidRPr="008B0E39">
              <w:rPr>
                <w:rStyle w:val="Hyperlink"/>
                <w:noProof/>
                <w:lang w:val="nl-NL"/>
              </w:rPr>
              <w:t>3.4 ML vereisten</w:t>
            </w:r>
            <w:r w:rsidR="002D400A">
              <w:rPr>
                <w:noProof/>
                <w:webHidden/>
              </w:rPr>
              <w:tab/>
            </w:r>
            <w:r w:rsidR="002D400A">
              <w:rPr>
                <w:noProof/>
                <w:webHidden/>
              </w:rPr>
              <w:fldChar w:fldCharType="begin"/>
            </w:r>
            <w:r w:rsidR="002D400A">
              <w:rPr>
                <w:noProof/>
                <w:webHidden/>
              </w:rPr>
              <w:instrText xml:space="preserve"> PAGEREF _Toc96451268 \h </w:instrText>
            </w:r>
            <w:r w:rsidR="002D400A">
              <w:rPr>
                <w:noProof/>
                <w:webHidden/>
              </w:rPr>
            </w:r>
            <w:r w:rsidR="002D400A">
              <w:rPr>
                <w:noProof/>
                <w:webHidden/>
              </w:rPr>
              <w:fldChar w:fldCharType="separate"/>
            </w:r>
            <w:r w:rsidR="002D400A">
              <w:rPr>
                <w:noProof/>
                <w:webHidden/>
              </w:rPr>
              <w:t>23</w:t>
            </w:r>
            <w:r w:rsidR="002D400A">
              <w:rPr>
                <w:noProof/>
                <w:webHidden/>
              </w:rPr>
              <w:fldChar w:fldCharType="end"/>
            </w:r>
          </w:hyperlink>
        </w:p>
        <w:p w14:paraId="4FFA25E8" w14:textId="613861E9" w:rsidR="002D400A" w:rsidRDefault="00270CA6">
          <w:pPr>
            <w:pStyle w:val="TOC3"/>
            <w:tabs>
              <w:tab w:val="right" w:leader="dot" w:pos="8630"/>
            </w:tabs>
            <w:rPr>
              <w:rFonts w:eastAsiaTheme="minorEastAsia"/>
              <w:noProof/>
              <w:color w:val="auto"/>
              <w:lang w:val="nl-NL" w:eastAsia="nl-NL"/>
            </w:rPr>
          </w:pPr>
          <w:hyperlink w:anchor="_Toc96451269" w:history="1">
            <w:r w:rsidR="002D400A" w:rsidRPr="008B0E39">
              <w:rPr>
                <w:rStyle w:val="Hyperlink"/>
                <w:noProof/>
                <w:lang w:val="nl-NL"/>
              </w:rPr>
              <w:t>3.4.1 Data</w:t>
            </w:r>
            <w:r w:rsidR="002D400A">
              <w:rPr>
                <w:noProof/>
                <w:webHidden/>
              </w:rPr>
              <w:tab/>
            </w:r>
            <w:r w:rsidR="002D400A">
              <w:rPr>
                <w:noProof/>
                <w:webHidden/>
              </w:rPr>
              <w:fldChar w:fldCharType="begin"/>
            </w:r>
            <w:r w:rsidR="002D400A">
              <w:rPr>
                <w:noProof/>
                <w:webHidden/>
              </w:rPr>
              <w:instrText xml:space="preserve"> PAGEREF _Toc96451269 \h </w:instrText>
            </w:r>
            <w:r w:rsidR="002D400A">
              <w:rPr>
                <w:noProof/>
                <w:webHidden/>
              </w:rPr>
            </w:r>
            <w:r w:rsidR="002D400A">
              <w:rPr>
                <w:noProof/>
                <w:webHidden/>
              </w:rPr>
              <w:fldChar w:fldCharType="separate"/>
            </w:r>
            <w:r w:rsidR="002D400A">
              <w:rPr>
                <w:noProof/>
                <w:webHidden/>
              </w:rPr>
              <w:t>23</w:t>
            </w:r>
            <w:r w:rsidR="002D400A">
              <w:rPr>
                <w:noProof/>
                <w:webHidden/>
              </w:rPr>
              <w:fldChar w:fldCharType="end"/>
            </w:r>
          </w:hyperlink>
        </w:p>
        <w:p w14:paraId="4A8D0D9F" w14:textId="26FB281F" w:rsidR="002D400A" w:rsidRDefault="00270CA6">
          <w:pPr>
            <w:pStyle w:val="TOC3"/>
            <w:tabs>
              <w:tab w:val="right" w:leader="dot" w:pos="8630"/>
            </w:tabs>
            <w:rPr>
              <w:rFonts w:eastAsiaTheme="minorEastAsia"/>
              <w:noProof/>
              <w:color w:val="auto"/>
              <w:lang w:val="nl-NL" w:eastAsia="nl-NL"/>
            </w:rPr>
          </w:pPr>
          <w:hyperlink w:anchor="_Toc96451270" w:history="1">
            <w:r w:rsidR="002D400A" w:rsidRPr="008B0E39">
              <w:rPr>
                <w:rStyle w:val="Hyperlink"/>
                <w:noProof/>
                <w:lang w:val="nl-NL"/>
              </w:rPr>
              <w:t>3.4.2 Software</w:t>
            </w:r>
            <w:r w:rsidR="002D400A">
              <w:rPr>
                <w:noProof/>
                <w:webHidden/>
              </w:rPr>
              <w:tab/>
            </w:r>
            <w:r w:rsidR="002D400A">
              <w:rPr>
                <w:noProof/>
                <w:webHidden/>
              </w:rPr>
              <w:fldChar w:fldCharType="begin"/>
            </w:r>
            <w:r w:rsidR="002D400A">
              <w:rPr>
                <w:noProof/>
                <w:webHidden/>
              </w:rPr>
              <w:instrText xml:space="preserve"> PAGEREF _Toc96451270 \h </w:instrText>
            </w:r>
            <w:r w:rsidR="002D400A">
              <w:rPr>
                <w:noProof/>
                <w:webHidden/>
              </w:rPr>
            </w:r>
            <w:r w:rsidR="002D400A">
              <w:rPr>
                <w:noProof/>
                <w:webHidden/>
              </w:rPr>
              <w:fldChar w:fldCharType="separate"/>
            </w:r>
            <w:r w:rsidR="002D400A">
              <w:rPr>
                <w:noProof/>
                <w:webHidden/>
              </w:rPr>
              <w:t>23</w:t>
            </w:r>
            <w:r w:rsidR="002D400A">
              <w:rPr>
                <w:noProof/>
                <w:webHidden/>
              </w:rPr>
              <w:fldChar w:fldCharType="end"/>
            </w:r>
          </w:hyperlink>
        </w:p>
        <w:p w14:paraId="20506C86" w14:textId="004736F3" w:rsidR="002D400A" w:rsidRDefault="00270CA6">
          <w:pPr>
            <w:pStyle w:val="TOC3"/>
            <w:tabs>
              <w:tab w:val="right" w:leader="dot" w:pos="8630"/>
            </w:tabs>
            <w:rPr>
              <w:rFonts w:eastAsiaTheme="minorEastAsia"/>
              <w:noProof/>
              <w:color w:val="auto"/>
              <w:lang w:val="nl-NL" w:eastAsia="nl-NL"/>
            </w:rPr>
          </w:pPr>
          <w:hyperlink w:anchor="_Toc96451271" w:history="1">
            <w:r w:rsidR="002D400A" w:rsidRPr="008B0E39">
              <w:rPr>
                <w:rStyle w:val="Hyperlink"/>
                <w:noProof/>
                <w:lang w:val="nl-NL"/>
              </w:rPr>
              <w:t>3.4.3 Hardware</w:t>
            </w:r>
            <w:r w:rsidR="002D400A">
              <w:rPr>
                <w:noProof/>
                <w:webHidden/>
              </w:rPr>
              <w:tab/>
            </w:r>
            <w:r w:rsidR="002D400A">
              <w:rPr>
                <w:noProof/>
                <w:webHidden/>
              </w:rPr>
              <w:fldChar w:fldCharType="begin"/>
            </w:r>
            <w:r w:rsidR="002D400A">
              <w:rPr>
                <w:noProof/>
                <w:webHidden/>
              </w:rPr>
              <w:instrText xml:space="preserve"> PAGEREF _Toc96451271 \h </w:instrText>
            </w:r>
            <w:r w:rsidR="002D400A">
              <w:rPr>
                <w:noProof/>
                <w:webHidden/>
              </w:rPr>
            </w:r>
            <w:r w:rsidR="002D400A">
              <w:rPr>
                <w:noProof/>
                <w:webHidden/>
              </w:rPr>
              <w:fldChar w:fldCharType="separate"/>
            </w:r>
            <w:r w:rsidR="002D400A">
              <w:rPr>
                <w:noProof/>
                <w:webHidden/>
              </w:rPr>
              <w:t>23</w:t>
            </w:r>
            <w:r w:rsidR="002D400A">
              <w:rPr>
                <w:noProof/>
                <w:webHidden/>
              </w:rPr>
              <w:fldChar w:fldCharType="end"/>
            </w:r>
          </w:hyperlink>
        </w:p>
        <w:p w14:paraId="48600966" w14:textId="63DD5347" w:rsidR="002D400A" w:rsidRDefault="00270CA6">
          <w:pPr>
            <w:pStyle w:val="TOC1"/>
            <w:tabs>
              <w:tab w:val="right" w:leader="dot" w:pos="8630"/>
            </w:tabs>
            <w:rPr>
              <w:rFonts w:eastAsiaTheme="minorEastAsia"/>
              <w:noProof/>
              <w:color w:val="auto"/>
              <w:lang w:val="nl-NL" w:eastAsia="nl-NL"/>
            </w:rPr>
          </w:pPr>
          <w:hyperlink w:anchor="_Toc96451272" w:history="1">
            <w:r w:rsidR="002D400A" w:rsidRPr="008B0E39">
              <w:rPr>
                <w:rStyle w:val="Hyperlink"/>
                <w:noProof/>
                <w:lang w:val="nl-NL"/>
              </w:rPr>
              <w:t>4. Literatuurlijst</w:t>
            </w:r>
            <w:r w:rsidR="002D400A">
              <w:rPr>
                <w:noProof/>
                <w:webHidden/>
              </w:rPr>
              <w:tab/>
            </w:r>
            <w:r w:rsidR="002D400A">
              <w:rPr>
                <w:noProof/>
                <w:webHidden/>
              </w:rPr>
              <w:fldChar w:fldCharType="begin"/>
            </w:r>
            <w:r w:rsidR="002D400A">
              <w:rPr>
                <w:noProof/>
                <w:webHidden/>
              </w:rPr>
              <w:instrText xml:space="preserve"> PAGEREF _Toc96451272 \h </w:instrText>
            </w:r>
            <w:r w:rsidR="002D400A">
              <w:rPr>
                <w:noProof/>
                <w:webHidden/>
              </w:rPr>
            </w:r>
            <w:r w:rsidR="002D400A">
              <w:rPr>
                <w:noProof/>
                <w:webHidden/>
              </w:rPr>
              <w:fldChar w:fldCharType="separate"/>
            </w:r>
            <w:r w:rsidR="002D400A">
              <w:rPr>
                <w:noProof/>
                <w:webHidden/>
              </w:rPr>
              <w:t>24</w:t>
            </w:r>
            <w:r w:rsidR="002D400A">
              <w:rPr>
                <w:noProof/>
                <w:webHidden/>
              </w:rPr>
              <w:fldChar w:fldCharType="end"/>
            </w:r>
          </w:hyperlink>
        </w:p>
        <w:p w14:paraId="4300456B" w14:textId="27557B27" w:rsidR="00C44B7A" w:rsidRDefault="00C44B7A">
          <w:r>
            <w:rPr>
              <w:b/>
              <w:bCs/>
            </w:rPr>
            <w:fldChar w:fldCharType="end"/>
          </w:r>
        </w:p>
      </w:sdtContent>
    </w:sdt>
    <w:p w14:paraId="06129D36" w14:textId="77777777" w:rsidR="00C44B7A" w:rsidRDefault="00C44B7A" w:rsidP="00C44B7A">
      <w:pPr>
        <w:rPr>
          <w:lang w:val="nl-NL"/>
        </w:rPr>
      </w:pPr>
    </w:p>
    <w:p w14:paraId="08420A1D" w14:textId="77777777" w:rsidR="00AA2508" w:rsidRPr="00AA2508" w:rsidRDefault="00AA2508" w:rsidP="00AA2508">
      <w:pPr>
        <w:pStyle w:val="Heading1"/>
        <w:rPr>
          <w:lang w:val="nl-NL"/>
        </w:rPr>
      </w:pPr>
      <w:bookmarkStart w:id="5" w:name="_Toc96451248"/>
      <w:r w:rsidRPr="00AA2508">
        <w:rPr>
          <w:lang w:val="nl-NL"/>
        </w:rPr>
        <w:lastRenderedPageBreak/>
        <w:t>1. Inleiding</w:t>
      </w:r>
      <w:bookmarkEnd w:id="5"/>
    </w:p>
    <w:p w14:paraId="0F796320" w14:textId="6BA179E8" w:rsidR="00AA2508" w:rsidRDefault="00AA2508" w:rsidP="00AA2508">
      <w:pPr>
        <w:rPr>
          <w:lang w:val="nl-NL"/>
        </w:rPr>
      </w:pPr>
      <w:r w:rsidRPr="00AA2508">
        <w:rPr>
          <w:lang w:val="nl-NL"/>
        </w:rPr>
        <w:t>De inleiding van een afstudeeropdracht bestaat niet uit een algemeen verhaal met daarin</w:t>
      </w:r>
      <w:r>
        <w:rPr>
          <w:lang w:val="nl-NL"/>
        </w:rPr>
        <w:t xml:space="preserve"> </w:t>
      </w:r>
      <w:r w:rsidRPr="00AA2508">
        <w:rPr>
          <w:lang w:val="nl-NL"/>
        </w:rPr>
        <w:t>bijvoorbeeld een beschrijving van de organisatie, maar is een redelijk uitgebreid hoofdstuk,</w:t>
      </w:r>
      <w:r>
        <w:rPr>
          <w:lang w:val="nl-NL"/>
        </w:rPr>
        <w:t xml:space="preserve"> </w:t>
      </w:r>
      <w:r w:rsidRPr="00AA2508">
        <w:rPr>
          <w:lang w:val="nl-NL"/>
        </w:rPr>
        <w:t>waarin duidelijk wordt gemaakt waar het onderzoek over gaat. Het bestaat uit de aanleiding,</w:t>
      </w:r>
      <w:r>
        <w:rPr>
          <w:lang w:val="nl-NL"/>
        </w:rPr>
        <w:t xml:space="preserve"> </w:t>
      </w:r>
      <w:r w:rsidRPr="00AA2508">
        <w:rPr>
          <w:lang w:val="nl-NL"/>
        </w:rPr>
        <w:t>probleemformulering en de aanpak. Deze zaken zijn, als het goed is, al aanbod gekomen bij het</w:t>
      </w:r>
      <w:r>
        <w:rPr>
          <w:lang w:val="nl-NL"/>
        </w:rPr>
        <w:t xml:space="preserve"> </w:t>
      </w:r>
      <w:r w:rsidRPr="00AA2508">
        <w:rPr>
          <w:lang w:val="nl-NL"/>
        </w:rPr>
        <w:t>plan van aanpak/ onderzoeksvoorstel en kunnen hieruit worden overgenomen. Aandachtspunt</w:t>
      </w:r>
      <w:r>
        <w:rPr>
          <w:lang w:val="nl-NL"/>
        </w:rPr>
        <w:t xml:space="preserve"> </w:t>
      </w:r>
      <w:r w:rsidRPr="00AA2508">
        <w:rPr>
          <w:lang w:val="nl-NL"/>
        </w:rPr>
        <w:t>daarbij is dat het plan van aanpak vaak spreekt over het onderzoek in de toekomstige tijd,</w:t>
      </w:r>
      <w:r>
        <w:rPr>
          <w:lang w:val="nl-NL"/>
        </w:rPr>
        <w:t xml:space="preserve"> </w:t>
      </w:r>
      <w:r w:rsidRPr="00AA2508">
        <w:rPr>
          <w:lang w:val="nl-NL"/>
        </w:rPr>
        <w:t xml:space="preserve">terwijl bij de </w:t>
      </w:r>
      <w:proofErr w:type="spellStart"/>
      <w:r w:rsidRPr="00AA2508">
        <w:rPr>
          <w:lang w:val="nl-NL"/>
        </w:rPr>
        <w:t>onderzoeksrapportage</w:t>
      </w:r>
      <w:proofErr w:type="spellEnd"/>
      <w:r w:rsidRPr="00AA2508">
        <w:rPr>
          <w:lang w:val="nl-NL"/>
        </w:rPr>
        <w:t xml:space="preserve"> uiteraard het onderzoek is uitgevoerd en dus in de verleden</w:t>
      </w:r>
      <w:r>
        <w:rPr>
          <w:lang w:val="nl-NL"/>
        </w:rPr>
        <w:t xml:space="preserve"> </w:t>
      </w:r>
      <w:r w:rsidRPr="00AA2508">
        <w:rPr>
          <w:lang w:val="nl-NL"/>
        </w:rPr>
        <w:t>tijd wordt beschreven.</w:t>
      </w:r>
    </w:p>
    <w:p w14:paraId="30ED8850" w14:textId="77777777" w:rsidR="00AA2508" w:rsidRPr="00AA2508" w:rsidRDefault="00AA2508" w:rsidP="00AA2508">
      <w:pPr>
        <w:rPr>
          <w:lang w:val="nl-NL"/>
        </w:rPr>
      </w:pPr>
    </w:p>
    <w:p w14:paraId="3EDC71C1" w14:textId="77777777" w:rsidR="00AA2508" w:rsidRPr="00AA2508" w:rsidRDefault="00AA2508" w:rsidP="00AA2508">
      <w:pPr>
        <w:pStyle w:val="Heading2"/>
        <w:rPr>
          <w:lang w:val="nl-NL"/>
        </w:rPr>
      </w:pPr>
      <w:bookmarkStart w:id="6" w:name="_Toc96451249"/>
      <w:r w:rsidRPr="00AA2508">
        <w:rPr>
          <w:lang w:val="nl-NL"/>
        </w:rPr>
        <w:t>1.1 Aanleiding</w:t>
      </w:r>
      <w:bookmarkEnd w:id="6"/>
    </w:p>
    <w:p w14:paraId="3FEAB613" w14:textId="1C4A2DD5" w:rsidR="00AA2508" w:rsidRPr="00DB7DBD" w:rsidRDefault="00AA2508" w:rsidP="00AA2508">
      <w:pPr>
        <w:rPr>
          <w:i/>
          <w:iCs/>
          <w:lang w:val="nl-NL"/>
        </w:rPr>
      </w:pPr>
      <w:r w:rsidRPr="00DB7DBD">
        <w:rPr>
          <w:i/>
          <w:iCs/>
          <w:lang w:val="nl-NL"/>
        </w:rPr>
        <w:t>De aanleiding voor een onderzoek is iets wat de aandacht heeft getrokken van de onderzoeker en voor verbetering vatbaar is. Dit kan bijvoorbeeld een situatie zijn binnen een organisatie dat als probleem wordt gezien. Het onderzoek moet iets bijdragen aan de kennis over het vakgebied (al is het maar over de specifieke casus), maar vooral ook bijdragen aan de oplossing van het praktijkprobleem. Dit kan het best gegarandeerd worden als het probleem ook belangrijk wordt gevonden door anderen, bijvoorbeeld door de directie van een organisatie of binnen een beroepsvereniging.</w:t>
      </w:r>
    </w:p>
    <w:p w14:paraId="40448F59" w14:textId="3DB6219C" w:rsidR="00AA2508" w:rsidRPr="00DB7DBD" w:rsidRDefault="00AA2508" w:rsidP="00AA2508">
      <w:pPr>
        <w:rPr>
          <w:i/>
          <w:iCs/>
          <w:lang w:val="nl-NL"/>
        </w:rPr>
      </w:pPr>
      <w:r w:rsidRPr="00DB7DBD">
        <w:rPr>
          <w:i/>
          <w:iCs/>
          <w:lang w:val="nl-NL"/>
        </w:rPr>
        <w:t>Beschrijf de externe context van het probleem bondig, maar helder. Voor welke maatschappelijke, politieke, economische, technische en/of andere context is het probleem relevant?</w:t>
      </w:r>
    </w:p>
    <w:p w14:paraId="1A5AA974" w14:textId="04ECEC7A" w:rsidR="00AA2508" w:rsidRPr="00DB7DBD" w:rsidRDefault="00AA2508" w:rsidP="00AA2508">
      <w:pPr>
        <w:rPr>
          <w:i/>
          <w:iCs/>
          <w:lang w:val="nl-NL"/>
        </w:rPr>
      </w:pPr>
      <w:r w:rsidRPr="00DB7DBD">
        <w:rPr>
          <w:i/>
          <w:iCs/>
          <w:lang w:val="nl-NL"/>
        </w:rPr>
        <w:t>Ook moet worden aangegeven voor welke doelgroep dit onderzoek bestemd is (de organisatie; de directie; de werknemers; de bedrijfstak, etc.)</w:t>
      </w:r>
    </w:p>
    <w:p w14:paraId="1038C270" w14:textId="6C880C6A" w:rsidR="00DB7DBD" w:rsidRDefault="00DB7DBD" w:rsidP="00AA2508">
      <w:pPr>
        <w:rPr>
          <w:lang w:val="nl-NL"/>
        </w:rPr>
      </w:pPr>
    </w:p>
    <w:p w14:paraId="5858AF73" w14:textId="77777777" w:rsidR="00DB7DBD" w:rsidRDefault="00DB7DBD" w:rsidP="00DB7DBD">
      <w:pPr>
        <w:rPr>
          <w:lang w:val="nl-NL"/>
        </w:rPr>
      </w:pPr>
      <w:r>
        <w:rPr>
          <w:lang w:val="nl-NL"/>
        </w:rPr>
        <w:t>De aanleiding van dit onderzoek komt voort uit de noodzaak om deel uit te maken van de ‘</w:t>
      </w:r>
      <w:proofErr w:type="spellStart"/>
      <w:r>
        <w:rPr>
          <w:lang w:val="nl-NL"/>
        </w:rPr>
        <w:t>Fourth</w:t>
      </w:r>
      <w:proofErr w:type="spellEnd"/>
      <w:r>
        <w:rPr>
          <w:lang w:val="nl-NL"/>
        </w:rPr>
        <w:t xml:space="preserve"> Industrial </w:t>
      </w:r>
      <w:proofErr w:type="spellStart"/>
      <w:r>
        <w:rPr>
          <w:lang w:val="nl-NL"/>
        </w:rPr>
        <w:t>Revolution</w:t>
      </w:r>
      <w:proofErr w:type="spellEnd"/>
      <w:r>
        <w:rPr>
          <w:lang w:val="nl-NL"/>
        </w:rPr>
        <w:t>’ en het implementeren van wat het Industrie 4.0 framework genoemd kan worden.</w:t>
      </w:r>
    </w:p>
    <w:p w14:paraId="5D4FC683" w14:textId="77777777" w:rsidR="00DB7DBD" w:rsidRDefault="00DB7DBD" w:rsidP="00DB7DBD">
      <w:pPr>
        <w:rPr>
          <w:lang w:val="nl-NL"/>
        </w:rPr>
      </w:pPr>
    </w:p>
    <w:p w14:paraId="587F7378" w14:textId="77777777" w:rsidR="00DB7DBD" w:rsidRDefault="00DB7DBD" w:rsidP="00DB7DBD">
      <w:pPr>
        <w:rPr>
          <w:lang w:val="nl-NL"/>
        </w:rPr>
      </w:pPr>
      <w:r>
        <w:rPr>
          <w:lang w:val="nl-NL"/>
        </w:rPr>
        <w:t>Dow heeft zichzelf als doel gesteld om het meest innovatieve chemische bedrijf ter wereld te zijn. Om dit te kunnen bereiken zal Dow Industrie 4.0 en de daarbij behorende technologieën moeten omarmen.</w:t>
      </w:r>
    </w:p>
    <w:p w14:paraId="2C7DA14E" w14:textId="77777777" w:rsidR="00DB7DBD" w:rsidRDefault="00DB7DBD" w:rsidP="00DB7DBD">
      <w:pPr>
        <w:rPr>
          <w:lang w:val="nl-NL"/>
        </w:rPr>
      </w:pPr>
      <w:r w:rsidRPr="001F06D7">
        <w:rPr>
          <w:lang w:val="nl-NL"/>
        </w:rPr>
        <w:t xml:space="preserve">Als </w:t>
      </w:r>
      <w:r>
        <w:rPr>
          <w:lang w:val="nl-NL"/>
        </w:rPr>
        <w:t>eerste</w:t>
      </w:r>
      <w:r w:rsidRPr="001F06D7">
        <w:rPr>
          <w:lang w:val="nl-NL"/>
        </w:rPr>
        <w:t xml:space="preserve"> volgt een beknopte beschrijving van Dow, het bedrijf waarbinnen dit onderzoek wordt uitgevoerd, en de doelgroep van dit onderzoek.</w:t>
      </w:r>
      <w:r>
        <w:rPr>
          <w:lang w:val="nl-NL"/>
        </w:rPr>
        <w:t xml:space="preserve"> </w:t>
      </w:r>
      <w:r w:rsidRPr="001F06D7">
        <w:rPr>
          <w:lang w:val="nl-NL"/>
        </w:rPr>
        <w:t xml:space="preserve">In de </w:t>
      </w:r>
      <w:r>
        <w:rPr>
          <w:lang w:val="nl-NL"/>
        </w:rPr>
        <w:t>daarop</w:t>
      </w:r>
      <w:r w:rsidRPr="001F06D7">
        <w:rPr>
          <w:lang w:val="nl-NL"/>
        </w:rPr>
        <w:t xml:space="preserve">volgende paragrafen wordt verder ingegaan op het concept Industrie 4.0, hoe het ontstaan is en wat het inhoudt, </w:t>
      </w:r>
      <w:r>
        <w:rPr>
          <w:lang w:val="nl-NL"/>
        </w:rPr>
        <w:t xml:space="preserve">en </w:t>
      </w:r>
      <w:r w:rsidRPr="001F06D7">
        <w:rPr>
          <w:lang w:val="nl-NL"/>
        </w:rPr>
        <w:t xml:space="preserve">de invloed hiervan op de chemische industrie. </w:t>
      </w:r>
    </w:p>
    <w:p w14:paraId="6AA1F796" w14:textId="77777777" w:rsidR="00DB7DBD" w:rsidRDefault="00DB7DBD" w:rsidP="00DB7DBD">
      <w:pPr>
        <w:rPr>
          <w:lang w:val="nl-NL"/>
        </w:rPr>
      </w:pPr>
    </w:p>
    <w:p w14:paraId="62A435EB" w14:textId="19C4534D" w:rsidR="00DB7DBD" w:rsidRDefault="00DB7DBD" w:rsidP="00DB7DBD">
      <w:pPr>
        <w:rPr>
          <w:lang w:val="nl-NL"/>
        </w:rPr>
      </w:pPr>
      <w:r>
        <w:rPr>
          <w:lang w:val="nl-NL"/>
        </w:rPr>
        <w:t xml:space="preserve">Binnen het Industrie 4.0 framework zijn er veel verschillende ondersteunende technologieën. De focus van dit onderzoek ligt op het gebruik van </w:t>
      </w:r>
      <w:proofErr w:type="spellStart"/>
      <w:r>
        <w:rPr>
          <w:lang w:val="nl-NL"/>
        </w:rPr>
        <w:t>Artificial</w:t>
      </w:r>
      <w:proofErr w:type="spellEnd"/>
      <w:r>
        <w:rPr>
          <w:lang w:val="nl-NL"/>
        </w:rPr>
        <w:t xml:space="preserve"> Intelligence en Machine Learning voor het ontwikkelen van nieuwe producten. Dow heeft recentelijk een eerste versie van een door AI-/ML-technologie ondersteunde applicatie uitgebracht (PU </w:t>
      </w:r>
      <w:proofErr w:type="spellStart"/>
      <w:r>
        <w:rPr>
          <w:lang w:val="nl-NL"/>
        </w:rPr>
        <w:t>Predictive</w:t>
      </w:r>
      <w:proofErr w:type="spellEnd"/>
      <w:r>
        <w:rPr>
          <w:lang w:val="nl-NL"/>
        </w:rPr>
        <w:t xml:space="preserve"> Intelligence), wat heeft geleid tot interesse vanuit andere business </w:t>
      </w:r>
      <w:proofErr w:type="spellStart"/>
      <w:r>
        <w:rPr>
          <w:lang w:val="nl-NL"/>
        </w:rPr>
        <w:t>groups</w:t>
      </w:r>
      <w:proofErr w:type="spellEnd"/>
      <w:r>
        <w:rPr>
          <w:lang w:val="nl-NL"/>
        </w:rPr>
        <w:t xml:space="preserve"> en functies in de organisatie. </w:t>
      </w:r>
    </w:p>
    <w:p w14:paraId="1BBC64FA" w14:textId="257A808C" w:rsidR="00374746" w:rsidRDefault="00374746" w:rsidP="00DB7DBD">
      <w:pPr>
        <w:rPr>
          <w:lang w:val="nl-NL"/>
        </w:rPr>
      </w:pPr>
    </w:p>
    <w:p w14:paraId="67A23766" w14:textId="4AE29E86" w:rsidR="00374746" w:rsidRDefault="00374746" w:rsidP="00374746">
      <w:pPr>
        <w:pStyle w:val="Heading3"/>
        <w:numPr>
          <w:ilvl w:val="2"/>
          <w:numId w:val="31"/>
        </w:numPr>
        <w:rPr>
          <w:lang w:val="nl-NL"/>
        </w:rPr>
      </w:pPr>
      <w:bookmarkStart w:id="7" w:name="_Toc96451250"/>
      <w:r>
        <w:rPr>
          <w:lang w:val="nl-NL"/>
        </w:rPr>
        <w:t>Dow</w:t>
      </w:r>
      <w:bookmarkEnd w:id="7"/>
    </w:p>
    <w:p w14:paraId="17203D76" w14:textId="77777777" w:rsidR="00374746" w:rsidRPr="00374746" w:rsidRDefault="00374746" w:rsidP="00374746">
      <w:pPr>
        <w:rPr>
          <w:lang w:val="nl-NL"/>
        </w:rPr>
      </w:pPr>
    </w:p>
    <w:p w14:paraId="2FBB3074" w14:textId="5287B50C" w:rsidR="00374746" w:rsidRDefault="00374746" w:rsidP="00374746">
      <w:pPr>
        <w:rPr>
          <w:lang w:val="nl-NL"/>
        </w:rPr>
      </w:pPr>
      <w:r>
        <w:rPr>
          <w:lang w:val="nl-NL"/>
        </w:rPr>
        <w:t xml:space="preserve">Dit onderzoek is uitgevoerd binnen verschillende afdelingen van Dow. Dow is een chemisch bedrijf dat wereldwijd opereert en vestigingen heeft in zo’n 160 landen. Dow heeft zo’n 50.000 werknemers in dienst, wat het één van de grootste chemische bedrijven ter wereld maakt. </w:t>
      </w:r>
    </w:p>
    <w:p w14:paraId="3B3EA875" w14:textId="77777777" w:rsidR="00374746" w:rsidRDefault="00374746" w:rsidP="00374746">
      <w:pPr>
        <w:rPr>
          <w:lang w:val="nl-NL"/>
        </w:rPr>
      </w:pPr>
    </w:p>
    <w:p w14:paraId="6DD173EE" w14:textId="0D85EF41" w:rsidR="00374746" w:rsidRDefault="00374746" w:rsidP="00374746">
      <w:pPr>
        <w:rPr>
          <w:lang w:val="nl-NL"/>
        </w:rPr>
      </w:pPr>
      <w:r w:rsidRPr="00441A5B">
        <w:rPr>
          <w:lang w:val="nl-NL"/>
        </w:rPr>
        <w:t xml:space="preserve">De uitvoering van het onderzoek </w:t>
      </w:r>
      <w:r>
        <w:rPr>
          <w:lang w:val="nl-NL"/>
        </w:rPr>
        <w:t>is</w:t>
      </w:r>
      <w:r w:rsidRPr="00441A5B">
        <w:rPr>
          <w:lang w:val="nl-NL"/>
        </w:rPr>
        <w:t xml:space="preserve"> gedaan vanuit de Dow-vestiging in</w:t>
      </w:r>
      <w:r>
        <w:rPr>
          <w:lang w:val="nl-NL"/>
        </w:rPr>
        <w:t xml:space="preserve"> Terneuzen. Deze locatie is de grootste productiefaciliteit van Dow buiten de Verenigde Staten. Daarnaast is Terneuzen een zogenaamde hub-locatie, waar de administratieve werkzaamheden voor alle vestigingen in Europa, het Midden-Oosten en India worden uitgevoerd. Op deze locatie zijn ongeveer 3.500 werknemers werkzaam.</w:t>
      </w:r>
    </w:p>
    <w:p w14:paraId="17597317" w14:textId="77777777" w:rsidR="00374746" w:rsidRDefault="00374746" w:rsidP="00374746">
      <w:pPr>
        <w:rPr>
          <w:lang w:val="nl-NL"/>
        </w:rPr>
      </w:pPr>
    </w:p>
    <w:p w14:paraId="5DA0F61F" w14:textId="77777777" w:rsidR="00374746" w:rsidRDefault="00374746" w:rsidP="00374746">
      <w:pPr>
        <w:rPr>
          <w:lang w:val="nl-NL"/>
        </w:rPr>
      </w:pPr>
      <w:r>
        <w:rPr>
          <w:lang w:val="nl-NL"/>
        </w:rPr>
        <w:t xml:space="preserve">Dow is opgedeeld in verschillende business </w:t>
      </w:r>
      <w:proofErr w:type="spellStart"/>
      <w:r>
        <w:rPr>
          <w:lang w:val="nl-NL"/>
        </w:rPr>
        <w:t>groups</w:t>
      </w:r>
      <w:proofErr w:type="spellEnd"/>
      <w:r>
        <w:rPr>
          <w:lang w:val="nl-NL"/>
        </w:rPr>
        <w:t xml:space="preserve">, gebaseerd op de product portfolio. Elk van deze business </w:t>
      </w:r>
      <w:proofErr w:type="spellStart"/>
      <w:r w:rsidRPr="004D48FE">
        <w:rPr>
          <w:lang w:val="nl-NL"/>
        </w:rPr>
        <w:t>groups</w:t>
      </w:r>
      <w:proofErr w:type="spellEnd"/>
      <w:r>
        <w:rPr>
          <w:lang w:val="nl-NL"/>
        </w:rPr>
        <w:t xml:space="preserve"> produceert en verkoopt een specifieke groep producten:</w:t>
      </w:r>
    </w:p>
    <w:p w14:paraId="030EE905" w14:textId="77777777" w:rsidR="00374746" w:rsidRDefault="00374746" w:rsidP="00374746">
      <w:pPr>
        <w:pStyle w:val="ListParagraph"/>
        <w:numPr>
          <w:ilvl w:val="0"/>
          <w:numId w:val="22"/>
        </w:numPr>
        <w:spacing w:before="0" w:after="160" w:line="254" w:lineRule="auto"/>
      </w:pPr>
      <w:bookmarkStart w:id="8" w:name="_Hlk88653666"/>
      <w:r>
        <w:rPr>
          <w:b/>
          <w:bCs/>
        </w:rPr>
        <w:t>Industrial Intermediates &amp; Infrastructure</w:t>
      </w:r>
      <w:r>
        <w:t xml:space="preserve"> </w:t>
      </w:r>
      <w:bookmarkEnd w:id="8"/>
      <w:r>
        <w:t>(Industrial Solutions and Polyurethanes &amp; Construction Chemicals)</w:t>
      </w:r>
    </w:p>
    <w:p w14:paraId="6E0E0B8D" w14:textId="77777777" w:rsidR="00374746" w:rsidRDefault="00374746" w:rsidP="00374746">
      <w:pPr>
        <w:pStyle w:val="ListParagraph"/>
        <w:numPr>
          <w:ilvl w:val="0"/>
          <w:numId w:val="22"/>
        </w:numPr>
        <w:spacing w:before="0" w:after="160" w:line="254" w:lineRule="auto"/>
      </w:pPr>
      <w:r>
        <w:rPr>
          <w:b/>
          <w:bCs/>
        </w:rPr>
        <w:t>Performance Materials &amp; Coatings</w:t>
      </w:r>
      <w:r>
        <w:t xml:space="preserve"> (Coatings &amp; Performance Monomers and Consumer Solutions) </w:t>
      </w:r>
    </w:p>
    <w:p w14:paraId="2BDE1CE8" w14:textId="77777777" w:rsidR="00374746" w:rsidRDefault="00374746" w:rsidP="00374746">
      <w:pPr>
        <w:pStyle w:val="ListParagraph"/>
        <w:numPr>
          <w:ilvl w:val="0"/>
          <w:numId w:val="22"/>
        </w:numPr>
        <w:spacing w:before="0" w:after="160" w:line="254" w:lineRule="auto"/>
      </w:pPr>
      <w:r>
        <w:rPr>
          <w:b/>
          <w:bCs/>
        </w:rPr>
        <w:t>Packaging &amp; Specialty Plastics</w:t>
      </w:r>
      <w:r>
        <w:t xml:space="preserve"> (Olefins, Aromatics &amp; Alternatives and Feedstocks &amp; Energy)</w:t>
      </w:r>
    </w:p>
    <w:p w14:paraId="0307C46E" w14:textId="77777777" w:rsidR="00374746" w:rsidRDefault="00374746" w:rsidP="00374746"/>
    <w:p w14:paraId="5C0762C3" w14:textId="77777777" w:rsidR="00374746" w:rsidRDefault="00374746" w:rsidP="00374746">
      <w:pPr>
        <w:rPr>
          <w:lang w:val="nl-NL"/>
        </w:rPr>
      </w:pPr>
      <w:r>
        <w:rPr>
          <w:lang w:val="nl-NL"/>
        </w:rPr>
        <w:t>De ambitie van Dow is “om de meest innovatieve, klantgerichte, inclusieve en duurzame ‘</w:t>
      </w:r>
      <w:proofErr w:type="spellStart"/>
      <w:r>
        <w:rPr>
          <w:lang w:val="nl-NL"/>
        </w:rPr>
        <w:t>materials</w:t>
      </w:r>
      <w:proofErr w:type="spellEnd"/>
      <w:r>
        <w:rPr>
          <w:lang w:val="nl-NL"/>
        </w:rPr>
        <w:t xml:space="preserve"> </w:t>
      </w:r>
      <w:proofErr w:type="spellStart"/>
      <w:r>
        <w:rPr>
          <w:lang w:val="nl-NL"/>
        </w:rPr>
        <w:t>sciences</w:t>
      </w:r>
      <w:proofErr w:type="spellEnd"/>
      <w:r>
        <w:rPr>
          <w:lang w:val="nl-NL"/>
        </w:rPr>
        <w:t xml:space="preserve"> company’ van de wereld te worden”. Dow wil dit bereiken door het “leveren van waardegroei en best-in-class prestaties”.</w:t>
      </w:r>
    </w:p>
    <w:p w14:paraId="2264B287" w14:textId="77777777" w:rsidR="00374746" w:rsidRDefault="00374746" w:rsidP="00374746">
      <w:pPr>
        <w:rPr>
          <w:lang w:val="nl-NL"/>
        </w:rPr>
      </w:pPr>
    </w:p>
    <w:p w14:paraId="0C21ADCD" w14:textId="77777777" w:rsidR="00374746" w:rsidRPr="00103B5D" w:rsidRDefault="00374746" w:rsidP="00374746">
      <w:pPr>
        <w:rPr>
          <w:lang w:val="nl-NL"/>
        </w:rPr>
      </w:pPr>
      <w:r w:rsidRPr="00103B5D">
        <w:rPr>
          <w:lang w:val="nl-NL"/>
        </w:rPr>
        <w:lastRenderedPageBreak/>
        <w:t xml:space="preserve">Om deze doelstelling te kunnen bereiken, is het noodzakelijk dat Dow meebeweegt met de (r)evolutie die gaande is op het gebied van digitalisering en automatisering (Industrie 4.0). In de volgende paragrafen zal dieper worden ingegaan op het Industrie 4.0-concept. </w:t>
      </w:r>
    </w:p>
    <w:p w14:paraId="03155344" w14:textId="77777777" w:rsidR="00374746" w:rsidRPr="00103B5D" w:rsidRDefault="00374746" w:rsidP="00374746">
      <w:pPr>
        <w:rPr>
          <w:lang w:val="nl-NL"/>
        </w:rPr>
      </w:pPr>
      <w:r w:rsidRPr="00103B5D">
        <w:rPr>
          <w:lang w:val="nl-NL"/>
        </w:rPr>
        <w:t>Daarnaast is het van groot belang om moderne technologieën, zoals AI en ML, te ontwikkelen en te implementeren in de organisatie. De industrie in het algemeen en de concurrentie van Dow in het bijzonder, hebben deze technologie omarmd. Om ervoor te zorgen dat Dow haar huidige positie in de industrie en de markt kan behouden en mogelijk te versterken, is het noodzakelijk de nodige aandacht aan deze onderwerpen te schenken.</w:t>
      </w:r>
    </w:p>
    <w:p w14:paraId="6427F73F" w14:textId="77777777" w:rsidR="00374746" w:rsidRPr="00103B5D" w:rsidRDefault="00374746" w:rsidP="00374746">
      <w:pPr>
        <w:rPr>
          <w:lang w:val="nl-NL"/>
        </w:rPr>
      </w:pPr>
    </w:p>
    <w:p w14:paraId="6C4517C9" w14:textId="77777777" w:rsidR="00374746" w:rsidRPr="00103B5D" w:rsidRDefault="00374746" w:rsidP="00374746">
      <w:pPr>
        <w:rPr>
          <w:lang w:val="nl-NL"/>
        </w:rPr>
      </w:pPr>
      <w:r w:rsidRPr="00103B5D">
        <w:rPr>
          <w:lang w:val="nl-NL"/>
        </w:rPr>
        <w:t xml:space="preserve">Een veelgehoorde klacht, die ook vanuit klantonderzoek naar voren is gekomen, is dat Dow veel tijd nodig heeft om te kunnen reageren op specifieke klantverzoeken. Het gaat hierbij vooral om verzoeken voor producten waarvan de formulering niet (volledig) bekend is. </w:t>
      </w:r>
    </w:p>
    <w:p w14:paraId="31AE5A14" w14:textId="77777777" w:rsidR="00374746" w:rsidRPr="00103B5D" w:rsidRDefault="00374746" w:rsidP="00374746">
      <w:pPr>
        <w:rPr>
          <w:lang w:val="nl-NL"/>
        </w:rPr>
      </w:pPr>
      <w:r w:rsidRPr="00103B5D">
        <w:rPr>
          <w:lang w:val="nl-NL"/>
        </w:rPr>
        <w:t xml:space="preserve">Om die formulering te creëren moet er extra onderzoek gedaan worden, wat gepaard gaat met laboratoriumproeven. Dit onderzoek is een kostbaar en vooral tijdrovend proces. Tijdens de duur van deze onderzoeken, kan het gebeuren dat een klant uiteindelijk overstapt naar een concurrent. Dit verlies van klanten kan grote gevolgen hebben voor de organisatie. Dow is dan ook naarstig op zoek naar manieren om dit proces te versnellen. Niet alleen op het gebied van chemische ontwikkelingen, maar ook met behulp van moderne IT-technologieën. </w:t>
      </w:r>
    </w:p>
    <w:p w14:paraId="08C28603" w14:textId="77777777" w:rsidR="00374746" w:rsidRPr="00103B5D" w:rsidRDefault="00374746" w:rsidP="00374746">
      <w:pPr>
        <w:rPr>
          <w:lang w:val="nl-NL"/>
        </w:rPr>
      </w:pPr>
    </w:p>
    <w:p w14:paraId="299BE547" w14:textId="77777777" w:rsidR="00374746" w:rsidRPr="00103B5D" w:rsidRDefault="00374746" w:rsidP="00374746">
      <w:pPr>
        <w:rPr>
          <w:lang w:val="nl-NL"/>
        </w:rPr>
      </w:pPr>
      <w:r w:rsidRPr="00103B5D">
        <w:rPr>
          <w:lang w:val="nl-NL"/>
        </w:rPr>
        <w:t>De doelgroep van dit onderzoek bestaat uit meerdere afdelingen binnen de organisatie.</w:t>
      </w:r>
    </w:p>
    <w:p w14:paraId="5CB79382" w14:textId="77777777" w:rsidR="00374746" w:rsidRPr="00103B5D" w:rsidRDefault="00374746" w:rsidP="00374746">
      <w:pPr>
        <w:rPr>
          <w:lang w:val="nl-NL"/>
        </w:rPr>
      </w:pPr>
      <w:r w:rsidRPr="00103B5D">
        <w:rPr>
          <w:lang w:val="nl-NL"/>
        </w:rPr>
        <w:t xml:space="preserve">De voornaamste doelgroep van dit onderzoek zijn de besluitvormers op het strategisch niveau binnen de verschillende business </w:t>
      </w:r>
      <w:proofErr w:type="spellStart"/>
      <w:r w:rsidRPr="00103B5D">
        <w:rPr>
          <w:lang w:val="nl-NL"/>
        </w:rPr>
        <w:t>groups</w:t>
      </w:r>
      <w:proofErr w:type="spellEnd"/>
      <w:r w:rsidRPr="00103B5D">
        <w:rPr>
          <w:lang w:val="nl-NL"/>
        </w:rPr>
        <w:t xml:space="preserve">. Het gaat hierbij om de Research &amp; Development-, en </w:t>
      </w:r>
      <w:proofErr w:type="spellStart"/>
      <w:r w:rsidRPr="00103B5D">
        <w:rPr>
          <w:lang w:val="nl-NL"/>
        </w:rPr>
        <w:t>Marketing-afdeling</w:t>
      </w:r>
      <w:proofErr w:type="spellEnd"/>
      <w:r w:rsidRPr="00103B5D">
        <w:rPr>
          <w:lang w:val="nl-NL"/>
        </w:rPr>
        <w:t xml:space="preserve"> van elke business </w:t>
      </w:r>
      <w:proofErr w:type="spellStart"/>
      <w:r w:rsidRPr="00103B5D">
        <w:rPr>
          <w:lang w:val="nl-NL"/>
        </w:rPr>
        <w:t>group</w:t>
      </w:r>
      <w:proofErr w:type="spellEnd"/>
      <w:r w:rsidRPr="00103B5D">
        <w:rPr>
          <w:lang w:val="nl-NL"/>
        </w:rPr>
        <w:t xml:space="preserve">. De personen op deze posities (Leaders, Managers en Directors) zijn continu bezig met het zoeken naar manieren om ‘slimmer’ en effectiever te kunnen werken en met klanten om te gaan. Iets wat vandaag de dag steeds meer wordt bereikt door het inzetten van innovatieve technologieën.   </w:t>
      </w:r>
    </w:p>
    <w:p w14:paraId="09A2BD58" w14:textId="77777777" w:rsidR="00374746" w:rsidRPr="00103B5D" w:rsidRDefault="00374746" w:rsidP="00374746">
      <w:pPr>
        <w:rPr>
          <w:lang w:val="nl-NL"/>
        </w:rPr>
      </w:pPr>
      <w:r w:rsidRPr="00103B5D">
        <w:rPr>
          <w:lang w:val="nl-NL"/>
        </w:rPr>
        <w:t>Met behulp van de uitkomsten van dit onderzoek kunnen zij bepalen:</w:t>
      </w:r>
    </w:p>
    <w:p w14:paraId="434687A6" w14:textId="77777777" w:rsidR="00374746" w:rsidRPr="00103B5D" w:rsidRDefault="00374746" w:rsidP="00374746">
      <w:pPr>
        <w:pStyle w:val="ListParagraph"/>
        <w:numPr>
          <w:ilvl w:val="0"/>
          <w:numId w:val="22"/>
        </w:numPr>
        <w:rPr>
          <w:lang w:val="nl-NL"/>
        </w:rPr>
      </w:pPr>
      <w:r w:rsidRPr="00103B5D">
        <w:rPr>
          <w:lang w:val="nl-NL"/>
        </w:rPr>
        <w:t>Of AI/ML een geschikte oplossing is in hun specifieke omgeving en de specifieke toepassing.</w:t>
      </w:r>
    </w:p>
    <w:p w14:paraId="03CECB5E" w14:textId="77777777" w:rsidR="00374746" w:rsidRPr="00103B5D" w:rsidRDefault="00374746" w:rsidP="00374746">
      <w:pPr>
        <w:pStyle w:val="ListParagraph"/>
        <w:numPr>
          <w:ilvl w:val="0"/>
          <w:numId w:val="22"/>
        </w:numPr>
        <w:rPr>
          <w:lang w:val="nl-NL"/>
        </w:rPr>
      </w:pPr>
      <w:r w:rsidRPr="00103B5D">
        <w:rPr>
          <w:lang w:val="nl-NL"/>
        </w:rPr>
        <w:t>Welke voorwaarden er gelden en wat er nodig is om AI-/ML-technologie te kunnen inzetten.</w:t>
      </w:r>
    </w:p>
    <w:p w14:paraId="2F5C8361" w14:textId="77777777" w:rsidR="00374746" w:rsidRPr="00103B5D" w:rsidRDefault="00374746" w:rsidP="00374746">
      <w:pPr>
        <w:rPr>
          <w:lang w:val="nl-NL"/>
        </w:rPr>
      </w:pPr>
    </w:p>
    <w:p w14:paraId="0B28FCDA" w14:textId="77777777" w:rsidR="00374746" w:rsidRPr="00103B5D" w:rsidRDefault="00374746" w:rsidP="00374746">
      <w:pPr>
        <w:rPr>
          <w:lang w:val="nl-NL"/>
        </w:rPr>
      </w:pPr>
      <w:r w:rsidRPr="00103B5D">
        <w:rPr>
          <w:lang w:val="nl-NL"/>
        </w:rPr>
        <w:lastRenderedPageBreak/>
        <w:t xml:space="preserve">Daarnaast is ook de IT-afdeling van Dow (Information Systems/ IS) en in het bijzonder het Digital Operations Center (DOC), een doelgroep van dit onderzoek. </w:t>
      </w:r>
    </w:p>
    <w:p w14:paraId="3E78FE27" w14:textId="77777777" w:rsidR="00374746" w:rsidRPr="00103B5D" w:rsidRDefault="00374746" w:rsidP="00374746">
      <w:pPr>
        <w:rPr>
          <w:lang w:val="nl-NL"/>
        </w:rPr>
      </w:pPr>
      <w:r w:rsidRPr="00103B5D">
        <w:rPr>
          <w:lang w:val="nl-NL"/>
        </w:rPr>
        <w:t>Het DOC is een onderdeel van Information Systems dat zich richt op het digitaliseren van de verschillende productieorganisaties, door het inzetten van ‘</w:t>
      </w:r>
      <w:proofErr w:type="spellStart"/>
      <w:r w:rsidRPr="00103B5D">
        <w:rPr>
          <w:lang w:val="nl-NL"/>
        </w:rPr>
        <w:t>advanced</w:t>
      </w:r>
      <w:proofErr w:type="spellEnd"/>
      <w:r w:rsidRPr="00103B5D">
        <w:rPr>
          <w:lang w:val="nl-NL"/>
        </w:rPr>
        <w:t xml:space="preserve"> manufacturing’ en opkomende technologieën.  Het DOC is als het ware de digitale Research &amp; Development-afdeling van de verschillende business </w:t>
      </w:r>
      <w:proofErr w:type="spellStart"/>
      <w:r w:rsidRPr="00103B5D">
        <w:rPr>
          <w:lang w:val="nl-NL"/>
        </w:rPr>
        <w:t>groups</w:t>
      </w:r>
      <w:proofErr w:type="spellEnd"/>
      <w:r w:rsidRPr="00103B5D">
        <w:rPr>
          <w:lang w:val="nl-NL"/>
        </w:rPr>
        <w:t xml:space="preserve">. </w:t>
      </w:r>
    </w:p>
    <w:p w14:paraId="42BAF888" w14:textId="77777777" w:rsidR="00374746" w:rsidRPr="00103B5D" w:rsidRDefault="00374746" w:rsidP="00374746">
      <w:pPr>
        <w:rPr>
          <w:lang w:val="nl-NL"/>
        </w:rPr>
      </w:pPr>
      <w:r w:rsidRPr="00103B5D">
        <w:rPr>
          <w:lang w:val="nl-NL"/>
        </w:rPr>
        <w:t xml:space="preserve">De uitkomsten van dit onderzoek biedt het DOC handvatten voor het implementeren van AI/ML-technologie voor het ontwikkelen van chemische producten. </w:t>
      </w:r>
    </w:p>
    <w:p w14:paraId="19DD557F" w14:textId="77777777" w:rsidR="00374746" w:rsidRDefault="00374746" w:rsidP="00374746">
      <w:pPr>
        <w:rPr>
          <w:lang w:val="nl-NL"/>
        </w:rPr>
      </w:pPr>
      <w:r w:rsidRPr="00103B5D">
        <w:rPr>
          <w:lang w:val="nl-NL"/>
        </w:rPr>
        <w:t xml:space="preserve">Deze handvatten kan het DOC gebruiken om in samenwerking met de business </w:t>
      </w:r>
      <w:proofErr w:type="spellStart"/>
      <w:r w:rsidRPr="00103B5D">
        <w:rPr>
          <w:lang w:val="nl-NL"/>
        </w:rPr>
        <w:t>groups</w:t>
      </w:r>
      <w:proofErr w:type="spellEnd"/>
      <w:r w:rsidRPr="00103B5D">
        <w:rPr>
          <w:lang w:val="nl-NL"/>
        </w:rPr>
        <w:t>, specifieke applicaties te ontwikkelen om zo het gebruik van deze technologie op grotere schaal toe te passen.</w:t>
      </w:r>
    </w:p>
    <w:p w14:paraId="5B25A5AD" w14:textId="77777777" w:rsidR="00374746" w:rsidRDefault="00374746" w:rsidP="00374746">
      <w:pPr>
        <w:rPr>
          <w:lang w:val="nl-NL"/>
        </w:rPr>
      </w:pPr>
    </w:p>
    <w:p w14:paraId="4E51D50F" w14:textId="06F1C014" w:rsidR="00374746" w:rsidRDefault="00374746" w:rsidP="00374746">
      <w:pPr>
        <w:rPr>
          <w:lang w:val="nl-NL"/>
        </w:rPr>
      </w:pPr>
      <w:r w:rsidRPr="00F9423A">
        <w:rPr>
          <w:lang w:val="nl-NL"/>
        </w:rPr>
        <w:t>Daarnaast zijn de uitkomsten mogelijk te gebruiken in andere functies binnen de organisatie (Supply Chain, Logistiek, etc.) om inzicht te krijgen in de mogelijkheden van AI/ML en wat erbij komt kijken om deze technologie te kunnen toepassen. Echter met de kanttekening dat het onderzoek specifiek gericht is op de ontwikkeling van nieuwe producten. Mogelijk is er extra onderzoek nodig om de uitkomsten te kunnen generaliseren naar andere functies.</w:t>
      </w:r>
    </w:p>
    <w:p w14:paraId="03628554" w14:textId="75A1949F" w:rsidR="00374746" w:rsidRDefault="00374746" w:rsidP="00374746">
      <w:pPr>
        <w:rPr>
          <w:lang w:val="nl-NL"/>
        </w:rPr>
      </w:pPr>
    </w:p>
    <w:p w14:paraId="52CF7EF0" w14:textId="31DE51C1" w:rsidR="00374746" w:rsidRDefault="00374746" w:rsidP="00374746">
      <w:pPr>
        <w:pStyle w:val="Heading3"/>
        <w:rPr>
          <w:lang w:val="nl-NL"/>
        </w:rPr>
      </w:pPr>
      <w:bookmarkStart w:id="9" w:name="_Toc96451251"/>
      <w:r>
        <w:rPr>
          <w:lang w:val="nl-NL"/>
        </w:rPr>
        <w:t>1.1.2 Industrie 4.0</w:t>
      </w:r>
      <w:bookmarkEnd w:id="9"/>
    </w:p>
    <w:p w14:paraId="38F32DA2" w14:textId="51C3BF35" w:rsidR="00374746" w:rsidRDefault="00374746" w:rsidP="00374746">
      <w:pPr>
        <w:rPr>
          <w:lang w:val="nl-NL"/>
        </w:rPr>
      </w:pPr>
    </w:p>
    <w:p w14:paraId="08DCCD56" w14:textId="77777777" w:rsidR="00374746" w:rsidRDefault="00374746" w:rsidP="00374746">
      <w:pPr>
        <w:rPr>
          <w:lang w:val="nl-NL"/>
        </w:rPr>
      </w:pPr>
      <w:r w:rsidRPr="00731C11">
        <w:rPr>
          <w:lang w:val="nl-NL"/>
        </w:rPr>
        <w:t>De ‘</w:t>
      </w:r>
      <w:proofErr w:type="spellStart"/>
      <w:r w:rsidRPr="00731C11">
        <w:rPr>
          <w:lang w:val="nl-NL"/>
        </w:rPr>
        <w:t>Fourth</w:t>
      </w:r>
      <w:proofErr w:type="spellEnd"/>
      <w:r w:rsidRPr="00731C11">
        <w:rPr>
          <w:lang w:val="nl-NL"/>
        </w:rPr>
        <w:t xml:space="preserve"> Industrial </w:t>
      </w:r>
      <w:proofErr w:type="spellStart"/>
      <w:r w:rsidRPr="00731C11">
        <w:rPr>
          <w:lang w:val="nl-NL"/>
        </w:rPr>
        <w:t>Revolution</w:t>
      </w:r>
      <w:proofErr w:type="spellEnd"/>
      <w:r w:rsidRPr="00731C11">
        <w:rPr>
          <w:lang w:val="nl-NL"/>
        </w:rPr>
        <w:t xml:space="preserve">’, </w:t>
      </w:r>
      <w:r>
        <w:rPr>
          <w:lang w:val="nl-NL"/>
        </w:rPr>
        <w:t xml:space="preserve">oftewel Industrie 4.0 of 4IR, zal leiden tot een verandering in hoe wij leven en werken. Althans, dat stelt </w:t>
      </w:r>
      <w:proofErr w:type="spellStart"/>
      <w:r>
        <w:rPr>
          <w:lang w:val="nl-NL"/>
        </w:rPr>
        <w:t>Schwab</w:t>
      </w:r>
      <w:proofErr w:type="spellEnd"/>
      <w:r>
        <w:rPr>
          <w:lang w:val="nl-NL"/>
        </w:rPr>
        <w:t xml:space="preserve"> in zijn artikel over de aanstaande vierde industriële revolutie [</w:t>
      </w:r>
      <w:proofErr w:type="spellStart"/>
      <w:r>
        <w:rPr>
          <w:lang w:val="nl-NL"/>
        </w:rPr>
        <w:t>Schw</w:t>
      </w:r>
      <w:proofErr w:type="spellEnd"/>
      <w:r>
        <w:rPr>
          <w:lang w:val="nl-NL"/>
        </w:rPr>
        <w:t xml:space="preserve">]. </w:t>
      </w:r>
    </w:p>
    <w:p w14:paraId="19BE1E8E" w14:textId="77777777" w:rsidR="00374746" w:rsidRDefault="00374746" w:rsidP="00374746">
      <w:pPr>
        <w:rPr>
          <w:lang w:val="nl-NL"/>
        </w:rPr>
      </w:pPr>
      <w:r>
        <w:rPr>
          <w:lang w:val="nl-NL"/>
        </w:rPr>
        <w:t>Ondanks dat er wel degelijk verschillen bestaan tussen de termen ‘</w:t>
      </w:r>
      <w:proofErr w:type="spellStart"/>
      <w:r>
        <w:rPr>
          <w:lang w:val="nl-NL"/>
        </w:rPr>
        <w:t>Fourth</w:t>
      </w:r>
      <w:proofErr w:type="spellEnd"/>
      <w:r>
        <w:rPr>
          <w:lang w:val="nl-NL"/>
        </w:rPr>
        <w:t xml:space="preserve"> Industrial </w:t>
      </w:r>
      <w:proofErr w:type="spellStart"/>
      <w:r>
        <w:rPr>
          <w:lang w:val="nl-NL"/>
        </w:rPr>
        <w:t>Revolution</w:t>
      </w:r>
      <w:proofErr w:type="spellEnd"/>
      <w:r>
        <w:rPr>
          <w:lang w:val="nl-NL"/>
        </w:rPr>
        <w:t xml:space="preserve">’ en ‘Industrie 4.0’, worden deze door elkaar gebruikt in dit verslag. De essentie van beide concepten is het digitaliseren van de manufacturing- en </w:t>
      </w:r>
      <w:proofErr w:type="spellStart"/>
      <w:r>
        <w:rPr>
          <w:lang w:val="nl-NL"/>
        </w:rPr>
        <w:t>automotive</w:t>
      </w:r>
      <w:proofErr w:type="spellEnd"/>
      <w:r>
        <w:rPr>
          <w:lang w:val="nl-NL"/>
        </w:rPr>
        <w:t>-industrie. Voor beide concepten gelden dezelfde technologieën, die als basis dienen voor de invulling van die digitalisering.</w:t>
      </w:r>
    </w:p>
    <w:p w14:paraId="2DA6FDE9" w14:textId="77777777" w:rsidR="00374746" w:rsidRDefault="00374746" w:rsidP="00374746">
      <w:pPr>
        <w:rPr>
          <w:lang w:val="nl-NL"/>
        </w:rPr>
      </w:pPr>
    </w:p>
    <w:p w14:paraId="7A67A2B1" w14:textId="77777777" w:rsidR="00374746" w:rsidRDefault="00374746" w:rsidP="00374746">
      <w:pPr>
        <w:rPr>
          <w:lang w:val="nl-NL"/>
        </w:rPr>
      </w:pPr>
      <w:r>
        <w:rPr>
          <w:lang w:val="nl-NL"/>
        </w:rPr>
        <w:t xml:space="preserve">Na de First Industrial </w:t>
      </w:r>
      <w:proofErr w:type="spellStart"/>
      <w:r>
        <w:rPr>
          <w:lang w:val="nl-NL"/>
        </w:rPr>
        <w:t>Revolution</w:t>
      </w:r>
      <w:proofErr w:type="spellEnd"/>
      <w:r>
        <w:rPr>
          <w:lang w:val="nl-NL"/>
        </w:rPr>
        <w:t xml:space="preserve"> (water en stoom om de productieapparatuur aan te drijven), de Second Industrial </w:t>
      </w:r>
      <w:proofErr w:type="spellStart"/>
      <w:r>
        <w:rPr>
          <w:lang w:val="nl-NL"/>
        </w:rPr>
        <w:t>Revolution</w:t>
      </w:r>
      <w:proofErr w:type="spellEnd"/>
      <w:r>
        <w:rPr>
          <w:lang w:val="nl-NL"/>
        </w:rPr>
        <w:t xml:space="preserve"> (elektriciteit en massaproductie) en de </w:t>
      </w:r>
      <w:proofErr w:type="spellStart"/>
      <w:r>
        <w:rPr>
          <w:lang w:val="nl-NL"/>
        </w:rPr>
        <w:t>Third</w:t>
      </w:r>
      <w:proofErr w:type="spellEnd"/>
      <w:r>
        <w:rPr>
          <w:lang w:val="nl-NL"/>
        </w:rPr>
        <w:t xml:space="preserve"> Industrial </w:t>
      </w:r>
      <w:proofErr w:type="spellStart"/>
      <w:r>
        <w:rPr>
          <w:lang w:val="nl-NL"/>
        </w:rPr>
        <w:t>Revolution</w:t>
      </w:r>
      <w:proofErr w:type="spellEnd"/>
      <w:r>
        <w:rPr>
          <w:lang w:val="nl-NL"/>
        </w:rPr>
        <w:t xml:space="preserve"> (elektronica en informatietechnologie om productie te automatiseren), volgt nu dus de </w:t>
      </w:r>
      <w:proofErr w:type="spellStart"/>
      <w:r>
        <w:rPr>
          <w:lang w:val="nl-NL"/>
        </w:rPr>
        <w:t>Fourth</w:t>
      </w:r>
      <w:proofErr w:type="spellEnd"/>
      <w:r>
        <w:rPr>
          <w:lang w:val="nl-NL"/>
        </w:rPr>
        <w:t xml:space="preserve"> Industrial </w:t>
      </w:r>
      <w:proofErr w:type="spellStart"/>
      <w:r>
        <w:rPr>
          <w:lang w:val="nl-NL"/>
        </w:rPr>
        <w:t>Revolution</w:t>
      </w:r>
      <w:proofErr w:type="spellEnd"/>
      <w:r>
        <w:rPr>
          <w:lang w:val="nl-NL"/>
        </w:rPr>
        <w:t>.</w:t>
      </w:r>
    </w:p>
    <w:p w14:paraId="74D95257" w14:textId="77777777" w:rsidR="00374746" w:rsidRDefault="00374746" w:rsidP="00374746">
      <w:pPr>
        <w:rPr>
          <w:lang w:val="nl-NL"/>
        </w:rPr>
      </w:pPr>
      <w:r>
        <w:rPr>
          <w:lang w:val="nl-NL"/>
        </w:rPr>
        <w:lastRenderedPageBreak/>
        <w:t>In deze vierde industriële revolutie wordt er voortgeborduurd op de derde revolutie met het verder digitaliseren van de verschillende industrieën. 4IR onderscheidt zich daarbij door het creëren van een fusie van verschillende technologieën, die de grens tussen de fysieke wereld en de digitale wereld doet vervagen [</w:t>
      </w:r>
      <w:proofErr w:type="spellStart"/>
      <w:r>
        <w:rPr>
          <w:lang w:val="nl-NL"/>
        </w:rPr>
        <w:t>Schw</w:t>
      </w:r>
      <w:proofErr w:type="spellEnd"/>
      <w:r>
        <w:rPr>
          <w:lang w:val="nl-NL"/>
        </w:rPr>
        <w:t xml:space="preserve">]. </w:t>
      </w:r>
    </w:p>
    <w:p w14:paraId="5038BF20" w14:textId="77777777" w:rsidR="00374746" w:rsidRDefault="00374746" w:rsidP="00374746">
      <w:pPr>
        <w:rPr>
          <w:lang w:val="nl-NL"/>
        </w:rPr>
      </w:pPr>
      <w:r>
        <w:rPr>
          <w:lang w:val="nl-NL"/>
        </w:rPr>
        <w:t>Een ander belangrijk kenmerk van deze vierde revolutie is de snelheid waarmee deze zich ontwikkeld. In tegenstelling tot de voorgaande revoluties die zich op lineaire snelheid ontwikkelden, evolueert de vierde revolutie zich met exponentiële snelheid.</w:t>
      </w:r>
    </w:p>
    <w:p w14:paraId="2C0921A4" w14:textId="77777777" w:rsidR="00374746" w:rsidRDefault="00374746" w:rsidP="00374746">
      <w:pPr>
        <w:rPr>
          <w:lang w:val="nl-NL"/>
        </w:rPr>
      </w:pPr>
    </w:p>
    <w:p w14:paraId="755C6372" w14:textId="77777777" w:rsidR="00374746" w:rsidRPr="000C7D11" w:rsidRDefault="00374746" w:rsidP="00374746">
      <w:pPr>
        <w:rPr>
          <w:lang w:val="nl-NL"/>
        </w:rPr>
      </w:pPr>
      <w:proofErr w:type="spellStart"/>
      <w:r w:rsidRPr="000C7D11">
        <w:rPr>
          <w:lang w:val="nl-NL"/>
        </w:rPr>
        <w:t>Geissbauer</w:t>
      </w:r>
      <w:proofErr w:type="spellEnd"/>
      <w:r w:rsidRPr="000C7D11">
        <w:rPr>
          <w:lang w:val="nl-NL"/>
        </w:rPr>
        <w:t xml:space="preserve"> et </w:t>
      </w:r>
      <w:proofErr w:type="spellStart"/>
      <w:r w:rsidRPr="000C7D11">
        <w:rPr>
          <w:lang w:val="nl-NL"/>
        </w:rPr>
        <w:t>all</w:t>
      </w:r>
      <w:proofErr w:type="spellEnd"/>
      <w:r w:rsidRPr="000C7D11">
        <w:rPr>
          <w:lang w:val="nl-NL"/>
        </w:rPr>
        <w:t xml:space="preserve">. </w:t>
      </w:r>
      <w:r>
        <w:rPr>
          <w:lang w:val="nl-NL"/>
        </w:rPr>
        <w:t>v</w:t>
      </w:r>
      <w:r w:rsidRPr="000C7D11">
        <w:rPr>
          <w:lang w:val="nl-NL"/>
        </w:rPr>
        <w:t>atten het concept</w:t>
      </w:r>
      <w:r>
        <w:rPr>
          <w:lang w:val="nl-NL"/>
        </w:rPr>
        <w:t>,</w:t>
      </w:r>
      <w:r w:rsidRPr="000C7D11">
        <w:rPr>
          <w:lang w:val="nl-NL"/>
        </w:rPr>
        <w:t xml:space="preserve"> inclusief d</w:t>
      </w:r>
      <w:r>
        <w:rPr>
          <w:lang w:val="nl-NL"/>
        </w:rPr>
        <w:t>e ondersteunende digitale technologieën, samen in het volgende raamwerk [</w:t>
      </w:r>
      <w:proofErr w:type="spellStart"/>
      <w:r>
        <w:rPr>
          <w:lang w:val="nl-NL"/>
        </w:rPr>
        <w:t>Geis</w:t>
      </w:r>
      <w:proofErr w:type="spellEnd"/>
      <w:r>
        <w:rPr>
          <w:lang w:val="nl-NL"/>
        </w:rPr>
        <w:t>]:</w:t>
      </w:r>
    </w:p>
    <w:p w14:paraId="74600891" w14:textId="77777777" w:rsidR="00374746" w:rsidRPr="000C7D11" w:rsidRDefault="00374746" w:rsidP="00374746">
      <w:pPr>
        <w:rPr>
          <w:lang w:val="nl-NL"/>
        </w:rPr>
      </w:pPr>
    </w:p>
    <w:p w14:paraId="2335A222" w14:textId="77777777" w:rsidR="00374746" w:rsidRDefault="00374746" w:rsidP="00374746">
      <w:pPr>
        <w:keepNext/>
      </w:pPr>
      <w:r w:rsidRPr="00C578FF">
        <w:rPr>
          <w:noProof/>
          <w:lang w:val="nl-NL"/>
        </w:rPr>
        <w:drawing>
          <wp:inline distT="0" distB="0" distL="0" distR="0" wp14:anchorId="2421ACB5" wp14:editId="3AEB548D">
            <wp:extent cx="5486400" cy="3474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474720"/>
                    </a:xfrm>
                    <a:prstGeom prst="rect">
                      <a:avLst/>
                    </a:prstGeom>
                  </pic:spPr>
                </pic:pic>
              </a:graphicData>
            </a:graphic>
          </wp:inline>
        </w:drawing>
      </w:r>
    </w:p>
    <w:p w14:paraId="5B99A4C7" w14:textId="78C567CD" w:rsidR="00374746" w:rsidRPr="00C578FF" w:rsidRDefault="00374746" w:rsidP="00374746">
      <w:pPr>
        <w:pStyle w:val="Caption"/>
      </w:pPr>
      <w:proofErr w:type="spellStart"/>
      <w:r>
        <w:t>Figuur</w:t>
      </w:r>
      <w:proofErr w:type="spellEnd"/>
      <w:r>
        <w:t xml:space="preserve"> </w:t>
      </w:r>
      <w:fldSimple w:instr=" SEQ Figuur \* ARABIC ">
        <w:r w:rsidR="000A7FE0">
          <w:rPr>
            <w:noProof/>
          </w:rPr>
          <w:t>1</w:t>
        </w:r>
      </w:fldSimple>
      <w:r>
        <w:t>: Industry 4.0 framework and contributing digital technologies</w:t>
      </w:r>
    </w:p>
    <w:p w14:paraId="30534980" w14:textId="77777777" w:rsidR="00374746" w:rsidRDefault="00374746" w:rsidP="00374746"/>
    <w:p w14:paraId="063779DD" w14:textId="77777777" w:rsidR="00374746" w:rsidRPr="00875B8C" w:rsidRDefault="00374746" w:rsidP="00374746">
      <w:pPr>
        <w:rPr>
          <w:lang w:val="nl-NL"/>
        </w:rPr>
      </w:pPr>
      <w:r w:rsidRPr="0050669F">
        <w:rPr>
          <w:lang w:val="nl-NL"/>
        </w:rPr>
        <w:t xml:space="preserve">Het framework weergegeven in figuur 1 is een weergave van de technologieën, kerncapaciteiten en de digitaliserings-onderwerpen die tezamen </w:t>
      </w:r>
      <w:proofErr w:type="spellStart"/>
      <w:r w:rsidRPr="0050669F">
        <w:rPr>
          <w:lang w:val="nl-NL"/>
        </w:rPr>
        <w:t>Industry</w:t>
      </w:r>
      <w:proofErr w:type="spellEnd"/>
      <w:r w:rsidRPr="0050669F">
        <w:rPr>
          <w:lang w:val="nl-NL"/>
        </w:rPr>
        <w:t xml:space="preserve"> 4.0 vormen.</w:t>
      </w:r>
      <w:r>
        <w:rPr>
          <w:lang w:val="nl-NL"/>
        </w:rPr>
        <w:t xml:space="preserve"> </w:t>
      </w:r>
    </w:p>
    <w:p w14:paraId="194AB5E8" w14:textId="77777777" w:rsidR="00374746" w:rsidRPr="00875B8C" w:rsidRDefault="00374746" w:rsidP="00374746">
      <w:pPr>
        <w:rPr>
          <w:lang w:val="nl-NL"/>
        </w:rPr>
      </w:pPr>
    </w:p>
    <w:p w14:paraId="6231359C" w14:textId="77777777" w:rsidR="00374746" w:rsidRDefault="00374746" w:rsidP="00374746">
      <w:pPr>
        <w:rPr>
          <w:lang w:val="nl-NL"/>
        </w:rPr>
      </w:pPr>
      <w:r>
        <w:rPr>
          <w:lang w:val="nl-NL"/>
        </w:rPr>
        <w:lastRenderedPageBreak/>
        <w:t xml:space="preserve">Het belang voor een organisatie om mee te kunnen gaan in deze industriële revolutie is groot. Zo stellen </w:t>
      </w:r>
      <w:proofErr w:type="spellStart"/>
      <w:r>
        <w:rPr>
          <w:lang w:val="nl-NL"/>
        </w:rPr>
        <w:t>Bauernhansl</w:t>
      </w:r>
      <w:proofErr w:type="spellEnd"/>
      <w:r>
        <w:rPr>
          <w:lang w:val="nl-NL"/>
        </w:rPr>
        <w:t xml:space="preserve"> et </w:t>
      </w:r>
      <w:proofErr w:type="spellStart"/>
      <w:r>
        <w:rPr>
          <w:lang w:val="nl-NL"/>
        </w:rPr>
        <w:t>all</w:t>
      </w:r>
      <w:proofErr w:type="spellEnd"/>
      <w:r>
        <w:rPr>
          <w:lang w:val="nl-NL"/>
        </w:rPr>
        <w:t xml:space="preserve">. in het door </w:t>
      </w:r>
      <w:proofErr w:type="spellStart"/>
      <w:r>
        <w:rPr>
          <w:lang w:val="nl-NL"/>
        </w:rPr>
        <w:t>Frauenhofer</w:t>
      </w:r>
      <w:proofErr w:type="spellEnd"/>
      <w:r>
        <w:rPr>
          <w:lang w:val="nl-NL"/>
        </w:rPr>
        <w:t xml:space="preserve"> gepubliceerde rapport over de potentiële economische voordelen van Industrie 4.0, dat de implementatie van Industrie 4.0 kan leiden tot een verlaging van [Bauer]:</w:t>
      </w:r>
    </w:p>
    <w:p w14:paraId="14E28195" w14:textId="77777777" w:rsidR="00374746" w:rsidRDefault="00374746" w:rsidP="00374746">
      <w:pPr>
        <w:pStyle w:val="ListParagraph"/>
        <w:numPr>
          <w:ilvl w:val="0"/>
          <w:numId w:val="26"/>
        </w:numPr>
        <w:rPr>
          <w:lang w:val="nl-NL"/>
        </w:rPr>
      </w:pPr>
      <w:r>
        <w:rPr>
          <w:lang w:val="nl-NL"/>
        </w:rPr>
        <w:t>Logistieke kosten (10-30%)</w:t>
      </w:r>
    </w:p>
    <w:p w14:paraId="5091F7C9" w14:textId="77777777" w:rsidR="00374746" w:rsidRDefault="00374746" w:rsidP="00374746">
      <w:pPr>
        <w:pStyle w:val="ListParagraph"/>
        <w:numPr>
          <w:ilvl w:val="0"/>
          <w:numId w:val="26"/>
        </w:numPr>
        <w:rPr>
          <w:lang w:val="nl-NL"/>
        </w:rPr>
      </w:pPr>
      <w:r>
        <w:rPr>
          <w:lang w:val="nl-NL"/>
        </w:rPr>
        <w:t>Productiekosten (10-30%)</w:t>
      </w:r>
    </w:p>
    <w:p w14:paraId="0ADBBEE0" w14:textId="77777777" w:rsidR="00374746" w:rsidRPr="00904D2B" w:rsidRDefault="00374746" w:rsidP="00374746">
      <w:pPr>
        <w:pStyle w:val="ListParagraph"/>
        <w:numPr>
          <w:ilvl w:val="0"/>
          <w:numId w:val="26"/>
        </w:numPr>
        <w:rPr>
          <w:lang w:val="nl-NL"/>
        </w:rPr>
      </w:pPr>
      <w:r>
        <w:rPr>
          <w:lang w:val="nl-NL"/>
        </w:rPr>
        <w:t>Kwaliteitsmanagement gerelateerde kosten (10-20%)</w:t>
      </w:r>
    </w:p>
    <w:p w14:paraId="2B365D96" w14:textId="77777777" w:rsidR="00374746" w:rsidRDefault="00374746" w:rsidP="00374746">
      <w:pPr>
        <w:rPr>
          <w:lang w:val="nl-NL"/>
        </w:rPr>
      </w:pPr>
    </w:p>
    <w:p w14:paraId="5FB0FE89" w14:textId="77777777" w:rsidR="00374746" w:rsidRDefault="00374746" w:rsidP="00374746">
      <w:pPr>
        <w:rPr>
          <w:lang w:val="nl-NL"/>
        </w:rPr>
      </w:pPr>
      <w:r>
        <w:rPr>
          <w:lang w:val="nl-NL"/>
        </w:rPr>
        <w:t>Het voortbestaan van een organisatie kan in gevaar komen als men deze revolutie aan zich voorbij laat gaan.</w:t>
      </w:r>
    </w:p>
    <w:p w14:paraId="5D8B3762" w14:textId="0E78B7AD" w:rsidR="00374746" w:rsidRDefault="00374746" w:rsidP="00374746">
      <w:pPr>
        <w:rPr>
          <w:lang w:val="nl-NL"/>
        </w:rPr>
      </w:pPr>
    </w:p>
    <w:p w14:paraId="482B134E" w14:textId="37907EAA" w:rsidR="00374746" w:rsidRDefault="00374746" w:rsidP="00374746">
      <w:pPr>
        <w:rPr>
          <w:lang w:val="nl-NL"/>
        </w:rPr>
      </w:pPr>
    </w:p>
    <w:p w14:paraId="3D5805BE" w14:textId="07A63CB0" w:rsidR="00374746" w:rsidRDefault="00791654" w:rsidP="00791654">
      <w:pPr>
        <w:pStyle w:val="Heading3"/>
        <w:rPr>
          <w:lang w:val="nl-NL"/>
        </w:rPr>
      </w:pPr>
      <w:bookmarkStart w:id="10" w:name="_Toc96451252"/>
      <w:r>
        <w:rPr>
          <w:lang w:val="nl-NL"/>
        </w:rPr>
        <w:t xml:space="preserve">1.1.3 </w:t>
      </w:r>
      <w:r w:rsidRPr="00103B5D">
        <w:rPr>
          <w:lang w:val="nl-NL"/>
        </w:rPr>
        <w:t>Data Analytics &amp; Geavanceerde Algoritmes</w:t>
      </w:r>
      <w:bookmarkEnd w:id="10"/>
    </w:p>
    <w:p w14:paraId="3A513485" w14:textId="68299ACB" w:rsidR="00DB7DBD" w:rsidRDefault="00DB7DBD" w:rsidP="00AA2508">
      <w:pPr>
        <w:rPr>
          <w:lang w:val="nl-NL"/>
        </w:rPr>
      </w:pPr>
    </w:p>
    <w:p w14:paraId="69F9C8D7" w14:textId="77777777" w:rsidR="00791654" w:rsidRDefault="00791654" w:rsidP="00791654">
      <w:pPr>
        <w:rPr>
          <w:lang w:val="nl-NL"/>
        </w:rPr>
      </w:pPr>
      <w:r w:rsidRPr="009D065C">
        <w:rPr>
          <w:lang w:val="nl-NL"/>
        </w:rPr>
        <w:t xml:space="preserve">Uit </w:t>
      </w:r>
      <w:r>
        <w:rPr>
          <w:lang w:val="nl-NL"/>
        </w:rPr>
        <w:t>een</w:t>
      </w:r>
      <w:r w:rsidRPr="009D065C">
        <w:rPr>
          <w:lang w:val="nl-NL"/>
        </w:rPr>
        <w:t xml:space="preserve"> enquête </w:t>
      </w:r>
      <w:r>
        <w:rPr>
          <w:lang w:val="nl-NL"/>
        </w:rPr>
        <w:t>uitgevoerd door PWC</w:t>
      </w:r>
      <w:r w:rsidRPr="009D065C">
        <w:rPr>
          <w:lang w:val="nl-NL"/>
        </w:rPr>
        <w:t xml:space="preserve"> blijkt dat data </w:t>
      </w:r>
      <w:proofErr w:type="spellStart"/>
      <w:r w:rsidRPr="009D065C">
        <w:rPr>
          <w:lang w:val="nl-NL"/>
        </w:rPr>
        <w:t>analytics</w:t>
      </w:r>
      <w:proofErr w:type="spellEnd"/>
      <w:r w:rsidRPr="009D065C">
        <w:rPr>
          <w:lang w:val="nl-NL"/>
        </w:rPr>
        <w:t xml:space="preserve"> aan de basis staat voor </w:t>
      </w:r>
      <w:r>
        <w:rPr>
          <w:lang w:val="nl-NL"/>
        </w:rPr>
        <w:t>Industrie</w:t>
      </w:r>
      <w:r w:rsidRPr="009D065C">
        <w:rPr>
          <w:lang w:val="nl-NL"/>
        </w:rPr>
        <w:t xml:space="preserve"> 4.0. Dit gaat niet alleen over de besluitvormingsprocessen en de ondersteuning daarvan door (big) data</w:t>
      </w:r>
      <w:r>
        <w:rPr>
          <w:lang w:val="nl-NL"/>
        </w:rPr>
        <w:t>,</w:t>
      </w:r>
      <w:r w:rsidRPr="009D065C">
        <w:rPr>
          <w:lang w:val="nl-NL"/>
        </w:rPr>
        <w:t xml:space="preserve"> maar ook </w:t>
      </w:r>
      <w:r>
        <w:rPr>
          <w:lang w:val="nl-NL"/>
        </w:rPr>
        <w:t xml:space="preserve">zeker </w:t>
      </w:r>
      <w:r w:rsidRPr="009D065C">
        <w:rPr>
          <w:lang w:val="nl-NL"/>
        </w:rPr>
        <w:t>over de ontwikkeling van nieuwe producten</w:t>
      </w:r>
      <w:r>
        <w:rPr>
          <w:lang w:val="nl-NL"/>
        </w:rPr>
        <w:t xml:space="preserve"> [</w:t>
      </w:r>
      <w:proofErr w:type="spellStart"/>
      <w:r>
        <w:rPr>
          <w:lang w:val="nl-NL"/>
        </w:rPr>
        <w:t>Geis</w:t>
      </w:r>
      <w:proofErr w:type="spellEnd"/>
      <w:r>
        <w:rPr>
          <w:lang w:val="nl-NL"/>
        </w:rPr>
        <w:t>]</w:t>
      </w:r>
      <w:r w:rsidRPr="009D065C">
        <w:rPr>
          <w:lang w:val="nl-NL"/>
        </w:rPr>
        <w:t>.</w:t>
      </w:r>
    </w:p>
    <w:p w14:paraId="2E9ADFA3" w14:textId="77777777" w:rsidR="00791654" w:rsidRDefault="00791654" w:rsidP="00791654">
      <w:pPr>
        <w:rPr>
          <w:lang w:val="nl-NL"/>
        </w:rPr>
      </w:pPr>
      <w:r>
        <w:rPr>
          <w:lang w:val="nl-NL"/>
        </w:rPr>
        <w:t xml:space="preserve">De voorbeelden die worden genoemd in de volgende paragraaf zijn gebaseerd op de mogelijkheid om geavanceerde analyses uit te voeren op de data, die in de loop der jaren is verzameld. </w:t>
      </w:r>
    </w:p>
    <w:p w14:paraId="0682298A" w14:textId="77777777" w:rsidR="00791654" w:rsidRDefault="00791654" w:rsidP="00791654">
      <w:pPr>
        <w:rPr>
          <w:lang w:val="nl-NL"/>
        </w:rPr>
      </w:pPr>
    </w:p>
    <w:p w14:paraId="4A8044E3" w14:textId="77777777" w:rsidR="00791654" w:rsidRPr="00103B5D" w:rsidRDefault="00791654" w:rsidP="00791654">
      <w:pPr>
        <w:rPr>
          <w:lang w:val="nl-NL"/>
        </w:rPr>
      </w:pPr>
      <w:r w:rsidRPr="00103B5D">
        <w:rPr>
          <w:lang w:val="nl-NL"/>
        </w:rPr>
        <w:t xml:space="preserve">De volledige scope van het Industrie 4.0 framework is te breed om als onderwerp van het onderzoek te dienen. In samenspraak met de opdrachtgever is besloten om het onderzoek te richten op het onderwerp ‘Data Analytics en Geavanceerde Algoritmes’. </w:t>
      </w:r>
    </w:p>
    <w:p w14:paraId="35DF8352" w14:textId="77777777" w:rsidR="00791654" w:rsidRPr="00103B5D" w:rsidRDefault="00791654" w:rsidP="00791654">
      <w:pPr>
        <w:rPr>
          <w:lang w:val="nl-NL"/>
        </w:rPr>
      </w:pPr>
      <w:r w:rsidRPr="00103B5D">
        <w:rPr>
          <w:lang w:val="nl-NL"/>
        </w:rPr>
        <w:t xml:space="preserve">De keuze voor dit specifieke onderdeel van het framework, komt voort uit het initiatief dat Dow is gestart op dit gebied; AI en ML voor het produceren van PU-foams. Hierover meer in de volgende paragraaf. Dit onderzoek zal zich richten op een bredere toepassing van AI en ML voor het produceren van chemische producten. </w:t>
      </w:r>
    </w:p>
    <w:p w14:paraId="1F24520A" w14:textId="38835E92" w:rsidR="00791654" w:rsidRDefault="00791654" w:rsidP="00AA2508">
      <w:pPr>
        <w:rPr>
          <w:lang w:val="nl-NL"/>
        </w:rPr>
      </w:pPr>
    </w:p>
    <w:p w14:paraId="22CFE095" w14:textId="0624B1AE" w:rsidR="00791654" w:rsidRDefault="00791654" w:rsidP="00791654">
      <w:pPr>
        <w:pStyle w:val="Heading3"/>
        <w:rPr>
          <w:lang w:val="nl-NL"/>
        </w:rPr>
      </w:pPr>
      <w:bookmarkStart w:id="11" w:name="_Toc96451253"/>
      <w:r>
        <w:rPr>
          <w:lang w:val="nl-NL"/>
        </w:rPr>
        <w:t xml:space="preserve">1.1.4 </w:t>
      </w:r>
      <w:r w:rsidRPr="00103B5D">
        <w:rPr>
          <w:lang w:val="nl-NL"/>
        </w:rPr>
        <w:t>Chemische Industrie en Data Analytics &amp; Geavanceerde Algoritmes</w:t>
      </w:r>
      <w:bookmarkEnd w:id="11"/>
    </w:p>
    <w:p w14:paraId="48C11675" w14:textId="328773D3" w:rsidR="00791654" w:rsidRDefault="00791654" w:rsidP="00791654">
      <w:pPr>
        <w:rPr>
          <w:lang w:val="nl-NL"/>
        </w:rPr>
      </w:pPr>
    </w:p>
    <w:p w14:paraId="56BC0F26" w14:textId="77777777" w:rsidR="00791654" w:rsidRPr="00103B5D" w:rsidRDefault="00791654" w:rsidP="00791654">
      <w:pPr>
        <w:rPr>
          <w:lang w:val="nl-NL"/>
        </w:rPr>
      </w:pPr>
      <w:r w:rsidRPr="00103B5D">
        <w:rPr>
          <w:lang w:val="nl-NL"/>
        </w:rPr>
        <w:lastRenderedPageBreak/>
        <w:t>De chemische industrie omarmt Industrie 4.0. Uit het onderzoek van PWC blijkt dat vooral deze vorm van industrie van plan is, om aanzienlijk te investeren in verdere digitalisering van de operationele processen en de implementatie van de aan Industrie 4.0 ondersteunende technologieën [</w:t>
      </w:r>
      <w:proofErr w:type="spellStart"/>
      <w:r w:rsidRPr="00103B5D">
        <w:rPr>
          <w:lang w:val="nl-NL"/>
        </w:rPr>
        <w:t>Geis</w:t>
      </w:r>
      <w:proofErr w:type="spellEnd"/>
      <w:r w:rsidRPr="00103B5D">
        <w:rPr>
          <w:lang w:val="nl-NL"/>
        </w:rPr>
        <w:t xml:space="preserve">]. </w:t>
      </w:r>
    </w:p>
    <w:p w14:paraId="079DF668" w14:textId="77777777" w:rsidR="00791654" w:rsidRDefault="00791654" w:rsidP="00791654">
      <w:pPr>
        <w:rPr>
          <w:lang w:val="nl-NL"/>
        </w:rPr>
      </w:pPr>
      <w:r w:rsidRPr="00103B5D">
        <w:rPr>
          <w:lang w:val="nl-NL"/>
        </w:rPr>
        <w:t>Dit komt ook tot uiting door verschillende initiatieven, die enkele van de grootste chemische bedrijven ter wereld, welke tevens concurrenten van Dow zijn, op dit moment aan het ontwikkelen zijn.</w:t>
      </w:r>
      <w:r>
        <w:rPr>
          <w:lang w:val="nl-NL"/>
        </w:rPr>
        <w:t xml:space="preserve"> </w:t>
      </w:r>
    </w:p>
    <w:p w14:paraId="52029FD7" w14:textId="77777777" w:rsidR="00791654" w:rsidRDefault="00791654" w:rsidP="00791654">
      <w:pPr>
        <w:rPr>
          <w:lang w:val="nl-NL"/>
        </w:rPr>
      </w:pPr>
      <w:r>
        <w:rPr>
          <w:lang w:val="nl-NL"/>
        </w:rPr>
        <w:t>Zo heeft BASF een simulatie-tool ontwikkeld (</w:t>
      </w:r>
      <w:proofErr w:type="spellStart"/>
      <w:r>
        <w:rPr>
          <w:lang w:val="nl-NL"/>
        </w:rPr>
        <w:t>Ultrasim</w:t>
      </w:r>
      <w:proofErr w:type="spellEnd"/>
      <w:r>
        <w:rPr>
          <w:lang w:val="nl-NL"/>
        </w:rPr>
        <w:t xml:space="preserve">) die gebruikmaakt van verschillende Industrie 4.0-technologieën om de ontwikkeling van nieuwe producten te kunnen versnellen. </w:t>
      </w:r>
    </w:p>
    <w:p w14:paraId="49BACD74" w14:textId="77777777" w:rsidR="00791654" w:rsidRDefault="00791654" w:rsidP="00791654">
      <w:pPr>
        <w:rPr>
          <w:lang w:val="nl-NL"/>
        </w:rPr>
      </w:pPr>
      <w:r>
        <w:rPr>
          <w:lang w:val="nl-NL"/>
        </w:rPr>
        <w:t xml:space="preserve">Bayer maakt gebruikt van Machine Learning (data </w:t>
      </w:r>
      <w:proofErr w:type="spellStart"/>
      <w:r>
        <w:rPr>
          <w:lang w:val="nl-NL"/>
        </w:rPr>
        <w:t>analytics</w:t>
      </w:r>
      <w:proofErr w:type="spellEnd"/>
      <w:r>
        <w:rPr>
          <w:lang w:val="nl-NL"/>
        </w:rPr>
        <w:t xml:space="preserve"> en algoritmes) om de kwaliteit van batches al in een vroeg stadium in het productieproces te kunnen bepalen en op deze manier de efficiëntie van het proces te verhogen en afval te verminderen (</w:t>
      </w:r>
      <w:proofErr w:type="spellStart"/>
      <w:r>
        <w:rPr>
          <w:lang w:val="nl-NL"/>
        </w:rPr>
        <w:t>QuaRTZ</w:t>
      </w:r>
      <w:proofErr w:type="spellEnd"/>
      <w:r>
        <w:rPr>
          <w:lang w:val="nl-NL"/>
        </w:rPr>
        <w:t xml:space="preserve"> – </w:t>
      </w:r>
      <w:proofErr w:type="spellStart"/>
      <w:r>
        <w:rPr>
          <w:lang w:val="nl-NL"/>
        </w:rPr>
        <w:t>Quality</w:t>
      </w:r>
      <w:proofErr w:type="spellEnd"/>
      <w:r>
        <w:rPr>
          <w:lang w:val="nl-NL"/>
        </w:rPr>
        <w:t xml:space="preserve"> Release Time Zero).</w:t>
      </w:r>
    </w:p>
    <w:p w14:paraId="1E68A685" w14:textId="77777777" w:rsidR="00791654" w:rsidRDefault="00791654" w:rsidP="00791654">
      <w:pPr>
        <w:rPr>
          <w:lang w:val="nl-NL"/>
        </w:rPr>
      </w:pPr>
      <w:r>
        <w:rPr>
          <w:lang w:val="nl-NL"/>
        </w:rPr>
        <w:t xml:space="preserve">Ook Dow maakt gebruik van Industrie 4.0-technologieën om het proces voor het creëren van nieuwe producten te verbeteren en te versnellen. Met behulp van </w:t>
      </w:r>
      <w:proofErr w:type="spellStart"/>
      <w:r>
        <w:rPr>
          <w:lang w:val="nl-NL"/>
        </w:rPr>
        <w:t>Artificial</w:t>
      </w:r>
      <w:proofErr w:type="spellEnd"/>
      <w:r>
        <w:rPr>
          <w:lang w:val="nl-NL"/>
        </w:rPr>
        <w:t xml:space="preserve"> Intelligence en Machine Learning kan de formulering van nieuwe PU-foams bepaald worden, wat moet leiden tot een kortere time-</w:t>
      </w:r>
      <w:proofErr w:type="spellStart"/>
      <w:r>
        <w:rPr>
          <w:lang w:val="nl-NL"/>
        </w:rPr>
        <w:t>to</w:t>
      </w:r>
      <w:proofErr w:type="spellEnd"/>
      <w:r>
        <w:rPr>
          <w:lang w:val="nl-NL"/>
        </w:rPr>
        <w:t>-market en een reductie van de productiekosten.</w:t>
      </w:r>
    </w:p>
    <w:p w14:paraId="11734005" w14:textId="77777777" w:rsidR="00791654" w:rsidRPr="00791654" w:rsidRDefault="00791654" w:rsidP="00791654">
      <w:pPr>
        <w:rPr>
          <w:lang w:val="nl-NL"/>
        </w:rPr>
      </w:pPr>
    </w:p>
    <w:p w14:paraId="626DFAC3" w14:textId="77777777" w:rsidR="00AA2508" w:rsidRPr="00AA2508" w:rsidRDefault="00AA2508" w:rsidP="00AA2508">
      <w:pPr>
        <w:rPr>
          <w:lang w:val="nl-NL"/>
        </w:rPr>
      </w:pPr>
    </w:p>
    <w:p w14:paraId="232385DC" w14:textId="77777777" w:rsidR="00AA2508" w:rsidRPr="00AA2508" w:rsidRDefault="00AA2508" w:rsidP="00AA2508">
      <w:pPr>
        <w:pStyle w:val="Heading2"/>
        <w:rPr>
          <w:lang w:val="nl-NL"/>
        </w:rPr>
      </w:pPr>
      <w:bookmarkStart w:id="12" w:name="_Toc96451254"/>
      <w:r w:rsidRPr="00AA2508">
        <w:rPr>
          <w:lang w:val="nl-NL"/>
        </w:rPr>
        <w:t>1.2 Probleemformulering</w:t>
      </w:r>
      <w:bookmarkEnd w:id="12"/>
    </w:p>
    <w:p w14:paraId="2828F8D8" w14:textId="266390D2" w:rsidR="00AA2508" w:rsidRPr="00DB7DBD" w:rsidRDefault="00AA2508" w:rsidP="00AA2508">
      <w:pPr>
        <w:rPr>
          <w:i/>
          <w:iCs/>
          <w:lang w:val="nl-NL"/>
        </w:rPr>
      </w:pPr>
      <w:r w:rsidRPr="00DB7DBD">
        <w:rPr>
          <w:i/>
          <w:iCs/>
          <w:lang w:val="nl-NL"/>
        </w:rPr>
        <w:t>De probleemformulering, oftewel de probleemstelling, bestaat globaal uit een doelstelling en een vraagstelling. De doelstelling heeft betrekking op welk resultaat gewenst is als eindresultaat van het onderzoek. Dit betreft een inhoudelijk doel (zoals bijvoorbeeld het oplossen van een probleem binnen een organisatie) en niet een persoonlijk doel (zoals bijvoorbeeld het behalen van een voldoende voor de afstudeeropdracht).</w:t>
      </w:r>
    </w:p>
    <w:p w14:paraId="1AB90DA9" w14:textId="6E1F9EB4" w:rsidR="00AA2508" w:rsidRPr="00DB7DBD" w:rsidRDefault="00AA2508" w:rsidP="00AA2508">
      <w:pPr>
        <w:rPr>
          <w:i/>
          <w:iCs/>
          <w:lang w:val="nl-NL"/>
        </w:rPr>
      </w:pPr>
      <w:r w:rsidRPr="00DB7DBD">
        <w:rPr>
          <w:i/>
          <w:iCs/>
          <w:lang w:val="nl-NL"/>
        </w:rPr>
        <w:t>De vraagstelling heeft betrekking op de vraag die in het onderzoek beantwoord dient te worden om het doel te kunnen behalen. De vraagstelling bestaat uit een hoofdvraag (ook wel onderzoeksvraag genoemd) die vervolgens opgedeeld wordt in een aantal deelvragen. De deelvragen (meestal tussen de 3 en 5) geven samen het antwoord op de hoofdvraag waardoor het beantwoorden van de deelvragen tijdens het onderzoek automatisch leidt tot het antwoord op de hoofdvraag.</w:t>
      </w:r>
    </w:p>
    <w:p w14:paraId="39AA6600" w14:textId="36E4D225" w:rsidR="00AA2508" w:rsidRDefault="00AA2508" w:rsidP="00AA2508">
      <w:pPr>
        <w:rPr>
          <w:lang w:val="nl-NL"/>
        </w:rPr>
      </w:pPr>
    </w:p>
    <w:p w14:paraId="6168FAFC" w14:textId="77777777" w:rsidR="00791654" w:rsidRDefault="00791654" w:rsidP="00791654">
      <w:pPr>
        <w:pStyle w:val="Heading3"/>
        <w:rPr>
          <w:lang w:val="nl-NL"/>
        </w:rPr>
      </w:pPr>
      <w:bookmarkStart w:id="13" w:name="_Toc96451255"/>
      <w:r>
        <w:rPr>
          <w:lang w:val="nl-NL"/>
        </w:rPr>
        <w:lastRenderedPageBreak/>
        <w:t>1.2.1 Probleemstelling</w:t>
      </w:r>
      <w:bookmarkEnd w:id="13"/>
    </w:p>
    <w:p w14:paraId="137172B0" w14:textId="77777777" w:rsidR="00791654" w:rsidRDefault="00791654" w:rsidP="00791654">
      <w:pPr>
        <w:rPr>
          <w:lang w:val="nl-NL"/>
        </w:rPr>
      </w:pPr>
    </w:p>
    <w:p w14:paraId="024974F3" w14:textId="77777777" w:rsidR="00791654" w:rsidRDefault="00791654" w:rsidP="00791654">
      <w:pPr>
        <w:rPr>
          <w:lang w:val="nl-NL"/>
        </w:rPr>
      </w:pPr>
      <w:r>
        <w:rPr>
          <w:lang w:val="nl-NL"/>
        </w:rPr>
        <w:t>Het ontwikkelen van nieuwe chemische producten is een tijdrovend en kostbaar proces. Door middel van trials en testen in het laboratorium wordt gezocht naar de juiste formulering om een product met de gewenste eigenschappen te ontwikkelen. Vanwege de lange duur van het proces, kan niet altijd tijdig aan de vraag van de klant worden voldaan. Het risico bestaat zelfs dat de klant haar business onderbrengt bij een concurrent.</w:t>
      </w:r>
    </w:p>
    <w:p w14:paraId="57184BCB" w14:textId="77777777" w:rsidR="00791654" w:rsidRDefault="00791654" w:rsidP="00791654">
      <w:pPr>
        <w:rPr>
          <w:lang w:val="nl-NL"/>
        </w:rPr>
      </w:pPr>
      <w:r>
        <w:rPr>
          <w:lang w:val="nl-NL"/>
        </w:rPr>
        <w:t>Daarnaast is er de noodzaak om te blijven innoveren op het gebied van Research &amp; Development en de digitalisering daarvan. Concurrenten van Dow zijn inmiddels al ver gevorderd in de digitale transformatie en Dow kan op dat gebied niet achterblijven.</w:t>
      </w:r>
    </w:p>
    <w:p w14:paraId="5A208975" w14:textId="77777777" w:rsidR="00791654" w:rsidRDefault="00791654" w:rsidP="00791654">
      <w:pPr>
        <w:rPr>
          <w:lang w:val="nl-NL"/>
        </w:rPr>
      </w:pPr>
      <w:r>
        <w:rPr>
          <w:lang w:val="nl-NL"/>
        </w:rPr>
        <w:t xml:space="preserve">Deze problematiek speelt binnen elke business </w:t>
      </w:r>
      <w:proofErr w:type="spellStart"/>
      <w:r>
        <w:rPr>
          <w:lang w:val="nl-NL"/>
        </w:rPr>
        <w:t>group</w:t>
      </w:r>
      <w:proofErr w:type="spellEnd"/>
      <w:r>
        <w:rPr>
          <w:lang w:val="nl-NL"/>
        </w:rPr>
        <w:t xml:space="preserve"> van Dow. De marketing-, IT- en R&amp;D-functies van Dow en de business </w:t>
      </w:r>
      <w:proofErr w:type="spellStart"/>
      <w:r>
        <w:rPr>
          <w:lang w:val="nl-NL"/>
        </w:rPr>
        <w:t>groups</w:t>
      </w:r>
      <w:proofErr w:type="spellEnd"/>
      <w:r>
        <w:rPr>
          <w:lang w:val="nl-NL"/>
        </w:rPr>
        <w:t xml:space="preserve"> zijn actief bezig om een oplossing te vinden voor deze problemen.</w:t>
      </w:r>
    </w:p>
    <w:p w14:paraId="2D462EC3" w14:textId="77777777" w:rsidR="00791654" w:rsidRDefault="00791654" w:rsidP="00791654">
      <w:pPr>
        <w:rPr>
          <w:lang w:val="nl-NL"/>
        </w:rPr>
      </w:pPr>
    </w:p>
    <w:p w14:paraId="787CBFD6" w14:textId="77777777" w:rsidR="00791654" w:rsidRPr="001747C3" w:rsidRDefault="00791654" w:rsidP="00791654">
      <w:pPr>
        <w:rPr>
          <w:lang w:val="nl-NL"/>
        </w:rPr>
      </w:pPr>
      <w:r w:rsidRPr="001747C3">
        <w:rPr>
          <w:lang w:val="nl-NL"/>
        </w:rPr>
        <w:t xml:space="preserve">De PU-business, onderdeel van de business groep Industrial </w:t>
      </w:r>
      <w:proofErr w:type="spellStart"/>
      <w:r w:rsidRPr="001747C3">
        <w:rPr>
          <w:lang w:val="nl-NL"/>
        </w:rPr>
        <w:t>Intermediates</w:t>
      </w:r>
      <w:proofErr w:type="spellEnd"/>
      <w:r w:rsidRPr="001747C3">
        <w:rPr>
          <w:lang w:val="nl-NL"/>
        </w:rPr>
        <w:t xml:space="preserve"> &amp; Infrastructure, heeft een applicatie ontwikkeld die met behulp van AI/ML de formulering van het te ontwikkelen foam-product probeert te voorspellen.</w:t>
      </w:r>
    </w:p>
    <w:p w14:paraId="64D85C24" w14:textId="77777777" w:rsidR="00791654" w:rsidRPr="001747C3" w:rsidRDefault="00791654" w:rsidP="00791654">
      <w:pPr>
        <w:rPr>
          <w:lang w:val="nl-NL"/>
        </w:rPr>
      </w:pPr>
      <w:r w:rsidRPr="001747C3">
        <w:rPr>
          <w:lang w:val="nl-NL"/>
        </w:rPr>
        <w:t xml:space="preserve">Een klant kan in deze applicatie het type product aangeven met de bijbehorende eigenschappen die de klant wenst, en de applicatie gaat zoeken naar de chemische formulering om dat product te creëren. </w:t>
      </w:r>
    </w:p>
    <w:p w14:paraId="5B53C464" w14:textId="77777777" w:rsidR="00791654" w:rsidRPr="001747C3" w:rsidRDefault="00791654" w:rsidP="00791654">
      <w:pPr>
        <w:rPr>
          <w:lang w:val="nl-NL"/>
        </w:rPr>
      </w:pPr>
      <w:r w:rsidRPr="001747C3">
        <w:rPr>
          <w:lang w:val="nl-NL"/>
        </w:rPr>
        <w:t xml:space="preserve">Eerst zal de applicatie zoeken in een database met bekende formuleringen om te achterhalen of de formulering voor het gewenste product bekend is. Zo niet, dan zal een ML-algoritme op basis van door de klant aangegeven parameters (o.a. dichtheid van het product, omgevingstemperatuur, en vele andere), proberen een voorspelling te maken van de formulering om het product met die gewenste eigenschappen te kunnen creëren. </w:t>
      </w:r>
    </w:p>
    <w:p w14:paraId="37A21F13" w14:textId="77777777" w:rsidR="00791654" w:rsidRPr="001747C3" w:rsidRDefault="00791654" w:rsidP="00791654">
      <w:pPr>
        <w:rPr>
          <w:lang w:val="nl-NL"/>
        </w:rPr>
      </w:pPr>
      <w:r w:rsidRPr="001747C3">
        <w:rPr>
          <w:lang w:val="nl-NL"/>
        </w:rPr>
        <w:t>Het inzetten van deze toepassing van AI/ML leidt tot het sneller kunnen ontwikkelen van een formulering, met een aanzienlijke verlaging van het aantal experimenten en tests dat uitgevoerd dient te worden.</w:t>
      </w:r>
    </w:p>
    <w:p w14:paraId="618EE136" w14:textId="77777777" w:rsidR="00791654" w:rsidRPr="001747C3" w:rsidRDefault="00791654" w:rsidP="00791654">
      <w:pPr>
        <w:rPr>
          <w:lang w:val="nl-NL"/>
        </w:rPr>
      </w:pPr>
    </w:p>
    <w:p w14:paraId="4162AF21" w14:textId="77777777" w:rsidR="00791654" w:rsidRPr="001747C3" w:rsidRDefault="00791654" w:rsidP="00791654">
      <w:pPr>
        <w:rPr>
          <w:lang w:val="nl-NL"/>
        </w:rPr>
      </w:pPr>
      <w:r w:rsidRPr="001747C3">
        <w:rPr>
          <w:lang w:val="nl-NL"/>
        </w:rPr>
        <w:t>Eén van de grootste uitdagingen voor het succesvol voorspellen van de formulering, is het verzamelen en converteren van de data op basis waarvan het algoritme de voorspelling kan maken. Deze gegevens zijn veelal verspreid vastgelegd en zijn dan ook moeilijk te achterhalen. Tevens is er geen vaste structuur voor het vastleggen van die gegevens waardoor de conversie, waarbij de gegevens geschikt worden gemaakt om door een algoritme te worden gebruikt, bemoeilijkt wordt.</w:t>
      </w:r>
    </w:p>
    <w:p w14:paraId="01E56F04" w14:textId="77777777" w:rsidR="00791654" w:rsidRPr="001747C3" w:rsidRDefault="00791654" w:rsidP="00791654">
      <w:pPr>
        <w:rPr>
          <w:lang w:val="nl-NL"/>
        </w:rPr>
      </w:pPr>
      <w:r w:rsidRPr="001747C3">
        <w:rPr>
          <w:lang w:val="nl-NL"/>
        </w:rPr>
        <w:lastRenderedPageBreak/>
        <w:t>Daarnaast gaat het om vertrouwelijke gegevens, zogenaamde ‘</w:t>
      </w:r>
      <w:proofErr w:type="spellStart"/>
      <w:r w:rsidRPr="001747C3">
        <w:rPr>
          <w:lang w:val="nl-NL"/>
        </w:rPr>
        <w:t>Crown</w:t>
      </w:r>
      <w:proofErr w:type="spellEnd"/>
      <w:r w:rsidRPr="001747C3">
        <w:rPr>
          <w:lang w:val="nl-NL"/>
        </w:rPr>
        <w:t xml:space="preserve"> Jewel Data’. Deze gegevens vormen mede de basis van de concurrentiepositie van Dow en er dient dan ook voorzichtig mee om worden te gaan. Als deze gegevens in handen vallen van de concurrentie kan dit een impact hebben op Dow’s positie in de markt.</w:t>
      </w:r>
    </w:p>
    <w:p w14:paraId="59E0A0C0" w14:textId="77777777" w:rsidR="00791654" w:rsidRPr="001747C3" w:rsidRDefault="00791654" w:rsidP="00791654">
      <w:pPr>
        <w:rPr>
          <w:lang w:val="nl-NL"/>
        </w:rPr>
      </w:pPr>
    </w:p>
    <w:p w14:paraId="1983DDB7" w14:textId="77777777" w:rsidR="00791654" w:rsidRPr="001747C3" w:rsidRDefault="00791654" w:rsidP="00791654">
      <w:pPr>
        <w:rPr>
          <w:lang w:val="nl-NL"/>
        </w:rPr>
      </w:pPr>
      <w:r w:rsidRPr="001747C3">
        <w:rPr>
          <w:lang w:val="nl-NL"/>
        </w:rPr>
        <w:t xml:space="preserve">Dow heeft een strategie opgesteld (AI </w:t>
      </w:r>
      <w:proofErr w:type="spellStart"/>
      <w:r w:rsidRPr="001747C3">
        <w:rPr>
          <w:lang w:val="nl-NL"/>
        </w:rPr>
        <w:t>Strategy</w:t>
      </w:r>
      <w:proofErr w:type="spellEnd"/>
      <w:r w:rsidRPr="001747C3">
        <w:rPr>
          <w:lang w:val="nl-NL"/>
        </w:rPr>
        <w:t xml:space="preserve">/ </w:t>
      </w:r>
      <w:proofErr w:type="spellStart"/>
      <w:r w:rsidRPr="001747C3">
        <w:rPr>
          <w:lang w:val="nl-NL"/>
        </w:rPr>
        <w:t>MLOps</w:t>
      </w:r>
      <w:proofErr w:type="spellEnd"/>
      <w:r w:rsidRPr="001747C3">
        <w:rPr>
          <w:lang w:val="nl-NL"/>
        </w:rPr>
        <w:t xml:space="preserve">), waarin een route is uitgestippeld om te komen tot een infrastructuur, die het ontwikkelen van de AI/ML capaciteiten binnen Dow kan verbeteren en versnellen. Een ander onderdeel van die strategie gaat over het opzetten van een ‘data </w:t>
      </w:r>
      <w:proofErr w:type="spellStart"/>
      <w:r w:rsidRPr="001747C3">
        <w:rPr>
          <w:lang w:val="nl-NL"/>
        </w:rPr>
        <w:t>science</w:t>
      </w:r>
      <w:proofErr w:type="spellEnd"/>
      <w:r w:rsidRPr="001747C3">
        <w:rPr>
          <w:lang w:val="nl-NL"/>
        </w:rPr>
        <w:t xml:space="preserve"> </w:t>
      </w:r>
      <w:proofErr w:type="spellStart"/>
      <w:r w:rsidRPr="001747C3">
        <w:rPr>
          <w:lang w:val="nl-NL"/>
        </w:rPr>
        <w:t>workbench</w:t>
      </w:r>
      <w:proofErr w:type="spellEnd"/>
      <w:r w:rsidRPr="001747C3">
        <w:rPr>
          <w:lang w:val="nl-NL"/>
        </w:rPr>
        <w:t xml:space="preserve">’ waarin geprobeerd wordt een platform te creëren, in een op het gebied van cyber security beveiligde omgeving, waarop data </w:t>
      </w:r>
      <w:proofErr w:type="spellStart"/>
      <w:r w:rsidRPr="001747C3">
        <w:rPr>
          <w:lang w:val="nl-NL"/>
        </w:rPr>
        <w:t>scientists</w:t>
      </w:r>
      <w:proofErr w:type="spellEnd"/>
      <w:r w:rsidRPr="001747C3">
        <w:rPr>
          <w:lang w:val="nl-NL"/>
        </w:rPr>
        <w:t xml:space="preserve"> kunnen werken met de </w:t>
      </w:r>
      <w:proofErr w:type="spellStart"/>
      <w:r w:rsidRPr="001747C3">
        <w:rPr>
          <w:lang w:val="nl-NL"/>
        </w:rPr>
        <w:t>crown</w:t>
      </w:r>
      <w:proofErr w:type="spellEnd"/>
      <w:r w:rsidRPr="001747C3">
        <w:rPr>
          <w:lang w:val="nl-NL"/>
        </w:rPr>
        <w:t xml:space="preserve"> </w:t>
      </w:r>
      <w:proofErr w:type="spellStart"/>
      <w:r w:rsidRPr="001747C3">
        <w:rPr>
          <w:lang w:val="nl-NL"/>
        </w:rPr>
        <w:t>jewel</w:t>
      </w:r>
      <w:proofErr w:type="spellEnd"/>
      <w:r w:rsidRPr="001747C3">
        <w:rPr>
          <w:lang w:val="nl-NL"/>
        </w:rPr>
        <w:t xml:space="preserve"> data. </w:t>
      </w:r>
    </w:p>
    <w:p w14:paraId="72DD788A" w14:textId="77777777" w:rsidR="00791654" w:rsidRPr="001747C3" w:rsidRDefault="00791654" w:rsidP="00791654">
      <w:pPr>
        <w:rPr>
          <w:lang w:val="nl-NL"/>
        </w:rPr>
      </w:pPr>
    </w:p>
    <w:p w14:paraId="356635C7" w14:textId="77777777" w:rsidR="00791654" w:rsidRPr="001747C3" w:rsidRDefault="00791654" w:rsidP="00791654">
      <w:pPr>
        <w:rPr>
          <w:lang w:val="nl-NL"/>
        </w:rPr>
      </w:pPr>
      <w:r w:rsidRPr="001747C3">
        <w:rPr>
          <w:lang w:val="nl-NL"/>
        </w:rPr>
        <w:t xml:space="preserve">De hiervoor beschreven toepassing is slecht één van de vele mogelijkheden die AI/ML kan bieden op het gebied van </w:t>
      </w:r>
      <w:proofErr w:type="spellStart"/>
      <w:r w:rsidRPr="001747C3">
        <w:rPr>
          <w:lang w:val="nl-NL"/>
        </w:rPr>
        <w:t>materials</w:t>
      </w:r>
      <w:proofErr w:type="spellEnd"/>
      <w:r w:rsidRPr="001747C3">
        <w:rPr>
          <w:lang w:val="nl-NL"/>
        </w:rPr>
        <w:t xml:space="preserve"> </w:t>
      </w:r>
      <w:proofErr w:type="spellStart"/>
      <w:r w:rsidRPr="001747C3">
        <w:rPr>
          <w:lang w:val="nl-NL"/>
        </w:rPr>
        <w:t>science</w:t>
      </w:r>
      <w:proofErr w:type="spellEnd"/>
      <w:r w:rsidRPr="001747C3">
        <w:rPr>
          <w:lang w:val="nl-NL"/>
        </w:rPr>
        <w:t>. Daarnaast is de toepassing specifiek voor een bepaalde productsoort en business groep. De toepassing kan niet 1-op-1 worden ingezet binnen andere business groepen.</w:t>
      </w:r>
    </w:p>
    <w:p w14:paraId="2D29DFA5" w14:textId="77777777" w:rsidR="00791654" w:rsidRPr="001747C3" w:rsidRDefault="00791654" w:rsidP="00791654">
      <w:pPr>
        <w:rPr>
          <w:lang w:val="nl-NL"/>
        </w:rPr>
      </w:pPr>
    </w:p>
    <w:p w14:paraId="3A759A4D" w14:textId="77777777" w:rsidR="00791654" w:rsidRPr="001747C3" w:rsidRDefault="00791654" w:rsidP="00791654">
      <w:pPr>
        <w:rPr>
          <w:lang w:val="nl-NL"/>
        </w:rPr>
      </w:pPr>
      <w:r w:rsidRPr="001747C3">
        <w:rPr>
          <w:lang w:val="nl-NL"/>
        </w:rPr>
        <w:t xml:space="preserve">Het management van het Digital Operations Center en de verschillende business </w:t>
      </w:r>
      <w:proofErr w:type="spellStart"/>
      <w:r w:rsidRPr="001747C3">
        <w:rPr>
          <w:lang w:val="nl-NL"/>
        </w:rPr>
        <w:t>groups</w:t>
      </w:r>
      <w:proofErr w:type="spellEnd"/>
      <w:r w:rsidRPr="001747C3">
        <w:rPr>
          <w:lang w:val="nl-NL"/>
        </w:rPr>
        <w:t xml:space="preserve"> zijn op zoek naar verdere toepassingen van AI/ML op het gebied van het ontwikkelen van producten. Zij willen weten welke mogelijkheden AI/ML biedt en wat de benodigdheden zouden zijn om andere AI-/ML-toepassingen te kunnen inzetten in Dow.</w:t>
      </w:r>
    </w:p>
    <w:p w14:paraId="4CAD6240" w14:textId="77777777" w:rsidR="00791654" w:rsidRPr="001747C3" w:rsidRDefault="00791654" w:rsidP="00791654">
      <w:pPr>
        <w:rPr>
          <w:lang w:val="nl-NL"/>
        </w:rPr>
      </w:pPr>
      <w:r w:rsidRPr="001747C3">
        <w:rPr>
          <w:lang w:val="nl-NL"/>
        </w:rPr>
        <w:t xml:space="preserve">Qua benodigdheden gaat het om de hoeveelheid data, die nodig is om een bepaalde AI-/ML-techniek te kunnen gebruiken en te gebruiken </w:t>
      </w:r>
      <w:proofErr w:type="spellStart"/>
      <w:r w:rsidRPr="001747C3">
        <w:rPr>
          <w:lang w:val="nl-NL"/>
        </w:rPr>
        <w:t>dataverzamelings</w:t>
      </w:r>
      <w:proofErr w:type="spellEnd"/>
      <w:r w:rsidRPr="001747C3">
        <w:rPr>
          <w:lang w:val="nl-NL"/>
        </w:rPr>
        <w:t xml:space="preserve">- en dataconversie-methoden. </w:t>
      </w:r>
    </w:p>
    <w:p w14:paraId="329F08C4" w14:textId="77777777" w:rsidR="00791654" w:rsidRDefault="00791654" w:rsidP="00791654">
      <w:pPr>
        <w:rPr>
          <w:lang w:val="nl-NL"/>
        </w:rPr>
      </w:pPr>
      <w:r w:rsidRPr="001747C3">
        <w:rPr>
          <w:lang w:val="nl-NL"/>
        </w:rPr>
        <w:t>Daarnaast zal er ook aandacht moeten worden geschonken aan het veiligheidsaspect. Het product wordt gecreëerd op basis van een chemische reactie, waarbij er allerlei gevaren kunnen ontstaan als er in dat proces iets misgaat.</w:t>
      </w:r>
      <w:r>
        <w:rPr>
          <w:lang w:val="nl-NL"/>
        </w:rPr>
        <w:t xml:space="preserve"> </w:t>
      </w:r>
    </w:p>
    <w:p w14:paraId="035EA83E" w14:textId="77777777" w:rsidR="00791654" w:rsidRDefault="00791654" w:rsidP="00AA2508">
      <w:pPr>
        <w:rPr>
          <w:lang w:val="nl-NL"/>
        </w:rPr>
      </w:pPr>
    </w:p>
    <w:p w14:paraId="77004BF7" w14:textId="5E866A52" w:rsidR="00791654" w:rsidRDefault="00791654" w:rsidP="00791654">
      <w:pPr>
        <w:pStyle w:val="Heading3"/>
        <w:rPr>
          <w:lang w:val="nl-NL"/>
        </w:rPr>
      </w:pPr>
      <w:bookmarkStart w:id="14" w:name="_Toc96451256"/>
      <w:r>
        <w:rPr>
          <w:lang w:val="nl-NL"/>
        </w:rPr>
        <w:t>1.2.2 Doelstelling</w:t>
      </w:r>
      <w:bookmarkEnd w:id="14"/>
    </w:p>
    <w:p w14:paraId="26A92381" w14:textId="41C3DA8A" w:rsidR="00791654" w:rsidRDefault="00791654" w:rsidP="00AA2508">
      <w:pPr>
        <w:rPr>
          <w:lang w:val="nl-NL"/>
        </w:rPr>
      </w:pPr>
    </w:p>
    <w:p w14:paraId="4F8A297E" w14:textId="77777777" w:rsidR="00791654" w:rsidRDefault="00791654" w:rsidP="00791654">
      <w:pPr>
        <w:rPr>
          <w:lang w:val="nl-NL"/>
        </w:rPr>
      </w:pPr>
      <w:r>
        <w:rPr>
          <w:lang w:val="nl-NL"/>
        </w:rPr>
        <w:t xml:space="preserve">Het doel van dit onderzoek is te achterhalen op welke wijze AI/ML ingezet kan worden, om het ontwikkelen van nieuwe producten in de chemische sector te bespoedigen. Het gaat hierbij om producten, die worden gecreëerd op basis van chemische formuleringen; dat wil zeggen een mengsel van verschillende chemische ingrediënten om zo een product met bepaalde eigenschappen te creëren. Het gaat vooral om producten voor verdere </w:t>
      </w:r>
      <w:r>
        <w:rPr>
          <w:lang w:val="nl-NL"/>
        </w:rPr>
        <w:lastRenderedPageBreak/>
        <w:t xml:space="preserve">verwerking in andere producten. Hierbij te denken aan coatings voor o.a. verfproducten, plastics voor bijvoorbeeld de </w:t>
      </w:r>
      <w:proofErr w:type="spellStart"/>
      <w:r>
        <w:rPr>
          <w:lang w:val="nl-NL"/>
        </w:rPr>
        <w:t>automotive</w:t>
      </w:r>
      <w:proofErr w:type="spellEnd"/>
      <w:r>
        <w:rPr>
          <w:lang w:val="nl-NL"/>
        </w:rPr>
        <w:t>-industrie, foams en nog vele andere producten en toepassingen.</w:t>
      </w:r>
    </w:p>
    <w:p w14:paraId="0266A9E8" w14:textId="77777777" w:rsidR="00791654" w:rsidRDefault="00791654" w:rsidP="00791654">
      <w:pPr>
        <w:rPr>
          <w:lang w:val="nl-NL"/>
        </w:rPr>
      </w:pPr>
    </w:p>
    <w:p w14:paraId="3790E8AC" w14:textId="77777777" w:rsidR="00791654" w:rsidRDefault="00791654" w:rsidP="00791654">
      <w:pPr>
        <w:rPr>
          <w:lang w:val="nl-NL"/>
        </w:rPr>
      </w:pPr>
      <w:r>
        <w:rPr>
          <w:lang w:val="nl-NL"/>
        </w:rPr>
        <w:t>Het gebruik van AI-/ML-technologieën voor het ontwikkelen en creëren van nieuwe producten zou moeten leiden tot de volgende voordelen:</w:t>
      </w:r>
    </w:p>
    <w:p w14:paraId="4D3ADB96" w14:textId="77777777" w:rsidR="00791654" w:rsidRDefault="00791654" w:rsidP="00791654">
      <w:pPr>
        <w:pStyle w:val="ListParagraph"/>
        <w:numPr>
          <w:ilvl w:val="0"/>
          <w:numId w:val="26"/>
        </w:numPr>
        <w:rPr>
          <w:lang w:val="nl-NL"/>
        </w:rPr>
      </w:pPr>
      <w:r>
        <w:rPr>
          <w:lang w:val="nl-NL"/>
        </w:rPr>
        <w:t>Het sneller kunnen ontwikkelen van nieuwe producten en sneller kunnen inspelen op de vraag van de klant.</w:t>
      </w:r>
    </w:p>
    <w:p w14:paraId="6606F6D0" w14:textId="77777777" w:rsidR="00791654" w:rsidRDefault="00791654" w:rsidP="00791654">
      <w:pPr>
        <w:pStyle w:val="ListParagraph"/>
        <w:numPr>
          <w:ilvl w:val="0"/>
          <w:numId w:val="26"/>
        </w:numPr>
        <w:rPr>
          <w:lang w:val="nl-NL"/>
        </w:rPr>
      </w:pPr>
      <w:r>
        <w:rPr>
          <w:lang w:val="nl-NL"/>
        </w:rPr>
        <w:t>Het kunnen ontwikkelen van een grotere verscheidenheid aan producten.</w:t>
      </w:r>
    </w:p>
    <w:p w14:paraId="343763ED" w14:textId="77777777" w:rsidR="00791654" w:rsidRPr="00D229DB" w:rsidRDefault="00791654" w:rsidP="00791654">
      <w:pPr>
        <w:pStyle w:val="ListParagraph"/>
        <w:numPr>
          <w:ilvl w:val="0"/>
          <w:numId w:val="26"/>
        </w:numPr>
        <w:rPr>
          <w:lang w:val="nl-NL"/>
        </w:rPr>
      </w:pPr>
      <w:r>
        <w:rPr>
          <w:lang w:val="nl-NL"/>
        </w:rPr>
        <w:t>Mogelijkheid tot het simuleren van productieprocessen.</w:t>
      </w:r>
    </w:p>
    <w:p w14:paraId="4C01572F" w14:textId="77777777" w:rsidR="00791654" w:rsidRDefault="00791654" w:rsidP="00791654">
      <w:pPr>
        <w:rPr>
          <w:lang w:val="nl-NL"/>
        </w:rPr>
      </w:pPr>
    </w:p>
    <w:p w14:paraId="6A7A88FA" w14:textId="77777777" w:rsidR="00791654" w:rsidRPr="003D6A6B" w:rsidRDefault="00791654" w:rsidP="00791654">
      <w:pPr>
        <w:rPr>
          <w:lang w:val="nl-NL"/>
        </w:rPr>
      </w:pPr>
      <w:r w:rsidRPr="00263970">
        <w:rPr>
          <w:lang w:val="nl-NL"/>
        </w:rPr>
        <w:t>Dit onderzoek dient een overzicht op te leveren van AI-/ML-technieken en -methoden die binnen Dow zouden kunnen worden ingezet, en de daarbij behorende hardware-, software- en data-vereisten. Aan de hand van dit overzicht kan het management een besluit vormen over de manier waarop zij AI/ML willen toepassen binnen hun business groep.</w:t>
      </w:r>
    </w:p>
    <w:p w14:paraId="11A3AF56" w14:textId="65A9B4C3" w:rsidR="00791654" w:rsidRDefault="00791654" w:rsidP="00AA2508">
      <w:pPr>
        <w:rPr>
          <w:lang w:val="nl-NL"/>
        </w:rPr>
      </w:pPr>
    </w:p>
    <w:p w14:paraId="3A888909" w14:textId="2BF5CE14" w:rsidR="00791654" w:rsidRDefault="00791654" w:rsidP="00791654">
      <w:pPr>
        <w:pStyle w:val="Heading3"/>
        <w:rPr>
          <w:lang w:val="nl-NL"/>
        </w:rPr>
      </w:pPr>
      <w:bookmarkStart w:id="15" w:name="_Toc96451257"/>
      <w:r>
        <w:rPr>
          <w:lang w:val="nl-NL"/>
        </w:rPr>
        <w:t>1.2.3 Onderzoeksvraag</w:t>
      </w:r>
      <w:bookmarkEnd w:id="15"/>
      <w:r>
        <w:rPr>
          <w:lang w:val="nl-NL"/>
        </w:rPr>
        <w:t xml:space="preserve"> </w:t>
      </w:r>
    </w:p>
    <w:p w14:paraId="0FEF9209" w14:textId="74C222A8" w:rsidR="00791654" w:rsidRDefault="00791654" w:rsidP="00791654">
      <w:pPr>
        <w:rPr>
          <w:lang w:val="nl-NL"/>
        </w:rPr>
      </w:pPr>
    </w:p>
    <w:p w14:paraId="535C2158" w14:textId="77777777" w:rsidR="00791654" w:rsidRDefault="00791654" w:rsidP="00791654">
      <w:pPr>
        <w:rPr>
          <w:lang w:val="nl-NL"/>
        </w:rPr>
      </w:pPr>
      <w:r>
        <w:rPr>
          <w:lang w:val="nl-NL"/>
        </w:rPr>
        <w:t xml:space="preserve">Om een oplossing te vinden voor de problematiek die geschetst is in de vorige paragraaf, is de </w:t>
      </w:r>
      <w:r w:rsidRPr="003D6A6B">
        <w:rPr>
          <w:lang w:val="nl-NL"/>
        </w:rPr>
        <w:t>volgende onderzoeksvra</w:t>
      </w:r>
      <w:r>
        <w:rPr>
          <w:lang w:val="nl-NL"/>
        </w:rPr>
        <w:t>ag</w:t>
      </w:r>
      <w:r w:rsidRPr="003D6A6B">
        <w:rPr>
          <w:lang w:val="nl-NL"/>
        </w:rPr>
        <w:t xml:space="preserve"> </w:t>
      </w:r>
      <w:r>
        <w:rPr>
          <w:lang w:val="nl-NL"/>
        </w:rPr>
        <w:t>opgesteld:</w:t>
      </w:r>
    </w:p>
    <w:p w14:paraId="107821C9" w14:textId="77777777" w:rsidR="00791654" w:rsidRDefault="00791654" w:rsidP="00791654">
      <w:pPr>
        <w:ind w:left="720"/>
        <w:rPr>
          <w:i/>
          <w:iCs/>
          <w:lang w:val="nl-NL"/>
        </w:rPr>
      </w:pPr>
    </w:p>
    <w:p w14:paraId="6BB4D650" w14:textId="77777777" w:rsidR="00791654" w:rsidRPr="00103B5D" w:rsidRDefault="00791654" w:rsidP="00791654">
      <w:pPr>
        <w:ind w:left="720"/>
        <w:rPr>
          <w:i/>
          <w:iCs/>
          <w:lang w:val="nl-NL"/>
        </w:rPr>
      </w:pPr>
      <w:r w:rsidRPr="00103B5D">
        <w:rPr>
          <w:i/>
          <w:iCs/>
          <w:lang w:val="nl-NL"/>
        </w:rPr>
        <w:t>Op welke wijze kan AI-/ML-technologie een bijdrage leveren aan het versnellen van de processen om nieuwe chemische producten te ontwikkelen, hierbij</w:t>
      </w:r>
      <w:r w:rsidRPr="00103B5D">
        <w:rPr>
          <w:rFonts w:ascii="Constantia" w:hAnsi="Constantia" w:cs="Calibri"/>
          <w:i/>
          <w:iCs/>
          <w:color w:val="595959"/>
          <w:lang w:val="nl-NL"/>
        </w:rPr>
        <w:t xml:space="preserve"> rekening houdend met de veiligheidsaspecten die van toepassing zijn bij deze processen?</w:t>
      </w:r>
    </w:p>
    <w:p w14:paraId="138EA10B" w14:textId="77777777" w:rsidR="00791654" w:rsidRPr="00103B5D" w:rsidRDefault="00791654" w:rsidP="00791654">
      <w:pPr>
        <w:rPr>
          <w:i/>
          <w:iCs/>
          <w:lang w:val="nl-NL"/>
        </w:rPr>
      </w:pPr>
    </w:p>
    <w:p w14:paraId="61C4DEB6" w14:textId="77777777" w:rsidR="00791654" w:rsidRPr="00103B5D" w:rsidRDefault="00791654" w:rsidP="00791654">
      <w:pPr>
        <w:rPr>
          <w:lang w:val="nl-NL"/>
        </w:rPr>
      </w:pPr>
      <w:r w:rsidRPr="00103B5D">
        <w:rPr>
          <w:lang w:val="nl-NL"/>
        </w:rPr>
        <w:t>Deze onderzoeksvraag zal beantwoord worden aan de hand van de volgende deelvragen:</w:t>
      </w:r>
    </w:p>
    <w:p w14:paraId="58A0E367" w14:textId="77777777" w:rsidR="00791654" w:rsidRPr="00103B5D" w:rsidRDefault="00791654" w:rsidP="00791654">
      <w:pPr>
        <w:rPr>
          <w:lang w:val="nl-NL"/>
        </w:rPr>
      </w:pPr>
    </w:p>
    <w:p w14:paraId="2F40C6DA" w14:textId="77777777" w:rsidR="00791654" w:rsidRPr="008E2996" w:rsidRDefault="00791654" w:rsidP="00791654">
      <w:pPr>
        <w:pStyle w:val="ListParagraph"/>
        <w:numPr>
          <w:ilvl w:val="0"/>
          <w:numId w:val="30"/>
        </w:numPr>
        <w:rPr>
          <w:i/>
          <w:iCs/>
          <w:lang w:val="nl-NL"/>
        </w:rPr>
      </w:pPr>
      <w:bookmarkStart w:id="16" w:name="_Hlk82609101"/>
      <w:r w:rsidRPr="008E2996">
        <w:rPr>
          <w:i/>
          <w:iCs/>
          <w:lang w:val="nl-NL"/>
        </w:rPr>
        <w:t xml:space="preserve">Welke AI-/ML-technieken en -modellen worden er in de chemische sector gebruikt om het proces voor nieuwe chemische producten te ontwikkelen te ondersteunen? </w:t>
      </w:r>
    </w:p>
    <w:p w14:paraId="63196A44" w14:textId="77777777" w:rsidR="00791654" w:rsidRPr="00423DE2" w:rsidRDefault="00791654" w:rsidP="00791654">
      <w:pPr>
        <w:ind w:left="720"/>
        <w:rPr>
          <w:i/>
          <w:iCs/>
          <w:lang w:val="nl-NL"/>
        </w:rPr>
      </w:pPr>
    </w:p>
    <w:p w14:paraId="610EA112" w14:textId="77777777" w:rsidR="00791654" w:rsidRPr="00423DE2" w:rsidRDefault="00791654" w:rsidP="00791654">
      <w:pPr>
        <w:pStyle w:val="ListParagraph"/>
        <w:numPr>
          <w:ilvl w:val="0"/>
          <w:numId w:val="30"/>
        </w:numPr>
        <w:rPr>
          <w:i/>
          <w:iCs/>
          <w:lang w:val="nl-NL"/>
        </w:rPr>
      </w:pPr>
      <w:r w:rsidRPr="00423DE2">
        <w:rPr>
          <w:i/>
          <w:iCs/>
          <w:lang w:val="nl-NL"/>
        </w:rPr>
        <w:lastRenderedPageBreak/>
        <w:t>Welke data-, hardware- en software-vereisten worden er gesteld om die technieken en modellen te kunnen gebruiken?</w:t>
      </w:r>
    </w:p>
    <w:p w14:paraId="09461EBC" w14:textId="77777777" w:rsidR="00791654" w:rsidRPr="00423DE2" w:rsidRDefault="00791654" w:rsidP="00791654">
      <w:pPr>
        <w:ind w:left="720"/>
        <w:rPr>
          <w:i/>
          <w:iCs/>
          <w:lang w:val="nl-NL"/>
        </w:rPr>
      </w:pPr>
    </w:p>
    <w:p w14:paraId="6215DB0D" w14:textId="77777777" w:rsidR="00791654" w:rsidRPr="00423DE2" w:rsidRDefault="00791654" w:rsidP="00791654">
      <w:pPr>
        <w:pStyle w:val="ListParagraph"/>
        <w:numPr>
          <w:ilvl w:val="0"/>
          <w:numId w:val="30"/>
        </w:numPr>
        <w:rPr>
          <w:i/>
          <w:iCs/>
          <w:lang w:val="nl-NL"/>
        </w:rPr>
      </w:pPr>
      <w:bookmarkStart w:id="17" w:name="_Hlk83125641"/>
      <w:r w:rsidRPr="00423DE2">
        <w:rPr>
          <w:i/>
          <w:iCs/>
          <w:lang w:val="nl-NL"/>
        </w:rPr>
        <w:t>Welke veiligheidsrisico’s bestaan er bij het proces voor het creëren van nieuwe chemische producten? Welke relatie bestaat er tussen de geïdentificeerde risico</w:t>
      </w:r>
      <w:r>
        <w:rPr>
          <w:i/>
          <w:iCs/>
          <w:lang w:val="nl-NL"/>
        </w:rPr>
        <w:t>’</w:t>
      </w:r>
      <w:r w:rsidRPr="00423DE2">
        <w:rPr>
          <w:i/>
          <w:iCs/>
          <w:lang w:val="nl-NL"/>
        </w:rPr>
        <w:t xml:space="preserve">s </w:t>
      </w:r>
      <w:r>
        <w:rPr>
          <w:i/>
          <w:iCs/>
          <w:lang w:val="nl-NL"/>
        </w:rPr>
        <w:t xml:space="preserve">en de inzet van AI/ML </w:t>
      </w:r>
      <w:r w:rsidRPr="00423DE2">
        <w:rPr>
          <w:i/>
          <w:iCs/>
          <w:lang w:val="nl-NL"/>
        </w:rPr>
        <w:t>en hoe kunnen die risico’s worden gereduceerd?</w:t>
      </w:r>
    </w:p>
    <w:bookmarkEnd w:id="17"/>
    <w:p w14:paraId="7B8169DF" w14:textId="77777777" w:rsidR="00791654" w:rsidRPr="00423DE2" w:rsidRDefault="00791654" w:rsidP="00791654">
      <w:pPr>
        <w:ind w:left="720"/>
        <w:rPr>
          <w:i/>
          <w:iCs/>
          <w:lang w:val="nl-NL"/>
        </w:rPr>
      </w:pPr>
    </w:p>
    <w:p w14:paraId="2EC77C49" w14:textId="77777777" w:rsidR="00791654" w:rsidRPr="00423DE2" w:rsidRDefault="00791654" w:rsidP="00791654">
      <w:pPr>
        <w:pStyle w:val="ListParagraph"/>
        <w:numPr>
          <w:ilvl w:val="0"/>
          <w:numId w:val="30"/>
        </w:numPr>
        <w:rPr>
          <w:i/>
          <w:iCs/>
          <w:lang w:val="nl-NL"/>
        </w:rPr>
      </w:pPr>
      <w:r w:rsidRPr="00423DE2">
        <w:rPr>
          <w:i/>
          <w:iCs/>
          <w:lang w:val="nl-NL"/>
        </w:rPr>
        <w:t>Wat heeft Dow beschikbaar op het gebied van data, hardware en software, om de in de chemische sector gebruikte AI-/ML-technieken en -modellen, in de eigen organisatie te kunnen inzetten?</w:t>
      </w:r>
      <w:r>
        <w:rPr>
          <w:i/>
          <w:iCs/>
          <w:lang w:val="nl-NL"/>
        </w:rPr>
        <w:t xml:space="preserve"> </w:t>
      </w:r>
      <w:r w:rsidRPr="00E62AC9">
        <w:rPr>
          <w:i/>
          <w:iCs/>
          <w:lang w:val="nl-NL"/>
        </w:rPr>
        <w:t>Welke aanpassingen zijn er nodig in de bestaande IT-architectuur en -infrastructuur om AI/ML te kunnen inzetten binnen Dow</w:t>
      </w:r>
      <w:r>
        <w:rPr>
          <w:i/>
          <w:iCs/>
          <w:lang w:val="nl-NL"/>
        </w:rPr>
        <w:t xml:space="preserve">, </w:t>
      </w:r>
      <w:r w:rsidRPr="00266CF0">
        <w:rPr>
          <w:i/>
          <w:iCs/>
          <w:lang w:val="nl-NL"/>
        </w:rPr>
        <w:t>ter ondersteuning van de processen voor de ontwikkeling van nieuwe chemische producten</w:t>
      </w:r>
      <w:r w:rsidRPr="00E62AC9">
        <w:rPr>
          <w:i/>
          <w:iCs/>
          <w:lang w:val="nl-NL"/>
        </w:rPr>
        <w:t>?</w:t>
      </w:r>
    </w:p>
    <w:bookmarkEnd w:id="16"/>
    <w:p w14:paraId="7CDF3C02" w14:textId="3327D82D" w:rsidR="00791654" w:rsidRDefault="00791654" w:rsidP="00791654">
      <w:pPr>
        <w:rPr>
          <w:lang w:val="nl-NL"/>
        </w:rPr>
      </w:pPr>
    </w:p>
    <w:p w14:paraId="06D3B4BB" w14:textId="04906964" w:rsidR="00791654" w:rsidRDefault="00791654" w:rsidP="00791654">
      <w:pPr>
        <w:rPr>
          <w:lang w:val="nl-NL"/>
        </w:rPr>
      </w:pPr>
      <w:r>
        <w:rPr>
          <w:lang w:val="nl-NL"/>
        </w:rPr>
        <w:t xml:space="preserve">De relatie tussen de deelvragen kan als volgt worden uitgelegd. </w:t>
      </w:r>
    </w:p>
    <w:p w14:paraId="02C90E0E" w14:textId="77777777" w:rsidR="00791654" w:rsidRDefault="00791654" w:rsidP="00791654">
      <w:pPr>
        <w:rPr>
          <w:lang w:val="nl-NL"/>
        </w:rPr>
      </w:pPr>
      <w:r>
        <w:rPr>
          <w:lang w:val="nl-NL"/>
        </w:rPr>
        <w:t>Als bekend is voor welke toepassingen AI/ML ingezet kan worden in het ‘</w:t>
      </w:r>
      <w:proofErr w:type="spellStart"/>
      <w:r>
        <w:rPr>
          <w:lang w:val="nl-NL"/>
        </w:rPr>
        <w:t>materials</w:t>
      </w:r>
      <w:proofErr w:type="spellEnd"/>
      <w:r>
        <w:rPr>
          <w:lang w:val="nl-NL"/>
        </w:rPr>
        <w:t xml:space="preserve"> </w:t>
      </w:r>
      <w:proofErr w:type="spellStart"/>
      <w:r>
        <w:rPr>
          <w:lang w:val="nl-NL"/>
        </w:rPr>
        <w:t>science</w:t>
      </w:r>
      <w:proofErr w:type="spellEnd"/>
      <w:r>
        <w:rPr>
          <w:lang w:val="nl-NL"/>
        </w:rPr>
        <w:t>’-werkveld, kan worden onderzocht welke specifieke AI-/ML-modellen en -algoritmes hiervoor gebruikt worden. Zodra dit inzichtelijk is gemaakt kan worden bepaald welke eisen er worden gesteld op het gebied van data, hardware en software. Op basis van deze eisen kan vervolgens worden onderzocht in welke mate de binnen Dow bestaande infrastructuren en architecturen m.b.t. data, hardware en software, toereikend zijn en of er eventueel aanpassingen gemaakt dienen te worden. Hierbij speelt het kunnen reduceren van eventuele risico’s op het gebied van de chemische processen een grote rol. Er dient immers gewaarborgd te worden dat de inzet van AI/ML niet leidt tot het vergroten van die risico’s.</w:t>
      </w:r>
    </w:p>
    <w:p w14:paraId="56B87A7F" w14:textId="77777777" w:rsidR="00791654" w:rsidRPr="00791654" w:rsidRDefault="00791654" w:rsidP="00791654">
      <w:pPr>
        <w:rPr>
          <w:lang w:val="nl-NL"/>
        </w:rPr>
      </w:pPr>
    </w:p>
    <w:p w14:paraId="484DBC0C" w14:textId="77777777" w:rsidR="00AA2508" w:rsidRPr="006B1696" w:rsidRDefault="00AA2508" w:rsidP="00AA2508">
      <w:pPr>
        <w:pStyle w:val="Heading2"/>
        <w:rPr>
          <w:lang w:val="nl-NL"/>
        </w:rPr>
      </w:pPr>
      <w:bookmarkStart w:id="18" w:name="_Toc96451258"/>
      <w:r w:rsidRPr="006B1696">
        <w:rPr>
          <w:lang w:val="nl-NL"/>
        </w:rPr>
        <w:t>1.3 Aanpak</w:t>
      </w:r>
      <w:bookmarkEnd w:id="18"/>
    </w:p>
    <w:p w14:paraId="12E25436" w14:textId="2063CDF4" w:rsidR="00AA2508" w:rsidRPr="00DB7DBD" w:rsidRDefault="00AA2508" w:rsidP="00AA2508">
      <w:pPr>
        <w:rPr>
          <w:i/>
          <w:iCs/>
          <w:lang w:val="nl-NL"/>
        </w:rPr>
      </w:pPr>
      <w:r w:rsidRPr="00DB7DBD">
        <w:rPr>
          <w:i/>
          <w:iCs/>
          <w:lang w:val="nl-NL"/>
        </w:rPr>
        <w:t>Tot slot van het inleidende hoofdstuk wordt de lezer een leeswijzer gegeven, waarin kort de opzet van de rest van de rapportage beschreven wordt.</w:t>
      </w:r>
    </w:p>
    <w:p w14:paraId="2FE0DF23" w14:textId="34134DB3" w:rsidR="00AA2508" w:rsidRDefault="00AA2508" w:rsidP="00AA2508">
      <w:pPr>
        <w:rPr>
          <w:lang w:val="nl-NL"/>
        </w:rPr>
      </w:pPr>
    </w:p>
    <w:p w14:paraId="6E31389D" w14:textId="77777777" w:rsidR="00AA2508" w:rsidRPr="00AA2508" w:rsidRDefault="00AA2508" w:rsidP="00AA2508">
      <w:pPr>
        <w:pStyle w:val="Heading1"/>
        <w:rPr>
          <w:lang w:val="nl-NL"/>
        </w:rPr>
      </w:pPr>
      <w:bookmarkStart w:id="19" w:name="_Toc96451259"/>
      <w:r w:rsidRPr="00AA2508">
        <w:rPr>
          <w:lang w:val="nl-NL"/>
        </w:rPr>
        <w:lastRenderedPageBreak/>
        <w:t>2. Onderzoeksontwerp</w:t>
      </w:r>
      <w:bookmarkEnd w:id="19"/>
    </w:p>
    <w:p w14:paraId="0271063B" w14:textId="1B113ECB" w:rsidR="00AA2508" w:rsidRPr="00DB7DBD" w:rsidRDefault="00AA2508" w:rsidP="00AA2508">
      <w:pPr>
        <w:rPr>
          <w:i/>
          <w:iCs/>
          <w:lang w:val="nl-NL"/>
        </w:rPr>
      </w:pPr>
      <w:r w:rsidRPr="00DB7DBD">
        <w:rPr>
          <w:i/>
          <w:iCs/>
          <w:lang w:val="nl-NL"/>
        </w:rPr>
        <w:t xml:space="preserve">Bij het </w:t>
      </w:r>
      <w:proofErr w:type="spellStart"/>
      <w:r w:rsidRPr="00DB7DBD">
        <w:rPr>
          <w:i/>
          <w:iCs/>
          <w:lang w:val="nl-NL"/>
        </w:rPr>
        <w:t>onderzoeksontwerp</w:t>
      </w:r>
      <w:proofErr w:type="spellEnd"/>
      <w:r w:rsidRPr="00DB7DBD">
        <w:rPr>
          <w:i/>
          <w:iCs/>
          <w:lang w:val="nl-NL"/>
        </w:rPr>
        <w:t xml:space="preserve"> wordt nader uitgewerkt hoe het onderzoek vormgegeven wordt. Dit kan worden opgedeeld in een inhoudelijk en een technisch deel.</w:t>
      </w:r>
    </w:p>
    <w:p w14:paraId="505FB25A" w14:textId="6982EDC3" w:rsidR="00B57CDF" w:rsidRDefault="00B57CDF" w:rsidP="002D50EB">
      <w:pPr>
        <w:rPr>
          <w:lang w:val="nl-NL"/>
        </w:rPr>
      </w:pPr>
    </w:p>
    <w:p w14:paraId="5EE852B7" w14:textId="2CA31181" w:rsidR="00B57CDF" w:rsidRDefault="00B57CDF" w:rsidP="002D50EB">
      <w:pPr>
        <w:rPr>
          <w:lang w:val="nl-NL"/>
        </w:rPr>
      </w:pPr>
      <w:r>
        <w:rPr>
          <w:lang w:val="nl-NL"/>
        </w:rPr>
        <w:t>Dit hoofdstuk bevat de beschrijving van de opzet van het onderzoek en de motivatie daarvoor. Er wordt eerst ingegaan op het type onderzoek dat uitgevoerd is en waarom</w:t>
      </w:r>
      <w:r w:rsidR="00485945">
        <w:rPr>
          <w:lang w:val="nl-NL"/>
        </w:rPr>
        <w:t xml:space="preserve">. In de paragrafen daarna volgt </w:t>
      </w:r>
      <w:r w:rsidR="00EC0010">
        <w:rPr>
          <w:lang w:val="nl-NL"/>
        </w:rPr>
        <w:t xml:space="preserve">het </w:t>
      </w:r>
      <w:r>
        <w:rPr>
          <w:lang w:val="nl-NL"/>
        </w:rPr>
        <w:t>onderzoeksmodel en de details van de onderzoeksmethoden</w:t>
      </w:r>
      <w:r w:rsidR="00485945">
        <w:rPr>
          <w:lang w:val="nl-NL"/>
        </w:rPr>
        <w:t>.</w:t>
      </w:r>
    </w:p>
    <w:p w14:paraId="6A8ACA61" w14:textId="77777777" w:rsidR="00B57CDF" w:rsidRDefault="00B57CDF" w:rsidP="002D50EB">
      <w:pPr>
        <w:rPr>
          <w:lang w:val="nl-NL"/>
        </w:rPr>
      </w:pPr>
    </w:p>
    <w:p w14:paraId="069BF5F5" w14:textId="0249F6B9" w:rsidR="002D50EB" w:rsidRDefault="00BD2A24" w:rsidP="002D50EB">
      <w:pPr>
        <w:rPr>
          <w:lang w:val="nl-NL"/>
        </w:rPr>
      </w:pPr>
      <w:r>
        <w:rPr>
          <w:lang w:val="nl-NL"/>
        </w:rPr>
        <w:t>Binnen de basisprincipes van onderzoek, de zogenaamde methodologie, kan er onderscheid gemaakt worden tussen twee typen onderzoek:</w:t>
      </w:r>
    </w:p>
    <w:p w14:paraId="3E6364ED" w14:textId="4A28A9DF" w:rsidR="00BD2A24" w:rsidRDefault="00BD2A24" w:rsidP="00BD2A24">
      <w:pPr>
        <w:pStyle w:val="ListParagraph"/>
        <w:numPr>
          <w:ilvl w:val="0"/>
          <w:numId w:val="22"/>
        </w:numPr>
        <w:rPr>
          <w:lang w:val="nl-NL"/>
        </w:rPr>
      </w:pPr>
      <w:r>
        <w:rPr>
          <w:lang w:val="nl-NL"/>
        </w:rPr>
        <w:t>Fundamenteel onderzoek</w:t>
      </w:r>
    </w:p>
    <w:p w14:paraId="1509B23F" w14:textId="29895B06" w:rsidR="00BD2A24" w:rsidRDefault="00BD2A24" w:rsidP="00BD2A24">
      <w:pPr>
        <w:pStyle w:val="ListParagraph"/>
        <w:numPr>
          <w:ilvl w:val="0"/>
          <w:numId w:val="22"/>
        </w:numPr>
        <w:rPr>
          <w:lang w:val="nl-NL"/>
        </w:rPr>
      </w:pPr>
      <w:r>
        <w:rPr>
          <w:lang w:val="nl-NL"/>
        </w:rPr>
        <w:t>Praktijkgericht onderzoek</w:t>
      </w:r>
    </w:p>
    <w:p w14:paraId="1575C0DC" w14:textId="6669397B" w:rsidR="00BD2A24" w:rsidRDefault="00BD2A24" w:rsidP="00BD2A24">
      <w:pPr>
        <w:rPr>
          <w:lang w:val="nl-NL"/>
        </w:rPr>
      </w:pPr>
      <w:r>
        <w:rPr>
          <w:lang w:val="nl-NL"/>
        </w:rPr>
        <w:t>Het</w:t>
      </w:r>
      <w:r w:rsidR="009A1473">
        <w:rPr>
          <w:lang w:val="nl-NL"/>
        </w:rPr>
        <w:t xml:space="preserve"> belangrijkste</w:t>
      </w:r>
      <w:r>
        <w:rPr>
          <w:lang w:val="nl-NL"/>
        </w:rPr>
        <w:t xml:space="preserve"> verschil tussen beide typen onderzoek zit </w:t>
      </w:r>
      <w:r w:rsidR="009A1473">
        <w:rPr>
          <w:lang w:val="nl-NL"/>
        </w:rPr>
        <w:t>in het soort probleem dat met het onderzoek wordt geprobeerd op te lossen. Fundamenteel onderzoek gaat meestal om het ontwikkelen van kennis. Praktijkgericht onderzoek is gericht op het vinden van oplossingen voor praktijkproblemen</w:t>
      </w:r>
      <w:r w:rsidR="000E130B">
        <w:rPr>
          <w:lang w:val="nl-NL"/>
        </w:rPr>
        <w:t xml:space="preserve"> (Verhoeven, 2018) [</w:t>
      </w:r>
      <w:proofErr w:type="spellStart"/>
      <w:r w:rsidR="000E130B">
        <w:rPr>
          <w:lang w:val="nl-NL"/>
        </w:rPr>
        <w:t>Verhoev</w:t>
      </w:r>
      <w:proofErr w:type="spellEnd"/>
      <w:r w:rsidR="000E130B">
        <w:rPr>
          <w:lang w:val="nl-NL"/>
        </w:rPr>
        <w:t>]</w:t>
      </w:r>
      <w:r w:rsidR="009A1473">
        <w:rPr>
          <w:lang w:val="nl-NL"/>
        </w:rPr>
        <w:t>.</w:t>
      </w:r>
    </w:p>
    <w:p w14:paraId="73118302" w14:textId="25C1EAE7" w:rsidR="009A1473" w:rsidRDefault="009A1473" w:rsidP="00BD2A24">
      <w:pPr>
        <w:rPr>
          <w:lang w:val="nl-NL"/>
        </w:rPr>
      </w:pPr>
      <w:r>
        <w:rPr>
          <w:lang w:val="nl-NL"/>
        </w:rPr>
        <w:t xml:space="preserve">Uit de probleemstelling van dit onderzoek kan worden </w:t>
      </w:r>
      <w:r w:rsidR="0091487D">
        <w:rPr>
          <w:lang w:val="nl-NL"/>
        </w:rPr>
        <w:t>opgemaakt</w:t>
      </w:r>
      <w:r>
        <w:rPr>
          <w:lang w:val="nl-NL"/>
        </w:rPr>
        <w:t xml:space="preserve"> dat </w:t>
      </w:r>
      <w:r w:rsidR="0091487D">
        <w:rPr>
          <w:lang w:val="nl-NL"/>
        </w:rPr>
        <w:t xml:space="preserve">dit onderzoek </w:t>
      </w:r>
      <w:r>
        <w:rPr>
          <w:lang w:val="nl-NL"/>
        </w:rPr>
        <w:t>een praktijkgericht onderzoek betreft.</w:t>
      </w:r>
    </w:p>
    <w:p w14:paraId="3570844A" w14:textId="119E9118" w:rsidR="002F682C" w:rsidRDefault="002F682C" w:rsidP="00BD2A24">
      <w:pPr>
        <w:rPr>
          <w:lang w:val="nl-NL"/>
        </w:rPr>
      </w:pPr>
      <w:r>
        <w:rPr>
          <w:lang w:val="nl-NL"/>
        </w:rPr>
        <w:t xml:space="preserve">Daarnaast kan er een onderscheid worden gemaakt tussen kwantitatief en kwalitatief onderzoek. Kwantitatief onderzoek </w:t>
      </w:r>
      <w:r w:rsidR="00AB794D">
        <w:rPr>
          <w:lang w:val="nl-NL"/>
        </w:rPr>
        <w:t>maakt gebruik van cijfermatige gegevens. Kenmerken over objecten, organisaties en personen worden met behulp van statistische technieken verwerkt</w:t>
      </w:r>
      <w:r w:rsidR="0091487D">
        <w:rPr>
          <w:lang w:val="nl-NL"/>
        </w:rPr>
        <w:t xml:space="preserve"> (Verhoeven, 2018) [</w:t>
      </w:r>
      <w:proofErr w:type="spellStart"/>
      <w:r w:rsidR="0091487D">
        <w:rPr>
          <w:lang w:val="nl-NL"/>
        </w:rPr>
        <w:t>Verhoev</w:t>
      </w:r>
      <w:proofErr w:type="spellEnd"/>
      <w:r w:rsidR="0091487D">
        <w:rPr>
          <w:lang w:val="nl-NL"/>
        </w:rPr>
        <w:t>]</w:t>
      </w:r>
      <w:r w:rsidR="00AB794D">
        <w:rPr>
          <w:lang w:val="nl-NL"/>
        </w:rPr>
        <w:t>.</w:t>
      </w:r>
      <w:r w:rsidR="0091487D">
        <w:rPr>
          <w:lang w:val="nl-NL"/>
        </w:rPr>
        <w:t xml:space="preserve"> Vaak staat bij type onderzoek centraal dat het onderzoek is te generaliseren naar een grote populatie (</w:t>
      </w:r>
      <w:proofErr w:type="spellStart"/>
      <w:r w:rsidR="0091487D">
        <w:rPr>
          <w:lang w:val="nl-NL"/>
        </w:rPr>
        <w:t>Saunders</w:t>
      </w:r>
      <w:proofErr w:type="spellEnd"/>
      <w:r w:rsidR="0091487D">
        <w:rPr>
          <w:lang w:val="nl-NL"/>
        </w:rPr>
        <w:t xml:space="preserve"> et al. 2019) [</w:t>
      </w:r>
      <w:proofErr w:type="spellStart"/>
      <w:r w:rsidR="0091487D">
        <w:rPr>
          <w:lang w:val="nl-NL"/>
        </w:rPr>
        <w:t>Sau</w:t>
      </w:r>
      <w:proofErr w:type="spellEnd"/>
      <w:r w:rsidR="0091487D">
        <w:rPr>
          <w:lang w:val="nl-NL"/>
        </w:rPr>
        <w:t xml:space="preserve">].  </w:t>
      </w:r>
    </w:p>
    <w:p w14:paraId="3C120D4B" w14:textId="01D09D6D" w:rsidR="00AB794D" w:rsidRDefault="00AB794D" w:rsidP="00BD2A24">
      <w:pPr>
        <w:rPr>
          <w:lang w:val="nl-NL"/>
        </w:rPr>
      </w:pPr>
      <w:r>
        <w:rPr>
          <w:lang w:val="nl-NL"/>
        </w:rPr>
        <w:t xml:space="preserve">Kwalitatief onderzoek daarentegen wordt uitgevoerd met niet-cijfermatige gegevens. </w:t>
      </w:r>
      <w:r w:rsidR="007C0022">
        <w:rPr>
          <w:lang w:val="nl-NL"/>
        </w:rPr>
        <w:t xml:space="preserve">De gegevens worden verwerkt in alledaagse taal. </w:t>
      </w:r>
      <w:r w:rsidR="00124B28">
        <w:rPr>
          <w:lang w:val="nl-NL"/>
        </w:rPr>
        <w:t>Bij kwalitatief onderzoek gaat het vaak om inzicht te krijgen in een probleem.</w:t>
      </w:r>
      <w:r w:rsidR="00650329">
        <w:rPr>
          <w:lang w:val="nl-NL"/>
        </w:rPr>
        <w:t xml:space="preserve"> De methoden voor het verzamelen van kwalitatieve data zijn flexibeler en zijn gericht op het interpreteren van die data</w:t>
      </w:r>
      <w:r w:rsidR="00314817">
        <w:rPr>
          <w:lang w:val="nl-NL"/>
        </w:rPr>
        <w:t xml:space="preserve"> (Verhoeven, 2018) [</w:t>
      </w:r>
      <w:proofErr w:type="spellStart"/>
      <w:r w:rsidR="00314817">
        <w:rPr>
          <w:lang w:val="nl-NL"/>
        </w:rPr>
        <w:t>Verhoev</w:t>
      </w:r>
      <w:proofErr w:type="spellEnd"/>
      <w:r w:rsidR="00314817">
        <w:rPr>
          <w:lang w:val="nl-NL"/>
        </w:rPr>
        <w:t>]</w:t>
      </w:r>
      <w:r w:rsidR="00650329">
        <w:rPr>
          <w:lang w:val="nl-NL"/>
        </w:rPr>
        <w:t xml:space="preserve">. </w:t>
      </w:r>
    </w:p>
    <w:p w14:paraId="436FE403" w14:textId="376B741D" w:rsidR="001D3BB1" w:rsidRDefault="001D3BB1" w:rsidP="00BD2A24">
      <w:pPr>
        <w:rPr>
          <w:lang w:val="nl-NL"/>
        </w:rPr>
      </w:pPr>
      <w:r>
        <w:rPr>
          <w:lang w:val="nl-NL"/>
        </w:rPr>
        <w:t xml:space="preserve">Het doel van dit onderzoek is het verkrijgen van inzicht in de manier waarop machine </w:t>
      </w:r>
      <w:proofErr w:type="spellStart"/>
      <w:r>
        <w:rPr>
          <w:lang w:val="nl-NL"/>
        </w:rPr>
        <w:t>learning</w:t>
      </w:r>
      <w:proofErr w:type="spellEnd"/>
      <w:r>
        <w:rPr>
          <w:lang w:val="nl-NL"/>
        </w:rPr>
        <w:t xml:space="preserve"> ingezet kan worden in het </w:t>
      </w:r>
      <w:proofErr w:type="spellStart"/>
      <w:r>
        <w:rPr>
          <w:lang w:val="nl-NL"/>
        </w:rPr>
        <w:t>materials</w:t>
      </w:r>
      <w:proofErr w:type="spellEnd"/>
      <w:r>
        <w:rPr>
          <w:lang w:val="nl-NL"/>
        </w:rPr>
        <w:t xml:space="preserve"> </w:t>
      </w:r>
      <w:proofErr w:type="spellStart"/>
      <w:r>
        <w:rPr>
          <w:lang w:val="nl-NL"/>
        </w:rPr>
        <w:t>science</w:t>
      </w:r>
      <w:proofErr w:type="spellEnd"/>
      <w:r>
        <w:rPr>
          <w:lang w:val="nl-NL"/>
        </w:rPr>
        <w:t xml:space="preserve"> werkveld. Hierbij speelt de context en de diep</w:t>
      </w:r>
      <w:r w:rsidR="00D93F50">
        <w:rPr>
          <w:lang w:val="nl-NL"/>
        </w:rPr>
        <w:t>te van het onderzoek een grote rol. De kwalitatieve aanpak sluit hier het beste op aan.</w:t>
      </w:r>
    </w:p>
    <w:p w14:paraId="305246F1" w14:textId="610B4D53" w:rsidR="00D93F50" w:rsidRDefault="00D93F50" w:rsidP="00BD2A24">
      <w:pPr>
        <w:rPr>
          <w:lang w:val="nl-NL"/>
        </w:rPr>
      </w:pPr>
    </w:p>
    <w:p w14:paraId="24FB61B5" w14:textId="3CAD5FCC" w:rsidR="00D93F50" w:rsidRDefault="00D93F50" w:rsidP="00D93F50">
      <w:pPr>
        <w:rPr>
          <w:lang w:val="nl-NL"/>
        </w:rPr>
      </w:pPr>
      <w:r>
        <w:rPr>
          <w:lang w:val="nl-NL"/>
        </w:rPr>
        <w:lastRenderedPageBreak/>
        <w:t xml:space="preserve">De keuze voor een kwalitatieve aanpak komt ook voort uit de aard van het onderzoek. Het doel van het onderzoek is exploratief van aard. Er dient kennis gegenereerd te worden over de toepassing en inzet van machine </w:t>
      </w:r>
      <w:proofErr w:type="spellStart"/>
      <w:r>
        <w:rPr>
          <w:lang w:val="nl-NL"/>
        </w:rPr>
        <w:t>learning</w:t>
      </w:r>
      <w:proofErr w:type="spellEnd"/>
      <w:r>
        <w:rPr>
          <w:lang w:val="nl-NL"/>
        </w:rPr>
        <w:t xml:space="preserve"> in het </w:t>
      </w:r>
      <w:proofErr w:type="spellStart"/>
      <w:r>
        <w:rPr>
          <w:lang w:val="nl-NL"/>
        </w:rPr>
        <w:t>materials</w:t>
      </w:r>
      <w:proofErr w:type="spellEnd"/>
      <w:r>
        <w:rPr>
          <w:lang w:val="nl-NL"/>
        </w:rPr>
        <w:t xml:space="preserve"> </w:t>
      </w:r>
      <w:proofErr w:type="spellStart"/>
      <w:r>
        <w:rPr>
          <w:lang w:val="nl-NL"/>
        </w:rPr>
        <w:t>science</w:t>
      </w:r>
      <w:proofErr w:type="spellEnd"/>
      <w:r>
        <w:rPr>
          <w:lang w:val="nl-NL"/>
        </w:rPr>
        <w:t xml:space="preserve"> werkveld. </w:t>
      </w:r>
    </w:p>
    <w:p w14:paraId="5AE0250F" w14:textId="2E90C135" w:rsidR="00D93F50" w:rsidRDefault="00D93F50" w:rsidP="00D93F50">
      <w:pPr>
        <w:rPr>
          <w:lang w:val="nl-NL"/>
        </w:rPr>
      </w:pPr>
      <w:r>
        <w:rPr>
          <w:lang w:val="nl-NL"/>
        </w:rPr>
        <w:t xml:space="preserve">Vanwege deze inslag is dan ook gekozen voor een inductieve aanpak. Bij de inductieve methode wordt een theorie of model ontwikkelt op basis van het verzamelen van data. Dit in tegenstelling tot de inductieve methode waarbij een theorie of model het uitgangspunt van het onderzoek is. </w:t>
      </w:r>
    </w:p>
    <w:p w14:paraId="63FA9527" w14:textId="141370BE" w:rsidR="00D93F50" w:rsidRDefault="00D93F50" w:rsidP="00D93F50">
      <w:pPr>
        <w:rPr>
          <w:lang w:val="nl-NL"/>
        </w:rPr>
      </w:pPr>
      <w:r>
        <w:rPr>
          <w:lang w:val="nl-NL"/>
        </w:rPr>
        <w:t xml:space="preserve">Figuur </w:t>
      </w:r>
      <w:r w:rsidR="00950580">
        <w:rPr>
          <w:lang w:val="nl-NL"/>
        </w:rPr>
        <w:t>2</w:t>
      </w:r>
      <w:r>
        <w:rPr>
          <w:lang w:val="nl-NL"/>
        </w:rPr>
        <w:t xml:space="preserve"> is een weergave van de inductieve methode zoals beschreven door </w:t>
      </w:r>
      <w:proofErr w:type="spellStart"/>
      <w:r>
        <w:rPr>
          <w:lang w:val="nl-NL"/>
        </w:rPr>
        <w:t>Saunders</w:t>
      </w:r>
      <w:proofErr w:type="spellEnd"/>
      <w:r>
        <w:rPr>
          <w:lang w:val="nl-NL"/>
        </w:rPr>
        <w:t xml:space="preserve"> et. al (2019) [</w:t>
      </w:r>
      <w:proofErr w:type="spellStart"/>
      <w:r>
        <w:rPr>
          <w:lang w:val="nl-NL"/>
        </w:rPr>
        <w:t>Sau</w:t>
      </w:r>
      <w:proofErr w:type="spellEnd"/>
      <w:r>
        <w:rPr>
          <w:lang w:val="nl-NL"/>
        </w:rPr>
        <w:t>].</w:t>
      </w:r>
    </w:p>
    <w:p w14:paraId="1F38D7CE" w14:textId="77777777" w:rsidR="00D93F50" w:rsidRDefault="00D93F50" w:rsidP="00D93F50">
      <w:pPr>
        <w:rPr>
          <w:lang w:val="nl-NL"/>
        </w:rPr>
      </w:pPr>
    </w:p>
    <w:p w14:paraId="62BBBD1F" w14:textId="77777777" w:rsidR="00D93F50" w:rsidRDefault="00D93F50" w:rsidP="00D93F50">
      <w:pPr>
        <w:keepNext/>
      </w:pPr>
      <w:r w:rsidRPr="009B756E">
        <w:rPr>
          <w:noProof/>
          <w:lang w:val="nl-NL"/>
        </w:rPr>
        <w:drawing>
          <wp:inline distT="0" distB="0" distL="0" distR="0" wp14:anchorId="341438F3" wp14:editId="06D97FDF">
            <wp:extent cx="4153480" cy="410584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3480" cy="4105848"/>
                    </a:xfrm>
                    <a:prstGeom prst="rect">
                      <a:avLst/>
                    </a:prstGeom>
                  </pic:spPr>
                </pic:pic>
              </a:graphicData>
            </a:graphic>
          </wp:inline>
        </w:drawing>
      </w:r>
    </w:p>
    <w:p w14:paraId="57532C72" w14:textId="3636713C" w:rsidR="00D93F50" w:rsidRPr="009B756E" w:rsidRDefault="00D93F50" w:rsidP="00D93F50">
      <w:pPr>
        <w:pStyle w:val="Caption"/>
        <w:rPr>
          <w:lang w:val="nl-NL"/>
        </w:rPr>
      </w:pPr>
      <w:r w:rsidRPr="009B756E">
        <w:rPr>
          <w:lang w:val="nl-NL"/>
        </w:rPr>
        <w:t xml:space="preserve">Figuur </w:t>
      </w:r>
      <w:r w:rsidRPr="009B756E">
        <w:rPr>
          <w:lang w:val="nl-NL"/>
        </w:rPr>
        <w:fldChar w:fldCharType="begin"/>
      </w:r>
      <w:r w:rsidRPr="009B756E">
        <w:rPr>
          <w:lang w:val="nl-NL"/>
        </w:rPr>
        <w:instrText xml:space="preserve"> SEQ Figuur \* ARABIC </w:instrText>
      </w:r>
      <w:r w:rsidRPr="009B756E">
        <w:rPr>
          <w:lang w:val="nl-NL"/>
        </w:rPr>
        <w:fldChar w:fldCharType="separate"/>
      </w:r>
      <w:r w:rsidR="000A7FE0">
        <w:rPr>
          <w:noProof/>
          <w:lang w:val="nl-NL"/>
        </w:rPr>
        <w:t>2</w:t>
      </w:r>
      <w:r w:rsidRPr="009B756E">
        <w:rPr>
          <w:lang w:val="nl-NL"/>
        </w:rPr>
        <w:fldChar w:fldCharType="end"/>
      </w:r>
      <w:r w:rsidRPr="009B756E">
        <w:rPr>
          <w:lang w:val="nl-NL"/>
        </w:rPr>
        <w:t xml:space="preserve"> - Uitgangspunten kwalitatief onderzoek. </w:t>
      </w:r>
      <w:r>
        <w:rPr>
          <w:lang w:val="nl-NL"/>
        </w:rPr>
        <w:t xml:space="preserve">Overgenomen uit Methoden en technieken van onderzoek, </w:t>
      </w:r>
      <w:proofErr w:type="spellStart"/>
      <w:r w:rsidRPr="004B10D4">
        <w:rPr>
          <w:lang w:val="nl-NL"/>
        </w:rPr>
        <w:t>Saunders</w:t>
      </w:r>
      <w:proofErr w:type="spellEnd"/>
      <w:r w:rsidRPr="004B10D4">
        <w:rPr>
          <w:lang w:val="nl-NL"/>
        </w:rPr>
        <w:t xml:space="preserve">, M. N. K., Lewis, P., </w:t>
      </w:r>
      <w:proofErr w:type="spellStart"/>
      <w:r w:rsidRPr="004B10D4">
        <w:rPr>
          <w:lang w:val="nl-NL"/>
        </w:rPr>
        <w:t>Thornhill</w:t>
      </w:r>
      <w:proofErr w:type="spellEnd"/>
      <w:r w:rsidRPr="004B10D4">
        <w:rPr>
          <w:lang w:val="nl-NL"/>
        </w:rPr>
        <w:t xml:space="preserve">, A., </w:t>
      </w:r>
      <w:proofErr w:type="spellStart"/>
      <w:r w:rsidRPr="004B10D4">
        <w:rPr>
          <w:lang w:val="nl-NL"/>
        </w:rPr>
        <w:t>Arnoldy</w:t>
      </w:r>
      <w:proofErr w:type="spellEnd"/>
      <w:r w:rsidRPr="004B10D4">
        <w:rPr>
          <w:lang w:val="nl-NL"/>
        </w:rPr>
        <w:t xml:space="preserve">, M., &amp; </w:t>
      </w:r>
      <w:proofErr w:type="spellStart"/>
      <w:r w:rsidRPr="004B10D4">
        <w:rPr>
          <w:lang w:val="nl-NL"/>
        </w:rPr>
        <w:t>Smitt</w:t>
      </w:r>
      <w:proofErr w:type="spellEnd"/>
      <w:r w:rsidRPr="004B10D4">
        <w:rPr>
          <w:lang w:val="nl-NL"/>
        </w:rPr>
        <w:t>, P. (2019). Methoden en technieken van onderzoek. Pearson</w:t>
      </w:r>
    </w:p>
    <w:p w14:paraId="2CDCF79E" w14:textId="2078BEB2" w:rsidR="00D93F50" w:rsidRDefault="00D93F50" w:rsidP="00D93F50">
      <w:pPr>
        <w:rPr>
          <w:lang w:val="nl-NL"/>
        </w:rPr>
      </w:pPr>
      <w:r>
        <w:rPr>
          <w:lang w:val="nl-NL"/>
        </w:rPr>
        <w:t>Naar aanleiding van de uitkomsten van de kritische literatuurstudie die is uitgevoerd in fase drie, is een model gecreëerd d</w:t>
      </w:r>
      <w:r w:rsidR="00652D9E">
        <w:rPr>
          <w:lang w:val="nl-NL"/>
        </w:rPr>
        <w:t>at</w:t>
      </w:r>
      <w:r>
        <w:rPr>
          <w:lang w:val="nl-NL"/>
        </w:rPr>
        <w:t xml:space="preserve"> de basis heeft gevormd voor de verdere invulling en uitvoering van het onderzoek</w:t>
      </w:r>
    </w:p>
    <w:p w14:paraId="02F022C3" w14:textId="77777777" w:rsidR="002F682C" w:rsidRPr="00BD2A24" w:rsidRDefault="002F682C" w:rsidP="00BD2A24">
      <w:pPr>
        <w:rPr>
          <w:lang w:val="nl-NL"/>
        </w:rPr>
      </w:pPr>
    </w:p>
    <w:p w14:paraId="28377599" w14:textId="4C48715B" w:rsidR="002D50EB" w:rsidRDefault="002D50EB" w:rsidP="002D50EB">
      <w:pPr>
        <w:rPr>
          <w:lang w:val="nl-NL"/>
        </w:rPr>
      </w:pPr>
      <w:r>
        <w:rPr>
          <w:lang w:val="nl-NL"/>
        </w:rPr>
        <w:t xml:space="preserve">De uitvoering van dit </w:t>
      </w:r>
      <w:r w:rsidR="0024499C">
        <w:rPr>
          <w:lang w:val="nl-NL"/>
        </w:rPr>
        <w:t>praktijkgerichte</w:t>
      </w:r>
      <w:r w:rsidR="003872E3">
        <w:rPr>
          <w:lang w:val="nl-NL"/>
        </w:rPr>
        <w:t>,</w:t>
      </w:r>
      <w:r w:rsidR="00D93F50">
        <w:rPr>
          <w:lang w:val="nl-NL"/>
        </w:rPr>
        <w:t xml:space="preserve"> kwalitatieve</w:t>
      </w:r>
      <w:r w:rsidR="0024499C">
        <w:rPr>
          <w:lang w:val="nl-NL"/>
        </w:rPr>
        <w:t xml:space="preserve"> </w:t>
      </w:r>
      <w:r>
        <w:rPr>
          <w:lang w:val="nl-NL"/>
        </w:rPr>
        <w:t xml:space="preserve">onderzoek is gebaseerd op het onderzoeksproces zoals beschreven door </w:t>
      </w:r>
      <w:proofErr w:type="spellStart"/>
      <w:r>
        <w:rPr>
          <w:lang w:val="nl-NL"/>
        </w:rPr>
        <w:t>Saunders</w:t>
      </w:r>
      <w:proofErr w:type="spellEnd"/>
      <w:r>
        <w:rPr>
          <w:lang w:val="nl-NL"/>
        </w:rPr>
        <w:t xml:space="preserve"> et al. (2019) [</w:t>
      </w:r>
      <w:proofErr w:type="spellStart"/>
      <w:r>
        <w:rPr>
          <w:lang w:val="nl-NL"/>
        </w:rPr>
        <w:t>Sau</w:t>
      </w:r>
      <w:proofErr w:type="spellEnd"/>
      <w:r>
        <w:rPr>
          <w:lang w:val="nl-NL"/>
        </w:rPr>
        <w:t xml:space="preserve">] en </w:t>
      </w:r>
      <w:r w:rsidR="00A334ED">
        <w:rPr>
          <w:lang w:val="nl-NL"/>
        </w:rPr>
        <w:t xml:space="preserve">is </w:t>
      </w:r>
      <w:r>
        <w:rPr>
          <w:lang w:val="nl-NL"/>
        </w:rPr>
        <w:t xml:space="preserve">weergegeven in figuur </w:t>
      </w:r>
      <w:r w:rsidR="00950580">
        <w:rPr>
          <w:lang w:val="nl-NL"/>
        </w:rPr>
        <w:t>3</w:t>
      </w:r>
      <w:r>
        <w:rPr>
          <w:lang w:val="nl-NL"/>
        </w:rPr>
        <w:t>:</w:t>
      </w:r>
    </w:p>
    <w:p w14:paraId="2BB213EF" w14:textId="77777777" w:rsidR="00950580" w:rsidRDefault="00950580" w:rsidP="00950580">
      <w:pPr>
        <w:keepNext/>
      </w:pPr>
      <w:r w:rsidRPr="00950580">
        <w:rPr>
          <w:noProof/>
          <w:lang w:val="nl-NL"/>
        </w:rPr>
        <w:drawing>
          <wp:inline distT="0" distB="0" distL="0" distR="0" wp14:anchorId="4F8ED91A" wp14:editId="362B9868">
            <wp:extent cx="4639322" cy="4344006"/>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9322" cy="4344006"/>
                    </a:xfrm>
                    <a:prstGeom prst="rect">
                      <a:avLst/>
                    </a:prstGeom>
                  </pic:spPr>
                </pic:pic>
              </a:graphicData>
            </a:graphic>
          </wp:inline>
        </w:drawing>
      </w:r>
    </w:p>
    <w:p w14:paraId="71DF752D" w14:textId="3981DDDF" w:rsidR="00D93F50" w:rsidRDefault="00950580" w:rsidP="00950580">
      <w:pPr>
        <w:pStyle w:val="Caption"/>
        <w:rPr>
          <w:lang w:val="nl-NL"/>
        </w:rPr>
      </w:pPr>
      <w:r w:rsidRPr="00950580">
        <w:rPr>
          <w:lang w:val="nl-NL"/>
        </w:rPr>
        <w:t xml:space="preserve">Figuur </w:t>
      </w:r>
      <w:r>
        <w:fldChar w:fldCharType="begin"/>
      </w:r>
      <w:r w:rsidRPr="00950580">
        <w:rPr>
          <w:lang w:val="nl-NL"/>
        </w:rPr>
        <w:instrText xml:space="preserve"> SEQ Figuur \* ARABIC </w:instrText>
      </w:r>
      <w:r>
        <w:fldChar w:fldCharType="separate"/>
      </w:r>
      <w:r w:rsidR="000A7FE0">
        <w:rPr>
          <w:noProof/>
          <w:lang w:val="nl-NL"/>
        </w:rPr>
        <w:t>3</w:t>
      </w:r>
      <w:r>
        <w:fldChar w:fldCharType="end"/>
      </w:r>
      <w:r w:rsidRPr="00950580">
        <w:rPr>
          <w:lang w:val="nl-NL"/>
        </w:rPr>
        <w:t xml:space="preserve"> – Onderzoeksproces. Overgenomen uit Methoden en technieken van onderzoek, </w:t>
      </w:r>
      <w:proofErr w:type="spellStart"/>
      <w:r w:rsidRPr="00950580">
        <w:rPr>
          <w:lang w:val="nl-NL"/>
        </w:rPr>
        <w:t>Saunders</w:t>
      </w:r>
      <w:proofErr w:type="spellEnd"/>
      <w:r w:rsidRPr="00950580">
        <w:rPr>
          <w:lang w:val="nl-NL"/>
        </w:rPr>
        <w:t xml:space="preserve">, M. N. K., Lewis, P., </w:t>
      </w:r>
      <w:proofErr w:type="spellStart"/>
      <w:r w:rsidRPr="00950580">
        <w:rPr>
          <w:lang w:val="nl-NL"/>
        </w:rPr>
        <w:t>Thornhill</w:t>
      </w:r>
      <w:proofErr w:type="spellEnd"/>
      <w:r w:rsidRPr="00950580">
        <w:rPr>
          <w:lang w:val="nl-NL"/>
        </w:rPr>
        <w:t xml:space="preserve">, A., </w:t>
      </w:r>
      <w:proofErr w:type="spellStart"/>
      <w:r w:rsidRPr="00950580">
        <w:rPr>
          <w:lang w:val="nl-NL"/>
        </w:rPr>
        <w:t>Arnoldy</w:t>
      </w:r>
      <w:proofErr w:type="spellEnd"/>
      <w:r w:rsidRPr="00950580">
        <w:rPr>
          <w:lang w:val="nl-NL"/>
        </w:rPr>
        <w:t xml:space="preserve">, M., &amp; </w:t>
      </w:r>
      <w:proofErr w:type="spellStart"/>
      <w:r w:rsidRPr="00950580">
        <w:rPr>
          <w:lang w:val="nl-NL"/>
        </w:rPr>
        <w:t>Smitt</w:t>
      </w:r>
      <w:proofErr w:type="spellEnd"/>
      <w:r w:rsidRPr="00950580">
        <w:rPr>
          <w:lang w:val="nl-NL"/>
        </w:rPr>
        <w:t>, P. (2019). Methoden en technieken van onderzoek. Pearson</w:t>
      </w:r>
    </w:p>
    <w:p w14:paraId="21D70608" w14:textId="77777777" w:rsidR="00950580" w:rsidRPr="00950580" w:rsidRDefault="00950580" w:rsidP="00950580">
      <w:pPr>
        <w:rPr>
          <w:lang w:val="nl-NL"/>
        </w:rPr>
      </w:pPr>
    </w:p>
    <w:p w14:paraId="0B8A0DAF" w14:textId="622C6482" w:rsidR="002D50EB" w:rsidRDefault="002D50EB" w:rsidP="002D50EB">
      <w:pPr>
        <w:rPr>
          <w:lang w:val="nl-NL"/>
        </w:rPr>
      </w:pPr>
      <w:r>
        <w:rPr>
          <w:lang w:val="nl-NL"/>
        </w:rPr>
        <w:t xml:space="preserve">De eerste twee fasen, Oriëntatie op probleem en </w:t>
      </w:r>
      <w:proofErr w:type="spellStart"/>
      <w:r>
        <w:rPr>
          <w:lang w:val="nl-NL"/>
        </w:rPr>
        <w:t>contex</w:t>
      </w:r>
      <w:r w:rsidR="00A334ED">
        <w:rPr>
          <w:lang w:val="nl-NL"/>
        </w:rPr>
        <w:t>,</w:t>
      </w:r>
      <w:r>
        <w:rPr>
          <w:lang w:val="nl-NL"/>
        </w:rPr>
        <w:t>t</w:t>
      </w:r>
      <w:proofErr w:type="spellEnd"/>
      <w:r>
        <w:rPr>
          <w:lang w:val="nl-NL"/>
        </w:rPr>
        <w:t xml:space="preserve"> en Formuleren onderzoeksdoelstelling en vraagstelling, zijn behandeld in het plan van aanpak. Dit hoofdstuk gaat in op de methodologische verantwoording en geeft een beschrijving van de aanpak van het onderzoek en de motivatie voor die aanpak.</w:t>
      </w:r>
    </w:p>
    <w:p w14:paraId="5B4DCE09" w14:textId="52E61DB7" w:rsidR="0024499C" w:rsidRDefault="0024499C" w:rsidP="002D50EB">
      <w:pPr>
        <w:rPr>
          <w:lang w:val="nl-NL"/>
        </w:rPr>
      </w:pPr>
    </w:p>
    <w:p w14:paraId="610EC547" w14:textId="4015134E" w:rsidR="0024499C" w:rsidRDefault="0024499C" w:rsidP="002D50EB">
      <w:pPr>
        <w:rPr>
          <w:lang w:val="nl-NL"/>
        </w:rPr>
      </w:pPr>
      <w:r>
        <w:rPr>
          <w:lang w:val="nl-NL"/>
        </w:rPr>
        <w:t>De uitkomsten van fase drie, kritische literatuurstudie, zijn beschreven in hoofdstuk 3 en vormen het theoretisch kader van het onderzoek.</w:t>
      </w:r>
    </w:p>
    <w:p w14:paraId="4A3BA9F2" w14:textId="77777777" w:rsidR="002D50EB" w:rsidRDefault="002D50EB" w:rsidP="002D50EB">
      <w:pPr>
        <w:rPr>
          <w:lang w:val="nl-NL"/>
        </w:rPr>
      </w:pPr>
    </w:p>
    <w:p w14:paraId="6DF38BAB" w14:textId="77777777" w:rsidR="002D50EB" w:rsidRDefault="002D50EB" w:rsidP="002D50EB">
      <w:pPr>
        <w:rPr>
          <w:lang w:val="nl-NL"/>
        </w:rPr>
      </w:pPr>
      <w:r>
        <w:rPr>
          <w:lang w:val="nl-NL"/>
        </w:rPr>
        <w:t xml:space="preserve">In paragraaf 2.1 wordt op basis van het onderzoeksmodel een globaal overzicht gegeven van de verschillende onderdelen van het onderzoek. Deze worden vervolgens uitgewerkt in paragraaf 2.2, waarbij verder wordt ingegaan op de details van de gebruikte onderzoeksmethoden. </w:t>
      </w:r>
    </w:p>
    <w:p w14:paraId="78EA287E" w14:textId="75AD77B1" w:rsidR="00AA2508" w:rsidRDefault="00AA2508" w:rsidP="00AA2508">
      <w:pPr>
        <w:rPr>
          <w:lang w:val="nl-NL"/>
        </w:rPr>
      </w:pPr>
    </w:p>
    <w:p w14:paraId="4A2050E0" w14:textId="77777777" w:rsidR="00AA2508" w:rsidRPr="00AA2508" w:rsidRDefault="00AA2508" w:rsidP="00AA2508">
      <w:pPr>
        <w:pStyle w:val="Heading2"/>
        <w:rPr>
          <w:lang w:val="nl-NL"/>
        </w:rPr>
      </w:pPr>
      <w:bookmarkStart w:id="20" w:name="_Toc96451260"/>
      <w:r w:rsidRPr="00AA2508">
        <w:rPr>
          <w:lang w:val="nl-NL"/>
        </w:rPr>
        <w:t>2.1 Onderzoeksmodel</w:t>
      </w:r>
      <w:bookmarkEnd w:id="20"/>
    </w:p>
    <w:p w14:paraId="5BCBA98E" w14:textId="1AF5475E" w:rsidR="00AA2508" w:rsidRPr="00DB7DBD" w:rsidRDefault="00AA2508" w:rsidP="00AA2508">
      <w:pPr>
        <w:rPr>
          <w:i/>
          <w:iCs/>
          <w:lang w:val="nl-NL"/>
        </w:rPr>
      </w:pPr>
      <w:r w:rsidRPr="00DB7DBD">
        <w:rPr>
          <w:i/>
          <w:iCs/>
          <w:lang w:val="nl-NL"/>
        </w:rPr>
        <w:t>In het onderzoeksmodel wordt beschreven hoe het onderzoek is opgezet. Oftewel: de manier waarop antwoorden op de deelvragen gezocht gaan worden. Hierbij wordt aangegeven welke theorie input levert, welke informatie op welke manier verzameld gaat worden, etc.</w:t>
      </w:r>
    </w:p>
    <w:p w14:paraId="458DAD56" w14:textId="77777777" w:rsidR="00D73DF5" w:rsidRDefault="00D73DF5" w:rsidP="00AA2508">
      <w:pPr>
        <w:rPr>
          <w:lang w:val="nl-NL"/>
        </w:rPr>
      </w:pPr>
    </w:p>
    <w:p w14:paraId="7D9674A2" w14:textId="77777777" w:rsidR="00652D9E" w:rsidRPr="00BE5351" w:rsidRDefault="00652D9E" w:rsidP="00AA2508">
      <w:pPr>
        <w:rPr>
          <w:lang w:val="nl-NL"/>
        </w:rPr>
      </w:pPr>
    </w:p>
    <w:p w14:paraId="120E66E5" w14:textId="301F52CE" w:rsidR="009F6D1F" w:rsidRPr="00BE5351" w:rsidRDefault="009F6D1F" w:rsidP="00AA2508">
      <w:pPr>
        <w:rPr>
          <w:lang w:val="nl-NL"/>
        </w:rPr>
      </w:pPr>
    </w:p>
    <w:p w14:paraId="2F349530" w14:textId="77777777" w:rsidR="00AA2508" w:rsidRPr="00AA2508" w:rsidRDefault="00AA2508" w:rsidP="00AA2508">
      <w:pPr>
        <w:pStyle w:val="Heading2"/>
        <w:rPr>
          <w:lang w:val="nl-NL"/>
        </w:rPr>
      </w:pPr>
      <w:bookmarkStart w:id="21" w:name="_Toc96451261"/>
      <w:r w:rsidRPr="00AA2508">
        <w:rPr>
          <w:lang w:val="nl-NL"/>
        </w:rPr>
        <w:t>2.2 Technisch ontwerp</w:t>
      </w:r>
      <w:bookmarkEnd w:id="21"/>
    </w:p>
    <w:p w14:paraId="2231A475" w14:textId="218D3FB8" w:rsidR="00AA2508" w:rsidRPr="00DB7DBD" w:rsidRDefault="00AA2508" w:rsidP="00AA2508">
      <w:pPr>
        <w:rPr>
          <w:i/>
          <w:iCs/>
          <w:lang w:val="nl-NL"/>
        </w:rPr>
      </w:pPr>
      <w:r w:rsidRPr="00DB7DBD">
        <w:rPr>
          <w:i/>
          <w:iCs/>
          <w:lang w:val="nl-NL"/>
        </w:rPr>
        <w:t>Vervolgens wordt dit verder uitgewerkt. Er wordt meer uitgebreid beschreven welke onderzoekstechnieken gebruikt zijn en hoe dit aangepakt is. Zijn bijvoorbeeld open of half gestructureerde interviews gehouden en op welke wijze is de selectie van de geïnterviewden tot stand gekomen?</w:t>
      </w:r>
    </w:p>
    <w:p w14:paraId="51E762C8" w14:textId="79F0C8AE" w:rsidR="00AA2508" w:rsidRDefault="00AA2508" w:rsidP="00AA2508">
      <w:pPr>
        <w:rPr>
          <w:lang w:val="nl-NL"/>
        </w:rPr>
      </w:pPr>
    </w:p>
    <w:p w14:paraId="254FBDF6" w14:textId="2039CC5F" w:rsidR="00002D99" w:rsidRDefault="00002D99" w:rsidP="00AA2508">
      <w:pPr>
        <w:rPr>
          <w:lang w:val="nl-NL"/>
        </w:rPr>
      </w:pPr>
      <w:r>
        <w:rPr>
          <w:lang w:val="nl-NL"/>
        </w:rPr>
        <w:t xml:space="preserve">In deze paragraaf is beschreven welke methoden en technieken zullen worden gebruikt om de data te verzamelen en te analyseren. </w:t>
      </w:r>
      <w:r w:rsidR="00634FF1">
        <w:rPr>
          <w:lang w:val="nl-NL"/>
        </w:rPr>
        <w:t>Er wordt eerst ingegaan op de methoden voor dataverzameling, en vervolgens komen de methoden aan bod om de verzamelde gegevens te analyseren.</w:t>
      </w:r>
    </w:p>
    <w:p w14:paraId="64620E02" w14:textId="20C05718" w:rsidR="00634FF1" w:rsidRDefault="00634FF1" w:rsidP="00AA2508">
      <w:pPr>
        <w:rPr>
          <w:lang w:val="nl-NL"/>
        </w:rPr>
      </w:pPr>
    </w:p>
    <w:p w14:paraId="0DD9EA92" w14:textId="60B81A63" w:rsidR="00634FF1" w:rsidRDefault="00634FF1" w:rsidP="00634FF1">
      <w:pPr>
        <w:pStyle w:val="Heading3"/>
        <w:rPr>
          <w:lang w:val="nl-NL"/>
        </w:rPr>
      </w:pPr>
      <w:bookmarkStart w:id="22" w:name="_Toc96451262"/>
      <w:r>
        <w:rPr>
          <w:lang w:val="nl-NL"/>
        </w:rPr>
        <w:t>2.2.1 Dataverzameling</w:t>
      </w:r>
      <w:bookmarkEnd w:id="22"/>
    </w:p>
    <w:p w14:paraId="11D924CE" w14:textId="1BC7D223" w:rsidR="00634FF1" w:rsidRDefault="00634FF1" w:rsidP="00AA2508">
      <w:pPr>
        <w:rPr>
          <w:lang w:val="nl-NL"/>
        </w:rPr>
      </w:pPr>
    </w:p>
    <w:p w14:paraId="5BD53D8A" w14:textId="25F5A326" w:rsidR="00A334ED" w:rsidRDefault="00A334ED" w:rsidP="00AA2508">
      <w:pPr>
        <w:rPr>
          <w:lang w:val="nl-NL"/>
        </w:rPr>
      </w:pPr>
      <w:r>
        <w:rPr>
          <w:lang w:val="nl-NL"/>
        </w:rPr>
        <w:t xml:space="preserve">De hoofdvraag is opgedeeld in een viertal deelvragen. Het antwoord </w:t>
      </w:r>
      <w:r w:rsidR="009B639E">
        <w:rPr>
          <w:lang w:val="nl-NL"/>
        </w:rPr>
        <w:t>op</w:t>
      </w:r>
      <w:r>
        <w:rPr>
          <w:lang w:val="nl-NL"/>
        </w:rPr>
        <w:t xml:space="preserve"> deelvra</w:t>
      </w:r>
      <w:r w:rsidR="009B639E">
        <w:rPr>
          <w:lang w:val="nl-NL"/>
        </w:rPr>
        <w:t>gen</w:t>
      </w:r>
      <w:r>
        <w:rPr>
          <w:lang w:val="nl-NL"/>
        </w:rPr>
        <w:t xml:space="preserve"> 1 en 2 </w:t>
      </w:r>
      <w:r w:rsidR="00901742">
        <w:rPr>
          <w:lang w:val="nl-NL"/>
        </w:rPr>
        <w:t>is gezocht</w:t>
      </w:r>
      <w:r>
        <w:rPr>
          <w:lang w:val="nl-NL"/>
        </w:rPr>
        <w:t xml:space="preserve"> door middel van een literatuuronderzoek. </w:t>
      </w:r>
      <w:r w:rsidR="007D550E">
        <w:rPr>
          <w:lang w:val="nl-NL"/>
        </w:rPr>
        <w:t xml:space="preserve">Voor beide deelvragen is een literatuuronderzoek uitgevoerd, waarbij de dataverzameling en analyse, </w:t>
      </w:r>
      <w:r w:rsidR="00661E02">
        <w:rPr>
          <w:lang w:val="nl-NL"/>
        </w:rPr>
        <w:t>in samenhang met elkaar</w:t>
      </w:r>
      <w:r w:rsidR="007D550E">
        <w:rPr>
          <w:lang w:val="nl-NL"/>
        </w:rPr>
        <w:t xml:space="preserve"> zijn uitgevoerd. </w:t>
      </w:r>
      <w:r>
        <w:rPr>
          <w:lang w:val="nl-NL"/>
        </w:rPr>
        <w:t>Deelvrag</w:t>
      </w:r>
      <w:r w:rsidR="009B639E">
        <w:rPr>
          <w:lang w:val="nl-NL"/>
        </w:rPr>
        <w:t>en</w:t>
      </w:r>
      <w:r>
        <w:rPr>
          <w:lang w:val="nl-NL"/>
        </w:rPr>
        <w:t xml:space="preserve"> 3 en 4 zullen worden beantwoord door het houden van interviews.</w:t>
      </w:r>
    </w:p>
    <w:p w14:paraId="2404ADDB" w14:textId="628E757C" w:rsidR="00A334ED" w:rsidRDefault="00A334ED" w:rsidP="00AA2508">
      <w:pPr>
        <w:rPr>
          <w:lang w:val="nl-NL"/>
        </w:rPr>
      </w:pPr>
    </w:p>
    <w:p w14:paraId="0E3E0877" w14:textId="6CDE6756" w:rsidR="00A334ED" w:rsidRDefault="00A334ED" w:rsidP="00A334ED">
      <w:pPr>
        <w:pStyle w:val="Heading4"/>
        <w:rPr>
          <w:lang w:val="nl-NL"/>
        </w:rPr>
      </w:pPr>
      <w:r>
        <w:rPr>
          <w:lang w:val="nl-NL"/>
        </w:rPr>
        <w:lastRenderedPageBreak/>
        <w:t>2.2.1.1 Literatuuronderzoek</w:t>
      </w:r>
    </w:p>
    <w:p w14:paraId="2B2F412F" w14:textId="2BB31734" w:rsidR="00A334ED" w:rsidRDefault="00A334ED" w:rsidP="00AA2508">
      <w:pPr>
        <w:rPr>
          <w:lang w:val="nl-NL"/>
        </w:rPr>
      </w:pPr>
    </w:p>
    <w:p w14:paraId="108DE6EE" w14:textId="3E2473D6" w:rsidR="00A334ED" w:rsidRDefault="00854E6C" w:rsidP="00AA2508">
      <w:pPr>
        <w:rPr>
          <w:lang w:val="nl-NL"/>
        </w:rPr>
      </w:pPr>
      <w:r>
        <w:rPr>
          <w:lang w:val="nl-NL"/>
        </w:rPr>
        <w:t xml:space="preserve">Het doel van het literatuuronderzoek </w:t>
      </w:r>
      <w:r w:rsidR="00661E02">
        <w:rPr>
          <w:lang w:val="nl-NL"/>
        </w:rPr>
        <w:t>is</w:t>
      </w:r>
      <w:r>
        <w:rPr>
          <w:lang w:val="nl-NL"/>
        </w:rPr>
        <w:t xml:space="preserve"> het verschaffen van kennis en </w:t>
      </w:r>
      <w:r w:rsidR="00901742">
        <w:rPr>
          <w:lang w:val="nl-NL"/>
        </w:rPr>
        <w:t xml:space="preserve">inzichten </w:t>
      </w:r>
      <w:r>
        <w:rPr>
          <w:lang w:val="nl-NL"/>
        </w:rPr>
        <w:t xml:space="preserve">met betrekking tot het gebruik van machine </w:t>
      </w:r>
      <w:proofErr w:type="spellStart"/>
      <w:r>
        <w:rPr>
          <w:lang w:val="nl-NL"/>
        </w:rPr>
        <w:t>learning</w:t>
      </w:r>
      <w:proofErr w:type="spellEnd"/>
      <w:r>
        <w:rPr>
          <w:lang w:val="nl-NL"/>
        </w:rPr>
        <w:t xml:space="preserve"> in het </w:t>
      </w:r>
      <w:proofErr w:type="spellStart"/>
      <w:r>
        <w:rPr>
          <w:lang w:val="nl-NL"/>
        </w:rPr>
        <w:t>materials</w:t>
      </w:r>
      <w:proofErr w:type="spellEnd"/>
      <w:r>
        <w:rPr>
          <w:lang w:val="nl-NL"/>
        </w:rPr>
        <w:t xml:space="preserve"> </w:t>
      </w:r>
      <w:proofErr w:type="spellStart"/>
      <w:r>
        <w:rPr>
          <w:lang w:val="nl-NL"/>
        </w:rPr>
        <w:t>science</w:t>
      </w:r>
      <w:proofErr w:type="spellEnd"/>
      <w:r>
        <w:rPr>
          <w:lang w:val="nl-NL"/>
        </w:rPr>
        <w:t xml:space="preserve"> werkve</w:t>
      </w:r>
      <w:r w:rsidR="00D33C64">
        <w:rPr>
          <w:lang w:val="nl-NL"/>
        </w:rPr>
        <w:t>l</w:t>
      </w:r>
      <w:r>
        <w:rPr>
          <w:lang w:val="nl-NL"/>
        </w:rPr>
        <w:t>d.</w:t>
      </w:r>
      <w:r w:rsidR="00901742">
        <w:rPr>
          <w:lang w:val="nl-NL"/>
        </w:rPr>
        <w:t xml:space="preserve"> De resultaten hebben geleid tot de structuur van het onderzoek en het </w:t>
      </w:r>
      <w:r w:rsidR="00D33C64">
        <w:rPr>
          <w:lang w:val="nl-NL"/>
        </w:rPr>
        <w:t>theoretisch kader</w:t>
      </w:r>
      <w:r w:rsidR="00901742">
        <w:rPr>
          <w:lang w:val="nl-NL"/>
        </w:rPr>
        <w:t xml:space="preserve"> dat als basis dient voor het verdere vervolg van het onderzoek. Daarnaast heeft het literatuuronderzoek een antwoord gegeven op deelvragen 1 en 2. </w:t>
      </w:r>
    </w:p>
    <w:p w14:paraId="09997BE4" w14:textId="2D4319D2" w:rsidR="00A334ED" w:rsidRDefault="00A334ED" w:rsidP="00AA2508">
      <w:pPr>
        <w:rPr>
          <w:lang w:val="nl-NL"/>
        </w:rPr>
      </w:pPr>
    </w:p>
    <w:p w14:paraId="024251B4" w14:textId="23B9AD02" w:rsidR="00436C97" w:rsidRPr="00535DCB" w:rsidRDefault="00436C97" w:rsidP="00AA2508">
      <w:pPr>
        <w:rPr>
          <w:b/>
          <w:bCs/>
          <w:i/>
          <w:iCs/>
          <w:lang w:val="nl-NL"/>
        </w:rPr>
      </w:pPr>
      <w:r>
        <w:rPr>
          <w:lang w:val="nl-NL"/>
        </w:rPr>
        <w:t xml:space="preserve">De geraadpleegde literatuur is afkomstig van verschillende internet-bronnen. Er is gezocht naar wetenschappelijke artikelen via de zoekmachines Google </w:t>
      </w:r>
      <w:proofErr w:type="spellStart"/>
      <w:r>
        <w:rPr>
          <w:lang w:val="nl-NL"/>
        </w:rPr>
        <w:t>Scholar</w:t>
      </w:r>
      <w:proofErr w:type="spellEnd"/>
      <w:r>
        <w:rPr>
          <w:lang w:val="nl-NL"/>
        </w:rPr>
        <w:t xml:space="preserve"> en </w:t>
      </w:r>
      <w:proofErr w:type="spellStart"/>
      <w:r>
        <w:rPr>
          <w:lang w:val="nl-NL"/>
        </w:rPr>
        <w:t>Arxiv</w:t>
      </w:r>
      <w:proofErr w:type="spellEnd"/>
      <w:r>
        <w:rPr>
          <w:lang w:val="nl-NL"/>
        </w:rPr>
        <w:t xml:space="preserve">. </w:t>
      </w:r>
      <w:r w:rsidR="00535DCB">
        <w:rPr>
          <w:lang w:val="nl-NL"/>
        </w:rPr>
        <w:t xml:space="preserve">De uitwerking en resultaten van de zoektocht zijn weergegeven in </w:t>
      </w:r>
      <w:r w:rsidR="00535DCB" w:rsidRPr="00535DCB">
        <w:rPr>
          <w:b/>
          <w:bCs/>
          <w:i/>
          <w:iCs/>
          <w:highlight w:val="yellow"/>
          <w:lang w:val="nl-NL"/>
        </w:rPr>
        <w:t>bijlage x – Werkblad Deelvraag 1.</w:t>
      </w:r>
    </w:p>
    <w:p w14:paraId="060F960F" w14:textId="747B8413" w:rsidR="00436C97" w:rsidRDefault="00436C97" w:rsidP="00AA2508">
      <w:pPr>
        <w:rPr>
          <w:lang w:val="nl-NL"/>
        </w:rPr>
      </w:pPr>
    </w:p>
    <w:p w14:paraId="1F6377D7" w14:textId="6605D56F" w:rsidR="001550C7" w:rsidRDefault="001550C7" w:rsidP="00AA2508">
      <w:pPr>
        <w:rPr>
          <w:lang w:val="nl-NL"/>
        </w:rPr>
      </w:pPr>
      <w:r>
        <w:rPr>
          <w:lang w:val="nl-NL"/>
        </w:rPr>
        <w:t>De uitvoering van het literatuuronderzoek is gebaseerd op</w:t>
      </w:r>
      <w:r w:rsidR="003338DE">
        <w:rPr>
          <w:lang w:val="nl-NL"/>
        </w:rPr>
        <w:t xml:space="preserve"> de methode Systematisch Literatuuronderzoek. Deze methode geeft een duidelijke structuur aan het onderzoek en verhoogt daarmee de betrouwbaarheid</w:t>
      </w:r>
      <w:r w:rsidR="00661E02">
        <w:rPr>
          <w:lang w:val="nl-NL"/>
        </w:rPr>
        <w:t xml:space="preserve"> en herhaalbaarheid van het onderzoek</w:t>
      </w:r>
      <w:r w:rsidR="003338DE">
        <w:rPr>
          <w:lang w:val="nl-NL"/>
        </w:rPr>
        <w:t xml:space="preserve">. </w:t>
      </w:r>
      <w:r>
        <w:rPr>
          <w:lang w:val="nl-NL"/>
        </w:rPr>
        <w:t xml:space="preserve">Systematisch literatuuronderzoek bestaat uit de volgende stappen: </w:t>
      </w:r>
    </w:p>
    <w:p w14:paraId="0EE9E1D1" w14:textId="119DD055" w:rsidR="001550C7" w:rsidRDefault="001550C7" w:rsidP="001550C7">
      <w:pPr>
        <w:pStyle w:val="ListParagraph"/>
        <w:numPr>
          <w:ilvl w:val="0"/>
          <w:numId w:val="22"/>
        </w:numPr>
        <w:rPr>
          <w:lang w:val="nl-NL"/>
        </w:rPr>
      </w:pPr>
      <w:r>
        <w:rPr>
          <w:lang w:val="nl-NL"/>
        </w:rPr>
        <w:t>Probleemdefinitie;</w:t>
      </w:r>
    </w:p>
    <w:p w14:paraId="0F5785C8" w14:textId="6A7D9A8C" w:rsidR="001550C7" w:rsidRDefault="001550C7" w:rsidP="001550C7">
      <w:pPr>
        <w:pStyle w:val="ListParagraph"/>
        <w:numPr>
          <w:ilvl w:val="0"/>
          <w:numId w:val="22"/>
        </w:numPr>
        <w:rPr>
          <w:lang w:val="nl-NL"/>
        </w:rPr>
      </w:pPr>
      <w:r>
        <w:rPr>
          <w:lang w:val="nl-NL"/>
        </w:rPr>
        <w:t>Zoekstrategie bepalen;</w:t>
      </w:r>
    </w:p>
    <w:p w14:paraId="514C907E" w14:textId="6F9EDBE7" w:rsidR="001550C7" w:rsidRDefault="001550C7" w:rsidP="001550C7">
      <w:pPr>
        <w:pStyle w:val="ListParagraph"/>
        <w:numPr>
          <w:ilvl w:val="0"/>
          <w:numId w:val="22"/>
        </w:numPr>
        <w:rPr>
          <w:lang w:val="nl-NL"/>
        </w:rPr>
      </w:pPr>
      <w:r>
        <w:rPr>
          <w:lang w:val="nl-NL"/>
        </w:rPr>
        <w:t>Literatuur verzamelen;</w:t>
      </w:r>
    </w:p>
    <w:p w14:paraId="5AE6D73F" w14:textId="5894C58C" w:rsidR="001550C7" w:rsidRDefault="001550C7" w:rsidP="001550C7">
      <w:pPr>
        <w:pStyle w:val="ListParagraph"/>
        <w:numPr>
          <w:ilvl w:val="0"/>
          <w:numId w:val="22"/>
        </w:numPr>
        <w:rPr>
          <w:lang w:val="nl-NL"/>
        </w:rPr>
      </w:pPr>
      <w:r>
        <w:rPr>
          <w:lang w:val="nl-NL"/>
        </w:rPr>
        <w:t>Waarderen en evalueren van de bronnen;</w:t>
      </w:r>
    </w:p>
    <w:p w14:paraId="5E6B7E59" w14:textId="5B6307E5" w:rsidR="001550C7" w:rsidRDefault="001550C7" w:rsidP="001550C7">
      <w:pPr>
        <w:pStyle w:val="ListParagraph"/>
        <w:numPr>
          <w:ilvl w:val="0"/>
          <w:numId w:val="22"/>
        </w:numPr>
        <w:rPr>
          <w:lang w:val="nl-NL"/>
        </w:rPr>
      </w:pPr>
      <w:r>
        <w:rPr>
          <w:lang w:val="nl-NL"/>
        </w:rPr>
        <w:t>Synthese.</w:t>
      </w:r>
    </w:p>
    <w:p w14:paraId="0132D1AF" w14:textId="4087C8EE" w:rsidR="001550C7" w:rsidRDefault="001550C7" w:rsidP="001550C7">
      <w:pPr>
        <w:rPr>
          <w:lang w:val="nl-NL"/>
        </w:rPr>
      </w:pPr>
    </w:p>
    <w:p w14:paraId="1D9A1AC1" w14:textId="77777777" w:rsidR="00E02F0B" w:rsidRDefault="002742C2" w:rsidP="00AA2508">
      <w:pPr>
        <w:rPr>
          <w:lang w:val="nl-NL"/>
        </w:rPr>
      </w:pPr>
      <w:r>
        <w:rPr>
          <w:lang w:val="nl-NL"/>
        </w:rPr>
        <w:t xml:space="preserve">Voor het doorlopen van de verschillende stappen van deze methode, is gebruikgemaakt van de checklist ‘Systematisch Literatuuronderzoek Protocol’ (Weber, 2011) [Weber]. </w:t>
      </w:r>
      <w:r w:rsidR="002E4C6A" w:rsidRPr="002E4C6A">
        <w:rPr>
          <w:b/>
          <w:bCs/>
          <w:i/>
          <w:iCs/>
          <w:highlight w:val="yellow"/>
          <w:lang w:val="nl-NL"/>
        </w:rPr>
        <w:t>De ingevulde checklists zijn als bijlage aan dit rapport bijgevoegd.</w:t>
      </w:r>
      <w:r w:rsidR="002E4C6A">
        <w:rPr>
          <w:lang w:val="nl-NL"/>
        </w:rPr>
        <w:t xml:space="preserve"> </w:t>
      </w:r>
    </w:p>
    <w:p w14:paraId="6E05D334" w14:textId="14926400" w:rsidR="00493406" w:rsidRPr="00E16093" w:rsidRDefault="00E02F0B" w:rsidP="00AA2508">
      <w:pPr>
        <w:rPr>
          <w:lang w:val="nl-NL"/>
        </w:rPr>
      </w:pPr>
      <w:r w:rsidRPr="00E16093">
        <w:rPr>
          <w:highlight w:val="yellow"/>
          <w:lang w:val="nl-NL"/>
        </w:rPr>
        <w:t xml:space="preserve">Het gebruik van de checklist, waar de aanpak en uitvoering van het literatuuronderzoek </w:t>
      </w:r>
      <w:r w:rsidR="00E16093" w:rsidRPr="00E16093">
        <w:rPr>
          <w:highlight w:val="yellow"/>
          <w:lang w:val="nl-NL"/>
        </w:rPr>
        <w:t xml:space="preserve">in </w:t>
      </w:r>
      <w:r w:rsidRPr="00E16093">
        <w:rPr>
          <w:highlight w:val="yellow"/>
          <w:lang w:val="nl-NL"/>
        </w:rPr>
        <w:t>zijn beschreven, maakt het onderzoek herhaalbaar wat ten goede komt aan de betrouwbaarheid ervan.</w:t>
      </w:r>
      <w:r w:rsidR="00F42717" w:rsidRPr="00E16093">
        <w:rPr>
          <w:lang w:val="nl-NL"/>
        </w:rPr>
        <w:t xml:space="preserve"> </w:t>
      </w:r>
    </w:p>
    <w:p w14:paraId="205F7F67" w14:textId="4F131AA8" w:rsidR="00493406" w:rsidRDefault="00493406" w:rsidP="00AA2508">
      <w:pPr>
        <w:rPr>
          <w:lang w:val="nl-NL"/>
        </w:rPr>
      </w:pPr>
      <w:r>
        <w:rPr>
          <w:lang w:val="nl-NL"/>
        </w:rPr>
        <w:t>Niet alle onderdelen van de checklist zijn uitgewerkt in het document</w:t>
      </w:r>
      <w:r w:rsidR="0016570B">
        <w:rPr>
          <w:lang w:val="nl-NL"/>
        </w:rPr>
        <w:t xml:space="preserve"> zelf</w:t>
      </w:r>
      <w:r>
        <w:rPr>
          <w:lang w:val="nl-NL"/>
        </w:rPr>
        <w:t xml:space="preserve">. Het onderzoeksgebied en beschrijving van het probleem zijn aan bod gekomen in hoofdstuk 1 en 2 van dit rapport. </w:t>
      </w:r>
    </w:p>
    <w:p w14:paraId="0949EFA7" w14:textId="5BA1ECC9" w:rsidR="003338DE" w:rsidRDefault="00AE31A9" w:rsidP="00AA2508">
      <w:pPr>
        <w:rPr>
          <w:lang w:val="nl-NL"/>
        </w:rPr>
      </w:pPr>
      <w:r>
        <w:rPr>
          <w:lang w:val="nl-NL"/>
        </w:rPr>
        <w:t xml:space="preserve">De resultaten van de dataverzameling zijn vastgelegd in Excel wat verdere verwerking mogelijk maakt. </w:t>
      </w:r>
      <w:r w:rsidRPr="00AE31A9">
        <w:rPr>
          <w:b/>
          <w:bCs/>
          <w:i/>
          <w:iCs/>
          <w:highlight w:val="yellow"/>
          <w:lang w:val="nl-NL"/>
        </w:rPr>
        <w:t>De Excel werkbladen zijn als bijlage bijgevoegd</w:t>
      </w:r>
      <w:r w:rsidR="006E3AB2">
        <w:rPr>
          <w:b/>
          <w:bCs/>
          <w:i/>
          <w:iCs/>
          <w:highlight w:val="yellow"/>
          <w:lang w:val="nl-NL"/>
        </w:rPr>
        <w:t xml:space="preserve"> aan dit rapport</w:t>
      </w:r>
      <w:r w:rsidRPr="00AE31A9">
        <w:rPr>
          <w:b/>
          <w:bCs/>
          <w:i/>
          <w:iCs/>
          <w:highlight w:val="yellow"/>
          <w:lang w:val="nl-NL"/>
        </w:rPr>
        <w:t>.</w:t>
      </w:r>
    </w:p>
    <w:p w14:paraId="4166F6C8" w14:textId="27A1EBF1" w:rsidR="00AE31A9" w:rsidRDefault="00AE31A9" w:rsidP="00AA2508">
      <w:pPr>
        <w:rPr>
          <w:lang w:val="nl-NL"/>
        </w:rPr>
      </w:pPr>
    </w:p>
    <w:p w14:paraId="7C9AFC25" w14:textId="51367CED" w:rsidR="00CB3B8A" w:rsidRDefault="00CB3B8A" w:rsidP="00AA2508">
      <w:pPr>
        <w:rPr>
          <w:lang w:val="nl-NL"/>
        </w:rPr>
      </w:pPr>
      <w:r w:rsidRPr="00D803B5">
        <w:rPr>
          <w:highlight w:val="yellow"/>
          <w:lang w:val="nl-NL"/>
        </w:rPr>
        <w:t xml:space="preserve">Voor de verdere details over de uitvoering van de dataverzameling voor het literatuuronderzoek, wordt verwezen naar de </w:t>
      </w:r>
      <w:r w:rsidR="007D550E" w:rsidRPr="00D803B5">
        <w:rPr>
          <w:highlight w:val="yellow"/>
          <w:lang w:val="nl-NL"/>
        </w:rPr>
        <w:t>beide</w:t>
      </w:r>
      <w:r w:rsidRPr="00D803B5">
        <w:rPr>
          <w:highlight w:val="yellow"/>
          <w:lang w:val="nl-NL"/>
        </w:rPr>
        <w:t xml:space="preserve"> checklists. Deze checklists bevatten de </w:t>
      </w:r>
      <w:r w:rsidR="007D550E" w:rsidRPr="00D803B5">
        <w:rPr>
          <w:highlight w:val="yellow"/>
          <w:lang w:val="nl-NL"/>
        </w:rPr>
        <w:t xml:space="preserve">volledige details van de </w:t>
      </w:r>
      <w:r w:rsidRPr="00D803B5">
        <w:rPr>
          <w:highlight w:val="yellow"/>
          <w:lang w:val="nl-NL"/>
        </w:rPr>
        <w:t>opzet van de literatuurstudie</w:t>
      </w:r>
      <w:r w:rsidR="007D550E" w:rsidRPr="00D803B5">
        <w:rPr>
          <w:highlight w:val="yellow"/>
          <w:lang w:val="nl-NL"/>
        </w:rPr>
        <w:t>.</w:t>
      </w:r>
      <w:r w:rsidRPr="00D803B5">
        <w:rPr>
          <w:highlight w:val="yellow"/>
          <w:lang w:val="nl-NL"/>
        </w:rPr>
        <w:t xml:space="preserve"> </w:t>
      </w:r>
      <w:r w:rsidR="00AD01CA" w:rsidRPr="00D803B5">
        <w:rPr>
          <w:highlight w:val="yellow"/>
          <w:lang w:val="nl-NL"/>
        </w:rPr>
        <w:t>Zo wordt er</w:t>
      </w:r>
      <w:r w:rsidR="00C34E9C" w:rsidRPr="00D803B5">
        <w:rPr>
          <w:highlight w:val="yellow"/>
          <w:lang w:val="nl-NL"/>
        </w:rPr>
        <w:t xml:space="preserve"> onder andere</w:t>
      </w:r>
      <w:r w:rsidR="00AD01CA" w:rsidRPr="00D803B5">
        <w:rPr>
          <w:highlight w:val="yellow"/>
          <w:lang w:val="nl-NL"/>
        </w:rPr>
        <w:t xml:space="preserve"> vermeld welke criteria zijn gehanteerd voor het selecteren van bronnen, alsmede de inhoudelijke selectie- en exclusiecriteria</w:t>
      </w:r>
      <w:r w:rsidR="00AD01CA">
        <w:rPr>
          <w:lang w:val="nl-NL"/>
        </w:rPr>
        <w:t xml:space="preserve">. </w:t>
      </w:r>
    </w:p>
    <w:p w14:paraId="32637F38" w14:textId="6E2C0F5A" w:rsidR="00D87507" w:rsidRDefault="00D87507" w:rsidP="00AA2508">
      <w:pPr>
        <w:rPr>
          <w:lang w:val="nl-NL"/>
        </w:rPr>
      </w:pPr>
    </w:p>
    <w:p w14:paraId="2B55F1B3" w14:textId="29C4FC65" w:rsidR="006318BF" w:rsidRPr="006318BF" w:rsidRDefault="006318BF" w:rsidP="00AA2508">
      <w:pPr>
        <w:rPr>
          <w:i/>
          <w:iCs/>
          <w:lang w:val="nl-NL"/>
        </w:rPr>
      </w:pPr>
      <w:r w:rsidRPr="006318BF">
        <w:rPr>
          <w:i/>
          <w:iCs/>
          <w:highlight w:val="yellow"/>
          <w:lang w:val="nl-NL"/>
        </w:rPr>
        <w:t>Sneeuwbal methode; analyse referenties van de gevonden 31 artikelen</w:t>
      </w:r>
    </w:p>
    <w:p w14:paraId="1FA183B5" w14:textId="77777777" w:rsidR="006318BF" w:rsidRDefault="006318BF" w:rsidP="00AA2508">
      <w:pPr>
        <w:rPr>
          <w:lang w:val="nl-NL"/>
        </w:rPr>
      </w:pPr>
    </w:p>
    <w:p w14:paraId="5B466342" w14:textId="262C343D" w:rsidR="00D87507" w:rsidRPr="00D803B5" w:rsidRDefault="00D87507" w:rsidP="00AA2508">
      <w:pPr>
        <w:rPr>
          <w:highlight w:val="yellow"/>
          <w:lang w:val="nl-NL"/>
        </w:rPr>
      </w:pPr>
      <w:r w:rsidRPr="00D803B5">
        <w:rPr>
          <w:highlight w:val="yellow"/>
          <w:lang w:val="nl-NL"/>
        </w:rPr>
        <w:t>De zoektocht heeft 156 artikelen opgeleverd waarvan de titel en samenvatting voldoen aan de selectiecriteria zoals gedefinieerd in</w:t>
      </w:r>
      <w:r w:rsidR="00743669" w:rsidRPr="00D803B5">
        <w:rPr>
          <w:highlight w:val="yellow"/>
          <w:lang w:val="nl-NL"/>
        </w:rPr>
        <w:t xml:space="preserve"> paragraaf 7.1 van het </w:t>
      </w:r>
      <w:r w:rsidR="00743669" w:rsidRPr="00D803B5">
        <w:rPr>
          <w:b/>
          <w:bCs/>
          <w:i/>
          <w:iCs/>
          <w:highlight w:val="yellow"/>
          <w:lang w:val="nl-NL"/>
        </w:rPr>
        <w:t>document C</w:t>
      </w:r>
      <w:r w:rsidRPr="00D803B5">
        <w:rPr>
          <w:b/>
          <w:bCs/>
          <w:i/>
          <w:iCs/>
          <w:highlight w:val="yellow"/>
          <w:lang w:val="nl-NL"/>
        </w:rPr>
        <w:t>hecklist Systematisch Literatuuronderzoek</w:t>
      </w:r>
      <w:r w:rsidR="00743669" w:rsidRPr="00D803B5">
        <w:rPr>
          <w:b/>
          <w:bCs/>
          <w:i/>
          <w:iCs/>
          <w:highlight w:val="yellow"/>
          <w:lang w:val="nl-NL"/>
        </w:rPr>
        <w:t xml:space="preserve"> Deelvraag 1</w:t>
      </w:r>
      <w:r w:rsidRPr="00D803B5">
        <w:rPr>
          <w:highlight w:val="yellow"/>
          <w:lang w:val="nl-NL"/>
        </w:rPr>
        <w:t>.</w:t>
      </w:r>
    </w:p>
    <w:p w14:paraId="123F46F8" w14:textId="542250F8" w:rsidR="00D87507" w:rsidRDefault="00D87507" w:rsidP="00AA2508">
      <w:pPr>
        <w:rPr>
          <w:lang w:val="nl-NL"/>
        </w:rPr>
      </w:pPr>
      <w:r w:rsidRPr="00D803B5">
        <w:rPr>
          <w:highlight w:val="yellow"/>
          <w:lang w:val="nl-NL"/>
        </w:rPr>
        <w:t xml:space="preserve">Deze artikelen zijn onderworpen aan een </w:t>
      </w:r>
      <w:r w:rsidR="003C19FA" w:rsidRPr="00D803B5">
        <w:rPr>
          <w:highlight w:val="yellow"/>
          <w:lang w:val="nl-NL"/>
        </w:rPr>
        <w:t>verdere</w:t>
      </w:r>
      <w:r w:rsidRPr="00D803B5">
        <w:rPr>
          <w:highlight w:val="yellow"/>
          <w:lang w:val="nl-NL"/>
        </w:rPr>
        <w:t xml:space="preserve"> analyse waarvan de resultaten zijn beschreven in paragraaf 2.2.2.</w:t>
      </w:r>
    </w:p>
    <w:p w14:paraId="73F5ACA7" w14:textId="77777777" w:rsidR="00CB3B8A" w:rsidRDefault="00CB3B8A" w:rsidP="00AA2508">
      <w:pPr>
        <w:rPr>
          <w:lang w:val="nl-NL"/>
        </w:rPr>
      </w:pPr>
    </w:p>
    <w:p w14:paraId="2D47D77A" w14:textId="3A6863DB" w:rsidR="00A334ED" w:rsidRDefault="00A334ED" w:rsidP="00A334ED">
      <w:pPr>
        <w:pStyle w:val="Heading4"/>
        <w:rPr>
          <w:lang w:val="nl-NL"/>
        </w:rPr>
      </w:pPr>
      <w:r>
        <w:rPr>
          <w:lang w:val="nl-NL"/>
        </w:rPr>
        <w:t>2.2.1.2 Interviews</w:t>
      </w:r>
    </w:p>
    <w:p w14:paraId="660595CF" w14:textId="0224D2BA" w:rsidR="00634FF1" w:rsidRDefault="00634FF1" w:rsidP="00AA2508">
      <w:pPr>
        <w:rPr>
          <w:lang w:val="nl-NL"/>
        </w:rPr>
      </w:pPr>
    </w:p>
    <w:p w14:paraId="59B4DF84" w14:textId="77777777" w:rsidR="00634FF1" w:rsidRDefault="00634FF1" w:rsidP="00AA2508">
      <w:pPr>
        <w:rPr>
          <w:lang w:val="nl-NL"/>
        </w:rPr>
      </w:pPr>
    </w:p>
    <w:p w14:paraId="20F7B93F" w14:textId="29F6915E" w:rsidR="00634FF1" w:rsidRDefault="00634FF1" w:rsidP="00634FF1">
      <w:pPr>
        <w:pStyle w:val="Heading3"/>
        <w:rPr>
          <w:lang w:val="nl-NL"/>
        </w:rPr>
      </w:pPr>
      <w:bookmarkStart w:id="23" w:name="_Toc96451263"/>
      <w:r>
        <w:rPr>
          <w:lang w:val="nl-NL"/>
        </w:rPr>
        <w:t>2.2.2 Data-analyse</w:t>
      </w:r>
      <w:bookmarkEnd w:id="23"/>
    </w:p>
    <w:p w14:paraId="492AF31B" w14:textId="77777777" w:rsidR="009B60C1" w:rsidRDefault="009B60C1" w:rsidP="009B60C1">
      <w:pPr>
        <w:rPr>
          <w:lang w:val="nl-NL"/>
        </w:rPr>
      </w:pPr>
    </w:p>
    <w:p w14:paraId="73339BAC" w14:textId="4C7FDF34" w:rsidR="009B60C1" w:rsidRPr="009B60C1" w:rsidRDefault="009B60C1" w:rsidP="009B60C1">
      <w:pPr>
        <w:rPr>
          <w:lang w:val="nl-NL"/>
        </w:rPr>
      </w:pPr>
      <w:r>
        <w:rPr>
          <w:lang w:val="nl-NL"/>
        </w:rPr>
        <w:t>Deze paragraaf bevat een beschrijving van de data-analysemethoden die zijn gebruikt om de verzamelde data te ordenen en te analyseren.</w:t>
      </w:r>
    </w:p>
    <w:p w14:paraId="0E27003F" w14:textId="09412C62" w:rsidR="009B60C1" w:rsidRDefault="009B60C1" w:rsidP="009B60C1">
      <w:pPr>
        <w:rPr>
          <w:lang w:val="nl-NL"/>
        </w:rPr>
      </w:pPr>
    </w:p>
    <w:p w14:paraId="2450679F" w14:textId="4FAB4D61" w:rsidR="009B60C1" w:rsidRDefault="009B60C1" w:rsidP="009B60C1">
      <w:pPr>
        <w:pStyle w:val="Heading4"/>
        <w:rPr>
          <w:lang w:val="nl-NL"/>
        </w:rPr>
      </w:pPr>
      <w:r>
        <w:rPr>
          <w:lang w:val="nl-NL"/>
        </w:rPr>
        <w:t>2.2.2.1 Analyse Literatuuronderzoek</w:t>
      </w:r>
    </w:p>
    <w:p w14:paraId="79C4533C" w14:textId="7DF16A5D" w:rsidR="009B60C1" w:rsidRDefault="009B60C1" w:rsidP="009B60C1">
      <w:pPr>
        <w:rPr>
          <w:lang w:val="nl-NL"/>
        </w:rPr>
      </w:pPr>
    </w:p>
    <w:p w14:paraId="061E605D" w14:textId="1EA18D5A" w:rsidR="0068774A" w:rsidRPr="0068774A" w:rsidRDefault="00982E86" w:rsidP="0068774A">
      <w:pPr>
        <w:rPr>
          <w:lang w:val="nl-NL"/>
        </w:rPr>
      </w:pPr>
      <w:r>
        <w:rPr>
          <w:lang w:val="nl-NL"/>
        </w:rPr>
        <w:t>Om de resultaten van de dataverzameling van het literatuuronderzoek op een ordelijke wijze te kunnen analyseren, is gebruikgemaakt van</w:t>
      </w:r>
      <w:r w:rsidR="0068774A">
        <w:rPr>
          <w:lang w:val="nl-NL"/>
        </w:rPr>
        <w:t xml:space="preserve"> </w:t>
      </w:r>
      <w:r>
        <w:rPr>
          <w:lang w:val="nl-NL"/>
        </w:rPr>
        <w:t>de methode ‘</w:t>
      </w:r>
      <w:r w:rsidRPr="0061645E">
        <w:rPr>
          <w:b/>
          <w:bCs/>
          <w:i/>
          <w:iCs/>
          <w:highlight w:val="yellow"/>
          <w:lang w:val="nl-NL"/>
        </w:rPr>
        <w:t>Thematische Analyse’.</w:t>
      </w:r>
      <w:r w:rsidR="00DB1F09">
        <w:rPr>
          <w:b/>
          <w:bCs/>
          <w:i/>
          <w:iCs/>
          <w:lang w:val="nl-NL"/>
        </w:rPr>
        <w:t xml:space="preserve"> </w:t>
      </w:r>
    </w:p>
    <w:p w14:paraId="318A7AFB" w14:textId="1BB62FD1" w:rsidR="00982E86" w:rsidRDefault="00DB1F09" w:rsidP="009B60C1">
      <w:pPr>
        <w:rPr>
          <w:lang w:val="nl-NL"/>
        </w:rPr>
      </w:pPr>
      <w:r>
        <w:rPr>
          <w:lang w:val="nl-NL"/>
        </w:rPr>
        <w:t>Thematische analyse is een hulpmiddel om kwalitatieve data te identificeren, te analyseren en rapporteren. Met behulp van dit hulpmiddel kunnen gegevens worden geordend en geïnterpreteerd in het licht van de probleemstelling (Verhoeven, 2019) [</w:t>
      </w:r>
      <w:proofErr w:type="spellStart"/>
      <w:r>
        <w:rPr>
          <w:lang w:val="nl-NL"/>
        </w:rPr>
        <w:t>Verhoev</w:t>
      </w:r>
      <w:proofErr w:type="spellEnd"/>
      <w:r>
        <w:rPr>
          <w:lang w:val="nl-NL"/>
        </w:rPr>
        <w:t>].</w:t>
      </w:r>
    </w:p>
    <w:p w14:paraId="08ACA5D4" w14:textId="62627C4C" w:rsidR="002231D7" w:rsidRDefault="002231D7" w:rsidP="009B60C1">
      <w:pPr>
        <w:rPr>
          <w:lang w:val="nl-NL"/>
        </w:rPr>
      </w:pPr>
    </w:p>
    <w:p w14:paraId="774757FB" w14:textId="111DEDBD" w:rsidR="002231D7" w:rsidRDefault="002231D7" w:rsidP="009B60C1">
      <w:pPr>
        <w:rPr>
          <w:lang w:val="nl-NL"/>
        </w:rPr>
      </w:pPr>
      <w:r>
        <w:rPr>
          <w:lang w:val="nl-NL"/>
        </w:rPr>
        <w:t>De methode bestaat uit een aantal stappen die zijn weergegeven in figuur 4.</w:t>
      </w:r>
    </w:p>
    <w:p w14:paraId="16E52AE8" w14:textId="70ABBE40" w:rsidR="002231D7" w:rsidRDefault="002231D7" w:rsidP="009B60C1">
      <w:pPr>
        <w:rPr>
          <w:lang w:val="nl-NL"/>
        </w:rPr>
      </w:pPr>
    </w:p>
    <w:p w14:paraId="5AFABE50" w14:textId="77777777" w:rsidR="002231D7" w:rsidRDefault="002231D7" w:rsidP="002231D7">
      <w:pPr>
        <w:keepNext/>
      </w:pPr>
      <w:r w:rsidRPr="002231D7">
        <w:rPr>
          <w:noProof/>
          <w:lang w:val="nl-NL"/>
        </w:rPr>
        <w:drawing>
          <wp:inline distT="0" distB="0" distL="0" distR="0" wp14:anchorId="33F146AA" wp14:editId="122AF281">
            <wp:extent cx="5486400" cy="19196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919605"/>
                    </a:xfrm>
                    <a:prstGeom prst="rect">
                      <a:avLst/>
                    </a:prstGeom>
                  </pic:spPr>
                </pic:pic>
              </a:graphicData>
            </a:graphic>
          </wp:inline>
        </w:drawing>
      </w:r>
    </w:p>
    <w:p w14:paraId="6C329B71" w14:textId="00963BD0" w:rsidR="002231D7" w:rsidRDefault="002231D7" w:rsidP="002231D7">
      <w:pPr>
        <w:pStyle w:val="Caption"/>
        <w:rPr>
          <w:lang w:val="nl-NL"/>
        </w:rPr>
      </w:pPr>
      <w:r w:rsidRPr="002231D7">
        <w:rPr>
          <w:lang w:val="nl-NL"/>
        </w:rPr>
        <w:t xml:space="preserve">Figuur </w:t>
      </w:r>
      <w:r>
        <w:fldChar w:fldCharType="begin"/>
      </w:r>
      <w:r w:rsidRPr="002231D7">
        <w:rPr>
          <w:lang w:val="nl-NL"/>
        </w:rPr>
        <w:instrText xml:space="preserve"> SEQ Figuur \* ARABIC </w:instrText>
      </w:r>
      <w:r>
        <w:fldChar w:fldCharType="separate"/>
      </w:r>
      <w:r w:rsidR="000A7FE0">
        <w:rPr>
          <w:noProof/>
          <w:lang w:val="nl-NL"/>
        </w:rPr>
        <w:t>4</w:t>
      </w:r>
      <w:r>
        <w:fldChar w:fldCharType="end"/>
      </w:r>
      <w:r w:rsidRPr="002231D7">
        <w:rPr>
          <w:lang w:val="nl-NL"/>
        </w:rPr>
        <w:t xml:space="preserve"> - Thematische analyse in zes stappen.</w:t>
      </w:r>
      <w:r>
        <w:rPr>
          <w:lang w:val="nl-NL"/>
        </w:rPr>
        <w:t xml:space="preserve"> </w:t>
      </w:r>
      <w:r w:rsidRPr="00391871">
        <w:rPr>
          <w:lang w:val="nl-NL"/>
        </w:rPr>
        <w:t xml:space="preserve">Overgenomen uit </w:t>
      </w:r>
      <w:r>
        <w:rPr>
          <w:lang w:val="nl-NL"/>
        </w:rPr>
        <w:t>Wat is onderzoek? Verhoeven, N. (</w:t>
      </w:r>
      <w:r w:rsidRPr="00391871">
        <w:rPr>
          <w:lang w:val="nl-NL"/>
        </w:rPr>
        <w:t>201</w:t>
      </w:r>
      <w:r>
        <w:rPr>
          <w:lang w:val="nl-NL"/>
        </w:rPr>
        <w:t>8</w:t>
      </w:r>
      <w:r w:rsidRPr="00391871">
        <w:rPr>
          <w:lang w:val="nl-NL"/>
        </w:rPr>
        <w:t xml:space="preserve">). </w:t>
      </w:r>
      <w:r>
        <w:rPr>
          <w:lang w:val="nl-NL"/>
        </w:rPr>
        <w:t>(6</w:t>
      </w:r>
      <w:r w:rsidRPr="002231D7">
        <w:rPr>
          <w:vertAlign w:val="superscript"/>
          <w:lang w:val="nl-NL"/>
        </w:rPr>
        <w:t>e</w:t>
      </w:r>
      <w:r>
        <w:rPr>
          <w:lang w:val="nl-NL"/>
        </w:rPr>
        <w:t xml:space="preserve"> editie). Boom Lemma.</w:t>
      </w:r>
    </w:p>
    <w:p w14:paraId="69E8C97B" w14:textId="77777777" w:rsidR="0068774A" w:rsidRDefault="0068774A" w:rsidP="00BB2909">
      <w:pPr>
        <w:rPr>
          <w:lang w:val="nl-NL"/>
        </w:rPr>
      </w:pPr>
    </w:p>
    <w:p w14:paraId="1524C091" w14:textId="6946946B" w:rsidR="00790133" w:rsidRDefault="00F42717" w:rsidP="00BB2909">
      <w:pPr>
        <w:rPr>
          <w:lang w:val="nl-NL"/>
        </w:rPr>
      </w:pPr>
      <w:r w:rsidRPr="005D4994">
        <w:rPr>
          <w:highlight w:val="yellow"/>
          <w:lang w:val="nl-NL"/>
        </w:rPr>
        <w:t>De uitwerking van de analyse, met daarbij de gebruikte codering en structurering van de literatuur, is vastgelegd in bijlage xxx (checklist 1). Deze gegevens bieden ondersteuning voor het herhalen van het onderzoek, wat de betrouwbaarheid ervan ten goede komt.</w:t>
      </w:r>
    </w:p>
    <w:p w14:paraId="0CEDAB97" w14:textId="35729C16" w:rsidR="00D803B5" w:rsidRDefault="00D803B5" w:rsidP="00BB2909">
      <w:pPr>
        <w:rPr>
          <w:lang w:val="nl-NL"/>
        </w:rPr>
      </w:pPr>
      <w:r>
        <w:rPr>
          <w:lang w:val="nl-NL"/>
        </w:rPr>
        <w:t>Het iteratieve karakter van deze methode</w:t>
      </w:r>
      <w:r w:rsidR="00570FEE">
        <w:rPr>
          <w:lang w:val="nl-NL"/>
        </w:rPr>
        <w:t xml:space="preserve">, heeft een positieve invloed op de kwaliteit van het onderzoek. De kennis die wordt opgedaan </w:t>
      </w:r>
      <w:r w:rsidR="00E16093">
        <w:rPr>
          <w:lang w:val="nl-NL"/>
        </w:rPr>
        <w:t>tijdens de uitvoering van een</w:t>
      </w:r>
      <w:r w:rsidR="00570FEE">
        <w:rPr>
          <w:lang w:val="nl-NL"/>
        </w:rPr>
        <w:t xml:space="preserve"> iteratie, kan </w:t>
      </w:r>
      <w:r w:rsidR="00E16093">
        <w:rPr>
          <w:lang w:val="nl-NL"/>
        </w:rPr>
        <w:t xml:space="preserve">worden </w:t>
      </w:r>
      <w:r w:rsidR="00570FEE">
        <w:rPr>
          <w:lang w:val="nl-NL"/>
        </w:rPr>
        <w:t xml:space="preserve">toegepast in een </w:t>
      </w:r>
      <w:r w:rsidR="00E16093">
        <w:rPr>
          <w:lang w:val="nl-NL"/>
        </w:rPr>
        <w:t>daarop</w:t>
      </w:r>
      <w:r w:rsidR="00570FEE">
        <w:rPr>
          <w:lang w:val="nl-NL"/>
        </w:rPr>
        <w:t>volgende iteratie.</w:t>
      </w:r>
    </w:p>
    <w:p w14:paraId="53D0DE59" w14:textId="4A43F17F" w:rsidR="00CB3B8A" w:rsidRPr="00FB40FA" w:rsidRDefault="00A678CC" w:rsidP="00BB2909">
      <w:pPr>
        <w:rPr>
          <w:lang w:val="nl-NL"/>
        </w:rPr>
      </w:pPr>
      <w:r>
        <w:rPr>
          <w:lang w:val="nl-NL"/>
        </w:rPr>
        <w:t>Voor de resultaten omtrent de analyse van de literatuur, wordt verwezen naar hoofdstuk 3 van dit document.</w:t>
      </w:r>
    </w:p>
    <w:p w14:paraId="43D44A7A" w14:textId="77777777" w:rsidR="00DB1F09" w:rsidRPr="00DB1F09" w:rsidRDefault="00DB1F09" w:rsidP="009B60C1">
      <w:pPr>
        <w:rPr>
          <w:lang w:val="nl-NL"/>
        </w:rPr>
      </w:pPr>
    </w:p>
    <w:p w14:paraId="2B72CD7B" w14:textId="35C552C4" w:rsidR="009B60C1" w:rsidRPr="009B60C1" w:rsidRDefault="009B60C1" w:rsidP="009B60C1">
      <w:pPr>
        <w:pStyle w:val="Heading4"/>
        <w:rPr>
          <w:lang w:val="nl-NL"/>
        </w:rPr>
      </w:pPr>
      <w:r>
        <w:rPr>
          <w:lang w:val="nl-NL"/>
        </w:rPr>
        <w:t>2.2.2.2 Analyse Interviews</w:t>
      </w:r>
    </w:p>
    <w:p w14:paraId="657ED05A" w14:textId="77777777" w:rsidR="00AA2508" w:rsidRPr="00AA2508" w:rsidRDefault="00AA2508" w:rsidP="00AA2508">
      <w:pPr>
        <w:pStyle w:val="Heading1"/>
        <w:rPr>
          <w:lang w:val="nl-NL"/>
        </w:rPr>
      </w:pPr>
      <w:bookmarkStart w:id="24" w:name="_Toc96451264"/>
      <w:r w:rsidRPr="00AA2508">
        <w:rPr>
          <w:lang w:val="nl-NL"/>
        </w:rPr>
        <w:t>3. Theorie</w:t>
      </w:r>
      <w:bookmarkEnd w:id="24"/>
    </w:p>
    <w:p w14:paraId="288E4C76" w14:textId="2110075B" w:rsidR="00AA2508" w:rsidRPr="00DB7DBD" w:rsidRDefault="00AA2508" w:rsidP="00AA2508">
      <w:pPr>
        <w:rPr>
          <w:i/>
          <w:iCs/>
          <w:lang w:val="nl-NL"/>
        </w:rPr>
      </w:pPr>
      <w:r w:rsidRPr="00DB7DBD">
        <w:rPr>
          <w:i/>
          <w:iCs/>
          <w:lang w:val="nl-NL"/>
        </w:rPr>
        <w:t>De theorie binnen een praktijkgericht onderzoek biedt het kader om de praktijk te kunnen analyseren en conclusies hieraan te kunnen verbinden. De gebruikte theorieën en ook de beschrijving hiervan staan in dienst van het vinden van een antwoord op de gestelde deelvragen en daarmee dus op de hoofdvraag.</w:t>
      </w:r>
    </w:p>
    <w:p w14:paraId="2F2398ED" w14:textId="2C739ED5" w:rsidR="00C44B7A" w:rsidRDefault="00AA2508" w:rsidP="00AA2508">
      <w:pPr>
        <w:rPr>
          <w:i/>
          <w:iCs/>
          <w:lang w:val="nl-NL"/>
        </w:rPr>
      </w:pPr>
      <w:r w:rsidRPr="00DB7DBD">
        <w:rPr>
          <w:i/>
          <w:iCs/>
          <w:lang w:val="nl-NL"/>
        </w:rPr>
        <w:lastRenderedPageBreak/>
        <w:t>Het is daarom ook de bedoeling om de literatuur niet als een opsomming van verschillende theorieën te presenteren, maar gesorteerd naar bijvoorbeeld deelvragen waarbij niet de complete theorieën worden besproken, maar slechts de elementen die centraal staan bij het beantwoorden van de vragen.</w:t>
      </w:r>
    </w:p>
    <w:p w14:paraId="6AA11590" w14:textId="7E8C7B71" w:rsidR="00E12251" w:rsidRDefault="00E12251" w:rsidP="00AA2508">
      <w:pPr>
        <w:rPr>
          <w:lang w:val="nl-NL"/>
        </w:rPr>
      </w:pPr>
    </w:p>
    <w:p w14:paraId="00B61C9B" w14:textId="4FCFF362" w:rsidR="0049330C" w:rsidRPr="006942B8" w:rsidRDefault="0049330C" w:rsidP="00304866">
      <w:pPr>
        <w:pStyle w:val="Heading2"/>
        <w:rPr>
          <w:lang w:val="nl-NL"/>
        </w:rPr>
      </w:pPr>
      <w:bookmarkStart w:id="25" w:name="_Toc96451265"/>
      <w:r w:rsidRPr="006942B8">
        <w:rPr>
          <w:lang w:val="nl-NL"/>
        </w:rPr>
        <w:t>3.</w:t>
      </w:r>
      <w:r w:rsidR="00DF6D1B" w:rsidRPr="006942B8">
        <w:rPr>
          <w:lang w:val="nl-NL"/>
        </w:rPr>
        <w:t>1</w:t>
      </w:r>
      <w:r w:rsidRPr="006942B8">
        <w:rPr>
          <w:lang w:val="nl-NL"/>
        </w:rPr>
        <w:t xml:space="preserve"> </w:t>
      </w:r>
      <w:r w:rsidR="00EC7886">
        <w:rPr>
          <w:lang w:val="nl-NL"/>
        </w:rPr>
        <w:t>Materials Science</w:t>
      </w:r>
      <w:bookmarkEnd w:id="25"/>
    </w:p>
    <w:p w14:paraId="195B0914" w14:textId="77777777" w:rsidR="005D4994" w:rsidRDefault="005D4994" w:rsidP="00AA2508">
      <w:pPr>
        <w:rPr>
          <w:lang w:val="nl-NL"/>
        </w:rPr>
      </w:pPr>
    </w:p>
    <w:p w14:paraId="237A052C" w14:textId="04908F9F" w:rsidR="00611D78" w:rsidRDefault="005D4994" w:rsidP="00AA2508">
      <w:pPr>
        <w:rPr>
          <w:lang w:val="nl-NL"/>
        </w:rPr>
      </w:pPr>
      <w:r>
        <w:rPr>
          <w:lang w:val="nl-NL"/>
        </w:rPr>
        <w:t>Materialen zijn overal rondom ons en hebben een grote invloed op hoe de mens haar leven leidt, en</w:t>
      </w:r>
      <w:r w:rsidR="001E0676">
        <w:rPr>
          <w:lang w:val="nl-NL"/>
        </w:rPr>
        <w:t xml:space="preserve"> </w:t>
      </w:r>
      <w:r>
        <w:rPr>
          <w:lang w:val="nl-NL"/>
        </w:rPr>
        <w:t xml:space="preserve">de maatschappij zich als geheel ontwikkelt. </w:t>
      </w:r>
      <w:r w:rsidR="001E0676">
        <w:rPr>
          <w:lang w:val="nl-NL"/>
        </w:rPr>
        <w:t xml:space="preserve">Vanuit historisch perspectief is de vooruitgang van de mensheid sterk verbonden me haar vermogen om materialen, te produceren en aan te passen. Deze relatie is </w:t>
      </w:r>
      <w:r w:rsidR="00DE740F">
        <w:rPr>
          <w:lang w:val="nl-NL"/>
        </w:rPr>
        <w:t xml:space="preserve">zelfs </w:t>
      </w:r>
      <w:r w:rsidR="001E0676">
        <w:rPr>
          <w:lang w:val="nl-NL"/>
        </w:rPr>
        <w:t xml:space="preserve">zo sterk aanwezig, dat de eerste beschavingen worden genoemd naar de materiaalsoort die kenmerkend was voor die tijd; stenen tijdperk, bronzen tijdperk en ijzeren tijdperk. </w:t>
      </w:r>
      <w:r w:rsidR="008530A6">
        <w:rPr>
          <w:lang w:val="nl-NL"/>
        </w:rPr>
        <w:t xml:space="preserve"> </w:t>
      </w:r>
    </w:p>
    <w:p w14:paraId="3A92A912" w14:textId="39D5BAD1" w:rsidR="005D4994" w:rsidRDefault="005D4994" w:rsidP="00AA2508">
      <w:pPr>
        <w:rPr>
          <w:lang w:val="nl-NL"/>
        </w:rPr>
      </w:pPr>
    </w:p>
    <w:p w14:paraId="576CBC44" w14:textId="7A563933" w:rsidR="00DE740F" w:rsidRDefault="00DE740F" w:rsidP="00AA2508">
      <w:pPr>
        <w:rPr>
          <w:lang w:val="nl-NL"/>
        </w:rPr>
      </w:pPr>
      <w:r>
        <w:rPr>
          <w:lang w:val="nl-NL"/>
        </w:rPr>
        <w:t xml:space="preserve">In de hedendaagse tijd zijn de verschillende drankverpakkingen voor frisdranken, een mooi voorbeeld om de diversiteit aan materialen te illustreren. Zo zijn frisdranken te verkrijgen in blikjes (metaal), glazen flessen (keramiek) en plastic flessen (polymeren). Elk van deze verpakkingen heeft een set onderscheidende eigenschappen, wat de </w:t>
      </w:r>
      <w:r w:rsidR="00A676B6">
        <w:rPr>
          <w:lang w:val="nl-NL"/>
        </w:rPr>
        <w:t xml:space="preserve">gebruikte </w:t>
      </w:r>
      <w:r w:rsidR="005E1C63">
        <w:rPr>
          <w:lang w:val="nl-NL"/>
        </w:rPr>
        <w:t>materiaalsoort uitermate geschikt maakt voor het bewaren, en goedhouden van frisdrank.</w:t>
      </w:r>
    </w:p>
    <w:p w14:paraId="63C5E457" w14:textId="77777777" w:rsidR="00DE740F" w:rsidRDefault="00DE740F" w:rsidP="00AA2508">
      <w:pPr>
        <w:rPr>
          <w:lang w:val="nl-NL"/>
        </w:rPr>
      </w:pPr>
    </w:p>
    <w:p w14:paraId="3E54D7DC" w14:textId="7F1A7181" w:rsidR="00E71213" w:rsidRDefault="008530A6" w:rsidP="00AA2508">
      <w:pPr>
        <w:rPr>
          <w:lang w:val="nl-NL"/>
        </w:rPr>
      </w:pPr>
      <w:proofErr w:type="spellStart"/>
      <w:r>
        <w:rPr>
          <w:lang w:val="nl-NL"/>
        </w:rPr>
        <w:t>Materials</w:t>
      </w:r>
      <w:proofErr w:type="spellEnd"/>
      <w:r>
        <w:rPr>
          <w:lang w:val="nl-NL"/>
        </w:rPr>
        <w:t xml:space="preserve"> </w:t>
      </w:r>
      <w:proofErr w:type="spellStart"/>
      <w:r>
        <w:rPr>
          <w:lang w:val="nl-NL"/>
        </w:rPr>
        <w:t>science</w:t>
      </w:r>
      <w:proofErr w:type="spellEnd"/>
      <w:r w:rsidR="00A77796">
        <w:rPr>
          <w:lang w:val="nl-NL"/>
        </w:rPr>
        <w:t xml:space="preserve"> </w:t>
      </w:r>
      <w:r>
        <w:rPr>
          <w:lang w:val="nl-NL"/>
        </w:rPr>
        <w:t>is</w:t>
      </w:r>
      <w:r w:rsidR="00D91517">
        <w:rPr>
          <w:lang w:val="nl-NL"/>
        </w:rPr>
        <w:t xml:space="preserve"> een samenkomst van verschillende wetenschappen en technieken. Het is</w:t>
      </w:r>
      <w:r>
        <w:rPr>
          <w:lang w:val="nl-NL"/>
        </w:rPr>
        <w:t xml:space="preserve"> een multidisciplinair werkveld dat elementen bevat van o.a. metaalbewerking, keramische techniek, scheikunde en natuurkunde </w:t>
      </w:r>
      <w:r w:rsidR="004E080F">
        <w:rPr>
          <w:lang w:val="nl-NL"/>
        </w:rPr>
        <w:t>[</w:t>
      </w:r>
      <w:proofErr w:type="spellStart"/>
      <w:r w:rsidR="004E080F">
        <w:rPr>
          <w:lang w:val="nl-NL"/>
        </w:rPr>
        <w:t>Shack</w:t>
      </w:r>
      <w:proofErr w:type="spellEnd"/>
      <w:r w:rsidR="004E080F">
        <w:rPr>
          <w:lang w:val="nl-NL"/>
        </w:rPr>
        <w:t>].</w:t>
      </w:r>
      <w:r w:rsidR="00D91517">
        <w:rPr>
          <w:lang w:val="nl-NL"/>
        </w:rPr>
        <w:t xml:space="preserve"> </w:t>
      </w:r>
      <w:r w:rsidR="00A77796">
        <w:rPr>
          <w:lang w:val="nl-NL"/>
        </w:rPr>
        <w:t xml:space="preserve">Het doel van de </w:t>
      </w:r>
      <w:proofErr w:type="spellStart"/>
      <w:r w:rsidR="00A77796">
        <w:rPr>
          <w:lang w:val="nl-NL"/>
        </w:rPr>
        <w:t>materials</w:t>
      </w:r>
      <w:proofErr w:type="spellEnd"/>
      <w:r w:rsidR="00A77796">
        <w:rPr>
          <w:lang w:val="nl-NL"/>
        </w:rPr>
        <w:t xml:space="preserve"> </w:t>
      </w:r>
      <w:proofErr w:type="spellStart"/>
      <w:r w:rsidR="00A77796">
        <w:rPr>
          <w:lang w:val="nl-NL"/>
        </w:rPr>
        <w:t>science</w:t>
      </w:r>
      <w:proofErr w:type="spellEnd"/>
      <w:r w:rsidR="00A77796">
        <w:rPr>
          <w:lang w:val="nl-NL"/>
        </w:rPr>
        <w:t xml:space="preserve"> discipline is het ontdekken van nieuwe van nieuwe materialen, en het verbeteren van bestaande materialen. Men tracht dit doel te bereiken door het onderzoeken en leren begrijpen van de struct</w:t>
      </w:r>
      <w:r w:rsidR="00066111">
        <w:rPr>
          <w:lang w:val="nl-NL"/>
        </w:rPr>
        <w:t>uur en samenstelling van materialen. [</w:t>
      </w:r>
      <w:proofErr w:type="spellStart"/>
      <w:r w:rsidR="00066111">
        <w:rPr>
          <w:lang w:val="nl-NL"/>
        </w:rPr>
        <w:t>Ask</w:t>
      </w:r>
      <w:proofErr w:type="spellEnd"/>
      <w:r w:rsidR="00066111">
        <w:rPr>
          <w:lang w:val="nl-NL"/>
        </w:rPr>
        <w:t>]</w:t>
      </w:r>
      <w:r w:rsidR="00E71213">
        <w:rPr>
          <w:lang w:val="nl-NL"/>
        </w:rPr>
        <w:t>.</w:t>
      </w:r>
      <w:r w:rsidR="00801802">
        <w:rPr>
          <w:lang w:val="nl-NL"/>
        </w:rPr>
        <w:t xml:space="preserve"> </w:t>
      </w:r>
      <w:proofErr w:type="spellStart"/>
      <w:r w:rsidR="00E71213">
        <w:rPr>
          <w:lang w:val="nl-NL"/>
        </w:rPr>
        <w:t>Materials</w:t>
      </w:r>
      <w:proofErr w:type="spellEnd"/>
      <w:r w:rsidR="00E71213">
        <w:rPr>
          <w:lang w:val="nl-NL"/>
        </w:rPr>
        <w:t xml:space="preserve"> </w:t>
      </w:r>
      <w:proofErr w:type="spellStart"/>
      <w:r w:rsidR="00E71213">
        <w:rPr>
          <w:lang w:val="nl-NL"/>
        </w:rPr>
        <w:t>science</w:t>
      </w:r>
      <w:proofErr w:type="spellEnd"/>
      <w:r w:rsidR="00E71213">
        <w:rPr>
          <w:lang w:val="nl-NL"/>
        </w:rPr>
        <w:t xml:space="preserve"> bestaat uit een aantal componenten </w:t>
      </w:r>
      <w:r w:rsidR="00E03EEC">
        <w:rPr>
          <w:lang w:val="nl-NL"/>
        </w:rPr>
        <w:t>die</w:t>
      </w:r>
      <w:r w:rsidR="00E71213">
        <w:rPr>
          <w:lang w:val="nl-NL"/>
        </w:rPr>
        <w:t xml:space="preserve"> zijn weergegeven in figuur 5</w:t>
      </w:r>
      <w:r w:rsidR="00497BFB">
        <w:rPr>
          <w:lang w:val="nl-NL"/>
        </w:rPr>
        <w:t>.</w:t>
      </w:r>
    </w:p>
    <w:p w14:paraId="30127F07" w14:textId="77777777" w:rsidR="00E71213" w:rsidRDefault="00E71213" w:rsidP="00AA2508">
      <w:pPr>
        <w:rPr>
          <w:lang w:val="nl-NL"/>
        </w:rPr>
      </w:pPr>
    </w:p>
    <w:p w14:paraId="244EAFF7" w14:textId="77777777" w:rsidR="00E71213" w:rsidRDefault="00E71213" w:rsidP="00E71213">
      <w:pPr>
        <w:keepNext/>
      </w:pPr>
      <w:r w:rsidRPr="000A7FE0">
        <w:rPr>
          <w:noProof/>
          <w:lang w:val="nl-NL"/>
        </w:rPr>
        <w:drawing>
          <wp:inline distT="0" distB="0" distL="0" distR="0" wp14:anchorId="0AC97C94" wp14:editId="6EBCFF85">
            <wp:extent cx="5486400" cy="409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409575"/>
                    </a:xfrm>
                    <a:prstGeom prst="rect">
                      <a:avLst/>
                    </a:prstGeom>
                  </pic:spPr>
                </pic:pic>
              </a:graphicData>
            </a:graphic>
          </wp:inline>
        </w:drawing>
      </w:r>
    </w:p>
    <w:p w14:paraId="79C16195" w14:textId="77777777" w:rsidR="00E71213" w:rsidRDefault="00E71213" w:rsidP="00E71213">
      <w:pPr>
        <w:pStyle w:val="Caption"/>
        <w:rPr>
          <w:lang w:val="nl-NL"/>
        </w:rPr>
      </w:pPr>
      <w:r w:rsidRPr="001B42AE">
        <w:rPr>
          <w:lang w:val="nl-NL"/>
        </w:rPr>
        <w:t xml:space="preserve">Figuur </w:t>
      </w:r>
      <w:r>
        <w:fldChar w:fldCharType="begin"/>
      </w:r>
      <w:r w:rsidRPr="001B42AE">
        <w:rPr>
          <w:lang w:val="nl-NL"/>
        </w:rPr>
        <w:instrText xml:space="preserve"> SEQ Figuur \* ARABIC </w:instrText>
      </w:r>
      <w:r>
        <w:fldChar w:fldCharType="separate"/>
      </w:r>
      <w:r w:rsidRPr="001B42AE">
        <w:rPr>
          <w:noProof/>
          <w:lang w:val="nl-NL"/>
        </w:rPr>
        <w:t>5</w:t>
      </w:r>
      <w:r>
        <w:fldChar w:fldCharType="end"/>
      </w:r>
      <w:r w:rsidRPr="001B42AE">
        <w:rPr>
          <w:lang w:val="nl-NL"/>
        </w:rPr>
        <w:t xml:space="preserve"> - Componenten van </w:t>
      </w:r>
      <w:proofErr w:type="spellStart"/>
      <w:r w:rsidRPr="001B42AE">
        <w:rPr>
          <w:lang w:val="nl-NL"/>
        </w:rPr>
        <w:t>Materials</w:t>
      </w:r>
      <w:proofErr w:type="spellEnd"/>
      <w:r w:rsidRPr="001B42AE">
        <w:rPr>
          <w:lang w:val="nl-NL"/>
        </w:rPr>
        <w:t xml:space="preserve"> </w:t>
      </w:r>
      <w:proofErr w:type="spellStart"/>
      <w:r w:rsidRPr="001B42AE">
        <w:rPr>
          <w:lang w:val="nl-NL"/>
        </w:rPr>
        <w:t>Science</w:t>
      </w:r>
      <w:proofErr w:type="spellEnd"/>
      <w:r w:rsidRPr="001B42AE">
        <w:rPr>
          <w:lang w:val="nl-NL"/>
        </w:rPr>
        <w:t>. Overgenomen uit</w:t>
      </w:r>
      <w:r>
        <w:rPr>
          <w:lang w:val="nl-NL"/>
        </w:rPr>
        <w:t xml:space="preserve"> </w:t>
      </w:r>
      <w:r w:rsidRPr="001B42AE">
        <w:rPr>
          <w:lang w:val="nl-NL"/>
        </w:rPr>
        <w:t xml:space="preserve">Jr., W. C. D., &amp; </w:t>
      </w:r>
      <w:proofErr w:type="spellStart"/>
      <w:r w:rsidRPr="001B42AE">
        <w:rPr>
          <w:lang w:val="nl-NL"/>
        </w:rPr>
        <w:t>Rethwisch</w:t>
      </w:r>
      <w:proofErr w:type="spellEnd"/>
      <w:r w:rsidRPr="001B42AE">
        <w:rPr>
          <w:lang w:val="nl-NL"/>
        </w:rPr>
        <w:t xml:space="preserve">, D. G. (2013). </w:t>
      </w:r>
      <w:proofErr w:type="spellStart"/>
      <w:r w:rsidRPr="001B42AE">
        <w:rPr>
          <w:lang w:val="nl-NL"/>
        </w:rPr>
        <w:t>Materials</w:t>
      </w:r>
      <w:proofErr w:type="spellEnd"/>
      <w:r w:rsidRPr="001B42AE">
        <w:rPr>
          <w:lang w:val="nl-NL"/>
        </w:rPr>
        <w:t xml:space="preserve"> </w:t>
      </w:r>
      <w:proofErr w:type="spellStart"/>
      <w:r w:rsidRPr="001B42AE">
        <w:rPr>
          <w:lang w:val="nl-NL"/>
        </w:rPr>
        <w:t>Science</w:t>
      </w:r>
      <w:proofErr w:type="spellEnd"/>
      <w:r w:rsidRPr="001B42AE">
        <w:rPr>
          <w:lang w:val="nl-NL"/>
        </w:rPr>
        <w:t xml:space="preserve"> </w:t>
      </w:r>
      <w:proofErr w:type="spellStart"/>
      <w:r w:rsidRPr="001B42AE">
        <w:rPr>
          <w:lang w:val="nl-NL"/>
        </w:rPr>
        <w:t>and</w:t>
      </w:r>
      <w:proofErr w:type="spellEnd"/>
      <w:r w:rsidRPr="001B42AE">
        <w:rPr>
          <w:lang w:val="nl-NL"/>
        </w:rPr>
        <w:t xml:space="preserve"> Engineering: An </w:t>
      </w:r>
      <w:proofErr w:type="spellStart"/>
      <w:r w:rsidRPr="001B42AE">
        <w:rPr>
          <w:lang w:val="nl-NL"/>
        </w:rPr>
        <w:t>Introduction</w:t>
      </w:r>
      <w:proofErr w:type="spellEnd"/>
      <w:r w:rsidRPr="001B42AE">
        <w:rPr>
          <w:lang w:val="nl-NL"/>
        </w:rPr>
        <w:t xml:space="preserve"> (9de editie). </w:t>
      </w:r>
      <w:proofErr w:type="spellStart"/>
      <w:r w:rsidRPr="001B42AE">
        <w:rPr>
          <w:lang w:val="nl-NL"/>
        </w:rPr>
        <w:t>Wiley</w:t>
      </w:r>
      <w:proofErr w:type="spellEnd"/>
      <w:r w:rsidRPr="001B42AE">
        <w:rPr>
          <w:lang w:val="nl-NL"/>
        </w:rPr>
        <w:t>.</w:t>
      </w:r>
    </w:p>
    <w:p w14:paraId="4412E7AD" w14:textId="50A00A21" w:rsidR="00E71213" w:rsidRDefault="00E71213" w:rsidP="00AA2508">
      <w:pPr>
        <w:rPr>
          <w:lang w:val="nl-NL"/>
        </w:rPr>
      </w:pPr>
    </w:p>
    <w:p w14:paraId="3A2C1211" w14:textId="59051749" w:rsidR="00E71213" w:rsidRDefault="00E71213" w:rsidP="00E71213">
      <w:pPr>
        <w:rPr>
          <w:lang w:val="nl-NL"/>
        </w:rPr>
      </w:pPr>
      <w:r>
        <w:rPr>
          <w:lang w:val="nl-NL"/>
        </w:rPr>
        <w:t xml:space="preserve">Deze </w:t>
      </w:r>
      <w:r w:rsidRPr="004677F9">
        <w:rPr>
          <w:lang w:val="nl-NL"/>
        </w:rPr>
        <w:t>componenten kunnen als volgt worden uitgelegd.</w:t>
      </w:r>
      <w:r>
        <w:rPr>
          <w:lang w:val="nl-NL"/>
        </w:rPr>
        <w:t xml:space="preserve"> [Cal] [</w:t>
      </w:r>
      <w:proofErr w:type="spellStart"/>
      <w:r>
        <w:rPr>
          <w:lang w:val="nl-NL"/>
        </w:rPr>
        <w:t>Ask</w:t>
      </w:r>
      <w:proofErr w:type="spellEnd"/>
      <w:r>
        <w:rPr>
          <w:lang w:val="nl-NL"/>
        </w:rPr>
        <w:t xml:space="preserve">] </w:t>
      </w:r>
    </w:p>
    <w:p w14:paraId="4A700F32" w14:textId="34557CB0" w:rsidR="00E71213" w:rsidRDefault="00C11FB4" w:rsidP="00E71213">
      <w:pPr>
        <w:rPr>
          <w:lang w:val="nl-NL"/>
        </w:rPr>
      </w:pPr>
      <w:r>
        <w:rPr>
          <w:lang w:val="nl-NL"/>
        </w:rPr>
        <w:lastRenderedPageBreak/>
        <w:t xml:space="preserve">Processing oftewel verwerking slaat op de handelingen die nodig zijn om materialen te vervaardigen uit chemicaliën (middels een proces dat synthese wordt genoemd), en het fabriceren van materialen tot bruikbare objecten.  </w:t>
      </w:r>
    </w:p>
    <w:p w14:paraId="5C639708" w14:textId="77777777" w:rsidR="00E71213" w:rsidRDefault="00E71213" w:rsidP="00E71213">
      <w:pPr>
        <w:rPr>
          <w:lang w:val="nl-NL"/>
        </w:rPr>
      </w:pPr>
    </w:p>
    <w:p w14:paraId="1547714C" w14:textId="47BDF436" w:rsidR="00945979" w:rsidRDefault="00945979" w:rsidP="00E71213">
      <w:pPr>
        <w:rPr>
          <w:lang w:val="nl-NL"/>
        </w:rPr>
      </w:pPr>
      <w:r>
        <w:rPr>
          <w:lang w:val="nl-NL"/>
        </w:rPr>
        <w:t xml:space="preserve">De structuur van een materiaal </w:t>
      </w:r>
      <w:r w:rsidR="00597A2E">
        <w:rPr>
          <w:lang w:val="nl-NL"/>
        </w:rPr>
        <w:t xml:space="preserve">omvat de ordering van de interne componenten, en </w:t>
      </w:r>
      <w:r>
        <w:rPr>
          <w:lang w:val="nl-NL"/>
        </w:rPr>
        <w:t xml:space="preserve">wordt onderverdeeld in </w:t>
      </w:r>
      <w:r w:rsidR="002E4F1B">
        <w:rPr>
          <w:lang w:val="nl-NL"/>
        </w:rPr>
        <w:t>3</w:t>
      </w:r>
      <w:r>
        <w:rPr>
          <w:lang w:val="nl-NL"/>
        </w:rPr>
        <w:t xml:space="preserve"> </w:t>
      </w:r>
      <w:r w:rsidR="002E4F1B">
        <w:rPr>
          <w:lang w:val="nl-NL"/>
        </w:rPr>
        <w:t>lagen</w:t>
      </w:r>
      <w:r>
        <w:rPr>
          <w:lang w:val="nl-NL"/>
        </w:rPr>
        <w:t>: [Cal]</w:t>
      </w:r>
    </w:p>
    <w:p w14:paraId="406D6E92" w14:textId="77E65EB5" w:rsidR="00945979" w:rsidRDefault="00945979" w:rsidP="00945979">
      <w:pPr>
        <w:pStyle w:val="ListParagraph"/>
        <w:numPr>
          <w:ilvl w:val="0"/>
          <w:numId w:val="22"/>
        </w:numPr>
        <w:rPr>
          <w:lang w:val="nl-NL"/>
        </w:rPr>
      </w:pPr>
      <w:r w:rsidRPr="001B77B4">
        <w:rPr>
          <w:b/>
          <w:bCs/>
          <w:lang w:val="nl-NL"/>
        </w:rPr>
        <w:t>(Sub-)Atomische structuur</w:t>
      </w:r>
      <w:r w:rsidR="00597A2E">
        <w:rPr>
          <w:lang w:val="nl-NL"/>
        </w:rPr>
        <w:t xml:space="preserve">: de wijze waarop de atomen </w:t>
      </w:r>
      <w:r w:rsidR="002E4F1B">
        <w:rPr>
          <w:lang w:val="nl-NL"/>
        </w:rPr>
        <w:t xml:space="preserve">en moleculen </w:t>
      </w:r>
      <w:r w:rsidR="00597A2E">
        <w:rPr>
          <w:lang w:val="nl-NL"/>
        </w:rPr>
        <w:t xml:space="preserve">zijn georganiseerd </w:t>
      </w:r>
      <w:r w:rsidR="002E4F1B">
        <w:rPr>
          <w:lang w:val="nl-NL"/>
        </w:rPr>
        <w:t xml:space="preserve">ten opzichte van elkaar. </w:t>
      </w:r>
      <w:r w:rsidR="00597A2E">
        <w:rPr>
          <w:lang w:val="nl-NL"/>
        </w:rPr>
        <w:t xml:space="preserve">Sub-atomische structuur gaat over de interactie tussen een enkele atoom en de nuclei. </w:t>
      </w:r>
    </w:p>
    <w:p w14:paraId="2FCDE3F9" w14:textId="7BF02547" w:rsidR="00945979" w:rsidRDefault="00945979" w:rsidP="00945979">
      <w:pPr>
        <w:pStyle w:val="ListParagraph"/>
        <w:numPr>
          <w:ilvl w:val="0"/>
          <w:numId w:val="22"/>
        </w:numPr>
        <w:rPr>
          <w:lang w:val="nl-NL"/>
        </w:rPr>
      </w:pPr>
      <w:r w:rsidRPr="001B77B4">
        <w:rPr>
          <w:b/>
          <w:bCs/>
          <w:lang w:val="nl-NL"/>
        </w:rPr>
        <w:t>Microstructuur</w:t>
      </w:r>
      <w:r w:rsidR="002E4F1B">
        <w:rPr>
          <w:lang w:val="nl-NL"/>
        </w:rPr>
        <w:t>: betreft de structuur van een materiaal dat kan worden waargenomen door middel van microscopische vergroting. De microstructuur bestaat uit een grote groep opeengestapelde atomen.</w:t>
      </w:r>
    </w:p>
    <w:p w14:paraId="36FD0AD9" w14:textId="257BC344" w:rsidR="00945979" w:rsidRPr="00945979" w:rsidRDefault="00945979" w:rsidP="00945979">
      <w:pPr>
        <w:pStyle w:val="ListParagraph"/>
        <w:numPr>
          <w:ilvl w:val="0"/>
          <w:numId w:val="22"/>
        </w:numPr>
        <w:rPr>
          <w:lang w:val="nl-NL"/>
        </w:rPr>
      </w:pPr>
      <w:r w:rsidRPr="001B77B4">
        <w:rPr>
          <w:b/>
          <w:bCs/>
          <w:lang w:val="nl-NL"/>
        </w:rPr>
        <w:t>Macrostructuur</w:t>
      </w:r>
      <w:r w:rsidR="002E4F1B">
        <w:rPr>
          <w:lang w:val="nl-NL"/>
        </w:rPr>
        <w:t>: deze laag gaat om de structurele elementen die met het blote oog kunnen worden waargenomen.</w:t>
      </w:r>
    </w:p>
    <w:p w14:paraId="2903B77C" w14:textId="4ADB0533" w:rsidR="002440F5" w:rsidRDefault="002440F5" w:rsidP="00AA2508">
      <w:pPr>
        <w:rPr>
          <w:lang w:val="nl-NL"/>
        </w:rPr>
      </w:pPr>
    </w:p>
    <w:p w14:paraId="4F634D7E" w14:textId="7DBD3A70" w:rsidR="002E4F1B" w:rsidRDefault="003F4074" w:rsidP="00AA2508">
      <w:pPr>
        <w:rPr>
          <w:lang w:val="nl-NL"/>
        </w:rPr>
      </w:pPr>
      <w:r>
        <w:rPr>
          <w:lang w:val="nl-NL"/>
        </w:rPr>
        <w:t>De structuur en de wijze van verwerking hebben een hele grote invloed op de eigenschappen van het materiaal. Door middel van het aanpassen van de structuur of het verwerkingsproces, kan er invloed uitgeoefend worden op de uiteindelijke eigenschappen</w:t>
      </w:r>
      <w:r w:rsidR="001571A5">
        <w:rPr>
          <w:lang w:val="nl-NL"/>
        </w:rPr>
        <w:t xml:space="preserve"> van het materiaal</w:t>
      </w:r>
      <w:r>
        <w:rPr>
          <w:lang w:val="nl-NL"/>
        </w:rPr>
        <w:t>.</w:t>
      </w:r>
    </w:p>
    <w:p w14:paraId="05D1F498" w14:textId="77777777" w:rsidR="00421C5B" w:rsidRDefault="00421C5B" w:rsidP="00AA2508">
      <w:pPr>
        <w:rPr>
          <w:lang w:val="nl-NL"/>
        </w:rPr>
      </w:pPr>
    </w:p>
    <w:p w14:paraId="11FA5889" w14:textId="3CE70B0E" w:rsidR="003F4074" w:rsidRDefault="003F4074" w:rsidP="00AA2508">
      <w:pPr>
        <w:rPr>
          <w:lang w:val="nl-NL"/>
        </w:rPr>
      </w:pPr>
      <w:r>
        <w:rPr>
          <w:lang w:val="nl-NL"/>
        </w:rPr>
        <w:t xml:space="preserve">De belangrijkste eigenschappen van een </w:t>
      </w:r>
      <w:r w:rsidR="004677F9">
        <w:rPr>
          <w:lang w:val="nl-NL"/>
        </w:rPr>
        <w:t xml:space="preserve">vast </w:t>
      </w:r>
      <w:r>
        <w:rPr>
          <w:lang w:val="nl-NL"/>
        </w:rPr>
        <w:t xml:space="preserve">materiaal kunnen worden ingedeeld naar de volgende </w:t>
      </w:r>
      <w:r w:rsidR="000F7C93">
        <w:rPr>
          <w:lang w:val="nl-NL"/>
        </w:rPr>
        <w:t>categorieën</w:t>
      </w:r>
      <w:r>
        <w:rPr>
          <w:lang w:val="nl-NL"/>
        </w:rPr>
        <w:t>:</w:t>
      </w:r>
    </w:p>
    <w:p w14:paraId="2109292F" w14:textId="1C047AB0" w:rsidR="003F4074" w:rsidRDefault="003F4074" w:rsidP="003F4074">
      <w:pPr>
        <w:pStyle w:val="ListParagraph"/>
        <w:numPr>
          <w:ilvl w:val="0"/>
          <w:numId w:val="22"/>
        </w:numPr>
        <w:rPr>
          <w:lang w:val="nl-NL"/>
        </w:rPr>
      </w:pPr>
      <w:r>
        <w:rPr>
          <w:lang w:val="nl-NL"/>
        </w:rPr>
        <w:t>Mechanische eigenschappen.</w:t>
      </w:r>
    </w:p>
    <w:p w14:paraId="72E36C87" w14:textId="7931F3AD" w:rsidR="003F4074" w:rsidRDefault="003F4074" w:rsidP="003F4074">
      <w:pPr>
        <w:pStyle w:val="ListParagraph"/>
        <w:numPr>
          <w:ilvl w:val="0"/>
          <w:numId w:val="22"/>
        </w:numPr>
        <w:rPr>
          <w:lang w:val="nl-NL"/>
        </w:rPr>
      </w:pPr>
      <w:r>
        <w:rPr>
          <w:lang w:val="nl-NL"/>
        </w:rPr>
        <w:t>Elektrische eigenschappen.</w:t>
      </w:r>
    </w:p>
    <w:p w14:paraId="0C5E1EC7" w14:textId="05A3D1EA" w:rsidR="003F4074" w:rsidRDefault="003F4074" w:rsidP="003F4074">
      <w:pPr>
        <w:pStyle w:val="ListParagraph"/>
        <w:numPr>
          <w:ilvl w:val="0"/>
          <w:numId w:val="22"/>
        </w:numPr>
        <w:rPr>
          <w:lang w:val="nl-NL"/>
        </w:rPr>
      </w:pPr>
      <w:r>
        <w:rPr>
          <w:lang w:val="nl-NL"/>
        </w:rPr>
        <w:t>Thermische eigenschappen.</w:t>
      </w:r>
    </w:p>
    <w:p w14:paraId="78B8BB4C" w14:textId="6B3A1755" w:rsidR="003F4074" w:rsidRDefault="003F4074" w:rsidP="003F4074">
      <w:pPr>
        <w:pStyle w:val="ListParagraph"/>
        <w:numPr>
          <w:ilvl w:val="0"/>
          <w:numId w:val="22"/>
        </w:numPr>
        <w:rPr>
          <w:lang w:val="nl-NL"/>
        </w:rPr>
      </w:pPr>
      <w:r>
        <w:rPr>
          <w:lang w:val="nl-NL"/>
        </w:rPr>
        <w:t>Magnetische eigenschappen.</w:t>
      </w:r>
    </w:p>
    <w:p w14:paraId="2E9DFBC2" w14:textId="5544EE2A" w:rsidR="003F4074" w:rsidRDefault="003F4074" w:rsidP="003F4074">
      <w:pPr>
        <w:pStyle w:val="ListParagraph"/>
        <w:numPr>
          <w:ilvl w:val="0"/>
          <w:numId w:val="22"/>
        </w:numPr>
        <w:rPr>
          <w:lang w:val="nl-NL"/>
        </w:rPr>
      </w:pPr>
      <w:r>
        <w:rPr>
          <w:lang w:val="nl-NL"/>
        </w:rPr>
        <w:t>Optische eigenschappen.</w:t>
      </w:r>
    </w:p>
    <w:p w14:paraId="5071AB0E" w14:textId="71E2838B" w:rsidR="003F4074" w:rsidRPr="003F4074" w:rsidRDefault="000F7C93" w:rsidP="003F4074">
      <w:pPr>
        <w:pStyle w:val="ListParagraph"/>
        <w:numPr>
          <w:ilvl w:val="0"/>
          <w:numId w:val="22"/>
        </w:numPr>
        <w:rPr>
          <w:lang w:val="nl-NL"/>
        </w:rPr>
      </w:pPr>
      <w:r>
        <w:rPr>
          <w:lang w:val="nl-NL"/>
        </w:rPr>
        <w:t>Chemische</w:t>
      </w:r>
      <w:r w:rsidR="007315D7">
        <w:rPr>
          <w:lang w:val="nl-NL"/>
        </w:rPr>
        <w:t xml:space="preserve"> eigenschappen.</w:t>
      </w:r>
    </w:p>
    <w:p w14:paraId="39D8C5B9" w14:textId="7046FF8B" w:rsidR="00AE5275" w:rsidRDefault="007315D7" w:rsidP="00AE5275">
      <w:pPr>
        <w:rPr>
          <w:lang w:val="nl-NL"/>
        </w:rPr>
      </w:pPr>
      <w:r>
        <w:rPr>
          <w:lang w:val="nl-NL"/>
        </w:rPr>
        <w:t>De prestaties van een materiaal (performance) kunnen worden gedefinieerd als de functie van de verschillende eigenschappen die het materiaal bezit.</w:t>
      </w:r>
      <w:r w:rsidR="00E471DC">
        <w:rPr>
          <w:lang w:val="nl-NL"/>
        </w:rPr>
        <w:t xml:space="preserve"> E</w:t>
      </w:r>
      <w:r w:rsidR="00AE5275">
        <w:rPr>
          <w:lang w:val="nl-NL"/>
        </w:rPr>
        <w:t xml:space="preserve">igenschappen en prestaties zijn sterk aan elkaar verbonden. Het zijn immers de eigenschappen van een materiaal, die de prestaties ervan bepalen. </w:t>
      </w:r>
    </w:p>
    <w:p w14:paraId="1F0881A6" w14:textId="3744355B" w:rsidR="00D91517" w:rsidRDefault="00D91517" w:rsidP="00AA2508">
      <w:pPr>
        <w:rPr>
          <w:lang w:val="nl-NL"/>
        </w:rPr>
      </w:pPr>
    </w:p>
    <w:p w14:paraId="09C822F5" w14:textId="674843F4" w:rsidR="00934346" w:rsidRDefault="00E03EEC" w:rsidP="00934346">
      <w:pPr>
        <w:rPr>
          <w:lang w:val="nl-NL"/>
        </w:rPr>
      </w:pPr>
      <w:r>
        <w:rPr>
          <w:lang w:val="nl-NL"/>
        </w:rPr>
        <w:t>Een ander</w:t>
      </w:r>
      <w:r w:rsidR="001571A5">
        <w:rPr>
          <w:lang w:val="nl-NL"/>
        </w:rPr>
        <w:t>e</w:t>
      </w:r>
      <w:r>
        <w:rPr>
          <w:lang w:val="nl-NL"/>
        </w:rPr>
        <w:t xml:space="preserve"> belangrijke indeling die in </w:t>
      </w:r>
      <w:proofErr w:type="spellStart"/>
      <w:r>
        <w:rPr>
          <w:lang w:val="nl-NL"/>
        </w:rPr>
        <w:t>materials</w:t>
      </w:r>
      <w:proofErr w:type="spellEnd"/>
      <w:r>
        <w:rPr>
          <w:lang w:val="nl-NL"/>
        </w:rPr>
        <w:t xml:space="preserve"> </w:t>
      </w:r>
      <w:proofErr w:type="spellStart"/>
      <w:r>
        <w:rPr>
          <w:lang w:val="nl-NL"/>
        </w:rPr>
        <w:t>science</w:t>
      </w:r>
      <w:proofErr w:type="spellEnd"/>
      <w:r>
        <w:rPr>
          <w:lang w:val="nl-NL"/>
        </w:rPr>
        <w:t xml:space="preserve"> wordt gemaakt, is die van </w:t>
      </w:r>
      <w:r w:rsidR="0044583D">
        <w:rPr>
          <w:lang w:val="nl-NL"/>
        </w:rPr>
        <w:t xml:space="preserve">het </w:t>
      </w:r>
      <w:r>
        <w:rPr>
          <w:lang w:val="nl-NL"/>
        </w:rPr>
        <w:t xml:space="preserve">soort materiaal. </w:t>
      </w:r>
      <w:r w:rsidR="00801802">
        <w:rPr>
          <w:lang w:val="nl-NL"/>
        </w:rPr>
        <w:t>Voor vaste materialen wordt uitgegaan van vijf soorten</w:t>
      </w:r>
      <w:r w:rsidR="00934346">
        <w:rPr>
          <w:lang w:val="nl-NL"/>
        </w:rPr>
        <w:t>.</w:t>
      </w:r>
      <w:r w:rsidR="00FB749A">
        <w:rPr>
          <w:lang w:val="nl-NL"/>
        </w:rPr>
        <w:t xml:space="preserve"> </w:t>
      </w:r>
      <w:r w:rsidR="00934346">
        <w:rPr>
          <w:lang w:val="nl-NL"/>
        </w:rPr>
        <w:t xml:space="preserve">Deze indeling is </w:t>
      </w:r>
      <w:r w:rsidR="00934346">
        <w:rPr>
          <w:lang w:val="nl-NL"/>
        </w:rPr>
        <w:lastRenderedPageBreak/>
        <w:t>gemaakt op basis van de chemische samenstelling en atomische structuur van de verschillende materialen binnen elke soort. [</w:t>
      </w:r>
      <w:proofErr w:type="spellStart"/>
      <w:r w:rsidR="00934346">
        <w:rPr>
          <w:lang w:val="nl-NL"/>
        </w:rPr>
        <w:t>Ask</w:t>
      </w:r>
      <w:proofErr w:type="spellEnd"/>
      <w:r w:rsidR="00934346">
        <w:rPr>
          <w:lang w:val="nl-NL"/>
        </w:rPr>
        <w:t>] [Cal]</w:t>
      </w:r>
    </w:p>
    <w:p w14:paraId="05CBE003" w14:textId="5DF1CD2B" w:rsidR="00E03EEC" w:rsidRDefault="00E03EEC" w:rsidP="00AA2508">
      <w:pPr>
        <w:rPr>
          <w:lang w:val="nl-NL"/>
        </w:rPr>
      </w:pPr>
    </w:p>
    <w:p w14:paraId="2803F3B9" w14:textId="686CE371" w:rsidR="00801802" w:rsidRDefault="00801802" w:rsidP="00801802">
      <w:pPr>
        <w:pStyle w:val="ListParagraph"/>
        <w:numPr>
          <w:ilvl w:val="0"/>
          <w:numId w:val="22"/>
        </w:numPr>
        <w:rPr>
          <w:lang w:val="nl-NL"/>
        </w:rPr>
      </w:pPr>
      <w:r w:rsidRPr="00934346">
        <w:rPr>
          <w:b/>
          <w:bCs/>
          <w:lang w:val="nl-NL"/>
        </w:rPr>
        <w:t>Metalen</w:t>
      </w:r>
      <w:r w:rsidR="001427D8">
        <w:rPr>
          <w:lang w:val="nl-NL"/>
        </w:rPr>
        <w:t xml:space="preserve">; materialen die bestaan uit één of meer metalen elementen (bijvoorbeeld ijzer, koper, aluminium, goud, etc.), en </w:t>
      </w:r>
      <w:r w:rsidR="00CD3281">
        <w:rPr>
          <w:lang w:val="nl-NL"/>
        </w:rPr>
        <w:t xml:space="preserve">bevat vaak een toevoeging van een kleine hoeveelheid niet-metalen elementen. Deze soort materiaal is terug te vinden in objecten als </w:t>
      </w:r>
      <w:r w:rsidR="001571A5">
        <w:rPr>
          <w:lang w:val="nl-NL"/>
        </w:rPr>
        <w:t>zilverwaren</w:t>
      </w:r>
      <w:r w:rsidR="00CD3281">
        <w:rPr>
          <w:lang w:val="nl-NL"/>
        </w:rPr>
        <w:t>, munten, sieraden, enz.</w:t>
      </w:r>
    </w:p>
    <w:p w14:paraId="1D42570D" w14:textId="17315123" w:rsidR="00801802" w:rsidRDefault="00801802" w:rsidP="00801802">
      <w:pPr>
        <w:pStyle w:val="ListParagraph"/>
        <w:numPr>
          <w:ilvl w:val="0"/>
          <w:numId w:val="22"/>
        </w:numPr>
        <w:rPr>
          <w:lang w:val="nl-NL"/>
        </w:rPr>
      </w:pPr>
      <w:r w:rsidRPr="00934346">
        <w:rPr>
          <w:b/>
          <w:bCs/>
          <w:lang w:val="nl-NL"/>
        </w:rPr>
        <w:t>Keramiek</w:t>
      </w:r>
      <w:r w:rsidR="00934346">
        <w:rPr>
          <w:b/>
          <w:bCs/>
          <w:lang w:val="nl-NL"/>
        </w:rPr>
        <w:t>en</w:t>
      </w:r>
      <w:r w:rsidR="001427D8">
        <w:rPr>
          <w:lang w:val="nl-NL"/>
        </w:rPr>
        <w:t>;</w:t>
      </w:r>
      <w:r w:rsidR="004F794A">
        <w:rPr>
          <w:lang w:val="nl-NL"/>
        </w:rPr>
        <w:t xml:space="preserve"> een chemische verbinding (compound)</w:t>
      </w:r>
      <w:r w:rsidR="001571A5">
        <w:rPr>
          <w:lang w:val="nl-NL"/>
        </w:rPr>
        <w:t xml:space="preserve"> tussen metaal- en niet-metaal-elementen</w:t>
      </w:r>
      <w:r w:rsidR="004F794A">
        <w:rPr>
          <w:lang w:val="nl-NL"/>
        </w:rPr>
        <w:t xml:space="preserve">. Enkele </w:t>
      </w:r>
      <w:r w:rsidR="001571A5">
        <w:rPr>
          <w:lang w:val="nl-NL"/>
        </w:rPr>
        <w:t>bekende</w:t>
      </w:r>
      <w:r w:rsidR="004F794A">
        <w:rPr>
          <w:lang w:val="nl-NL"/>
        </w:rPr>
        <w:t xml:space="preserve"> </w:t>
      </w:r>
      <w:r w:rsidR="001571A5">
        <w:rPr>
          <w:lang w:val="nl-NL"/>
        </w:rPr>
        <w:t>voorbeelden</w:t>
      </w:r>
      <w:r w:rsidR="004F794A">
        <w:rPr>
          <w:lang w:val="nl-NL"/>
        </w:rPr>
        <w:t xml:space="preserve"> van keramische materialen zijn onder andere glas, porselein en bakste</w:t>
      </w:r>
      <w:r w:rsidR="001571A5">
        <w:rPr>
          <w:lang w:val="nl-NL"/>
        </w:rPr>
        <w:t>en</w:t>
      </w:r>
      <w:r w:rsidR="004F794A">
        <w:rPr>
          <w:lang w:val="nl-NL"/>
        </w:rPr>
        <w:t>.</w:t>
      </w:r>
    </w:p>
    <w:p w14:paraId="3DE26F92" w14:textId="102A908A" w:rsidR="00801802" w:rsidRDefault="00801802" w:rsidP="00801802">
      <w:pPr>
        <w:pStyle w:val="ListParagraph"/>
        <w:numPr>
          <w:ilvl w:val="0"/>
          <w:numId w:val="22"/>
        </w:numPr>
        <w:rPr>
          <w:lang w:val="nl-NL"/>
        </w:rPr>
      </w:pPr>
      <w:r w:rsidRPr="00934346">
        <w:rPr>
          <w:b/>
          <w:bCs/>
          <w:lang w:val="nl-NL"/>
        </w:rPr>
        <w:t>Polymeren</w:t>
      </w:r>
      <w:r w:rsidR="004F794A">
        <w:rPr>
          <w:lang w:val="nl-NL"/>
        </w:rPr>
        <w:t xml:space="preserve">; </w:t>
      </w:r>
      <w:r w:rsidR="00FB749A">
        <w:rPr>
          <w:lang w:val="nl-NL"/>
        </w:rPr>
        <w:t xml:space="preserve">De materialen in deze soort zijn overwegend organische materialen, die worden geproduceerd door </w:t>
      </w:r>
      <w:r w:rsidR="00FB584B">
        <w:rPr>
          <w:lang w:val="nl-NL"/>
        </w:rPr>
        <w:t xml:space="preserve">een proces dat </w:t>
      </w:r>
      <w:r w:rsidR="00FB749A">
        <w:rPr>
          <w:lang w:val="nl-NL"/>
        </w:rPr>
        <w:t>polymerisatie</w:t>
      </w:r>
      <w:r w:rsidR="00FB584B">
        <w:rPr>
          <w:lang w:val="nl-NL"/>
        </w:rPr>
        <w:t xml:space="preserve"> wordt genoemd</w:t>
      </w:r>
      <w:r w:rsidR="00FB749A">
        <w:rPr>
          <w:lang w:val="nl-NL"/>
        </w:rPr>
        <w:t xml:space="preserve">. </w:t>
      </w:r>
      <w:r w:rsidR="00FB584B">
        <w:rPr>
          <w:lang w:val="nl-NL"/>
        </w:rPr>
        <w:t>Polymerisatie</w:t>
      </w:r>
      <w:r w:rsidR="00FB749A">
        <w:rPr>
          <w:lang w:val="nl-NL"/>
        </w:rPr>
        <w:t xml:space="preserve"> voegt enkelvoudige moleculen (monomeren) samen tot een keten van zichzelf herhalende moleculen (polymeren). Polymeren zijn terug te vinden in onder andere rubber</w:t>
      </w:r>
      <w:r w:rsidR="00C4499D">
        <w:rPr>
          <w:lang w:val="nl-NL"/>
        </w:rPr>
        <w:t xml:space="preserve">, </w:t>
      </w:r>
      <w:r w:rsidR="00FB749A">
        <w:rPr>
          <w:lang w:val="nl-NL"/>
        </w:rPr>
        <w:t>allerlei soorten plastics</w:t>
      </w:r>
      <w:r w:rsidR="00C4499D">
        <w:rPr>
          <w:lang w:val="nl-NL"/>
        </w:rPr>
        <w:t xml:space="preserve"> en vele andere toepassingen</w:t>
      </w:r>
      <w:r w:rsidR="00FB584B">
        <w:rPr>
          <w:lang w:val="nl-NL"/>
        </w:rPr>
        <w:t>,</w:t>
      </w:r>
      <w:r w:rsidR="00C4499D">
        <w:rPr>
          <w:lang w:val="nl-NL"/>
        </w:rPr>
        <w:t xml:space="preserve"> van kogelvrije vesten, Liquid Crystal </w:t>
      </w:r>
      <w:proofErr w:type="spellStart"/>
      <w:r w:rsidR="00C4499D">
        <w:rPr>
          <w:lang w:val="nl-NL"/>
        </w:rPr>
        <w:t>Displays’s</w:t>
      </w:r>
      <w:proofErr w:type="spellEnd"/>
      <w:r w:rsidR="00C4499D">
        <w:rPr>
          <w:lang w:val="nl-NL"/>
        </w:rPr>
        <w:t xml:space="preserve"> (</w:t>
      </w:r>
      <w:proofErr w:type="spellStart"/>
      <w:r w:rsidR="00C4499D">
        <w:rPr>
          <w:lang w:val="nl-NL"/>
        </w:rPr>
        <w:t>LCD’s</w:t>
      </w:r>
      <w:proofErr w:type="spellEnd"/>
      <w:r w:rsidR="00C4499D">
        <w:rPr>
          <w:lang w:val="nl-NL"/>
        </w:rPr>
        <w:t>) tot kleren en koffiemokken.</w:t>
      </w:r>
    </w:p>
    <w:p w14:paraId="18E40368" w14:textId="5526753E" w:rsidR="00801802" w:rsidRDefault="00801802" w:rsidP="00801802">
      <w:pPr>
        <w:pStyle w:val="ListParagraph"/>
        <w:numPr>
          <w:ilvl w:val="0"/>
          <w:numId w:val="22"/>
        </w:numPr>
        <w:rPr>
          <w:lang w:val="nl-NL"/>
        </w:rPr>
      </w:pPr>
      <w:r w:rsidRPr="00934346">
        <w:rPr>
          <w:b/>
          <w:bCs/>
          <w:lang w:val="nl-NL"/>
        </w:rPr>
        <w:t>Composiet</w:t>
      </w:r>
      <w:r w:rsidR="00934346">
        <w:rPr>
          <w:b/>
          <w:bCs/>
          <w:lang w:val="nl-NL"/>
        </w:rPr>
        <w:t>en</w:t>
      </w:r>
      <w:r w:rsidR="00033303">
        <w:rPr>
          <w:lang w:val="nl-NL"/>
        </w:rPr>
        <w:t xml:space="preserve">; een composiet bestaat uit een samenvoeging van twee of meer individuele materialen uit de hiervoor genoemde </w:t>
      </w:r>
      <w:r w:rsidR="00501CDF">
        <w:rPr>
          <w:lang w:val="nl-NL"/>
        </w:rPr>
        <w:t>categorieën</w:t>
      </w:r>
      <w:r w:rsidR="00033303">
        <w:rPr>
          <w:lang w:val="nl-NL"/>
        </w:rPr>
        <w:t xml:space="preserve">. Het idee achter het ontwikkelen van een composiet, is het </w:t>
      </w:r>
      <w:r w:rsidR="00E4242D">
        <w:rPr>
          <w:lang w:val="nl-NL"/>
        </w:rPr>
        <w:t>mixen</w:t>
      </w:r>
      <w:r w:rsidR="00033303">
        <w:rPr>
          <w:lang w:val="nl-NL"/>
        </w:rPr>
        <w:t xml:space="preserve"> van de eigensch</w:t>
      </w:r>
      <w:r w:rsidR="00E4242D">
        <w:rPr>
          <w:lang w:val="nl-NL"/>
        </w:rPr>
        <w:t>appen van de individuele materialen. De bekendste toepassingen van composiet zijn glasvezel en met koolstofvezel (carbon fiber) versterkte polymeren die worden gebruikt bij het bouwen van vliegtuigen.</w:t>
      </w:r>
    </w:p>
    <w:p w14:paraId="68119156" w14:textId="2BFE0EDA" w:rsidR="00801802" w:rsidRPr="00801802" w:rsidRDefault="00801802" w:rsidP="00801802">
      <w:pPr>
        <w:pStyle w:val="ListParagraph"/>
        <w:numPr>
          <w:ilvl w:val="0"/>
          <w:numId w:val="22"/>
        </w:numPr>
        <w:rPr>
          <w:lang w:val="nl-NL"/>
        </w:rPr>
      </w:pPr>
      <w:r w:rsidRPr="00934346">
        <w:rPr>
          <w:b/>
          <w:bCs/>
          <w:lang w:val="nl-NL"/>
        </w:rPr>
        <w:t>Geavanceerde materialen</w:t>
      </w:r>
      <w:r>
        <w:rPr>
          <w:lang w:val="nl-NL"/>
        </w:rPr>
        <w:t>; deze soort bestaat uit onder andere halfgeleiders, biomaterialen</w:t>
      </w:r>
      <w:r w:rsidR="00FB584B">
        <w:rPr>
          <w:lang w:val="nl-NL"/>
        </w:rPr>
        <w:t xml:space="preserve"> en</w:t>
      </w:r>
      <w:r>
        <w:rPr>
          <w:lang w:val="nl-NL"/>
        </w:rPr>
        <w:t xml:space="preserve"> </w:t>
      </w:r>
      <w:proofErr w:type="spellStart"/>
      <w:r>
        <w:rPr>
          <w:lang w:val="nl-NL"/>
        </w:rPr>
        <w:t>nano</w:t>
      </w:r>
      <w:proofErr w:type="spellEnd"/>
      <w:r>
        <w:rPr>
          <w:lang w:val="nl-NL"/>
        </w:rPr>
        <w:t xml:space="preserve">-materialen. </w:t>
      </w:r>
      <w:r w:rsidR="006F5590">
        <w:rPr>
          <w:lang w:val="nl-NL"/>
        </w:rPr>
        <w:t xml:space="preserve">Deze materialen worden gebruikt in </w:t>
      </w:r>
      <w:proofErr w:type="spellStart"/>
      <w:r w:rsidR="00934346">
        <w:rPr>
          <w:lang w:val="nl-NL"/>
        </w:rPr>
        <w:t>high-tech</w:t>
      </w:r>
      <w:proofErr w:type="spellEnd"/>
      <w:r w:rsidR="00934346">
        <w:rPr>
          <w:lang w:val="nl-NL"/>
        </w:rPr>
        <w:t xml:space="preserve"> toepassingen zoals computers, ruimtevaart</w:t>
      </w:r>
      <w:r w:rsidR="00FB584B">
        <w:rPr>
          <w:lang w:val="nl-NL"/>
        </w:rPr>
        <w:t xml:space="preserve"> en</w:t>
      </w:r>
      <w:r w:rsidR="00934346">
        <w:rPr>
          <w:lang w:val="nl-NL"/>
        </w:rPr>
        <w:t xml:space="preserve"> luchtvaart. In veel gevallen </w:t>
      </w:r>
      <w:r w:rsidR="00FB584B">
        <w:rPr>
          <w:lang w:val="nl-NL"/>
        </w:rPr>
        <w:t>worden</w:t>
      </w:r>
      <w:r w:rsidR="00934346">
        <w:rPr>
          <w:lang w:val="nl-NL"/>
        </w:rPr>
        <w:t xml:space="preserve"> de geavanceerde materialen ingezet om de eigenschappen van bestaande materialen en producten sterk te verbeteren.</w:t>
      </w:r>
    </w:p>
    <w:p w14:paraId="181015D0" w14:textId="77777777" w:rsidR="00484AEB" w:rsidRDefault="00484AEB" w:rsidP="00AA2508">
      <w:pPr>
        <w:rPr>
          <w:lang w:val="nl-NL"/>
        </w:rPr>
      </w:pPr>
    </w:p>
    <w:p w14:paraId="40BA77F6" w14:textId="435B3F3C" w:rsidR="002440F5" w:rsidRDefault="002440F5" w:rsidP="002440F5">
      <w:pPr>
        <w:pStyle w:val="Heading2"/>
        <w:rPr>
          <w:lang w:val="nl-NL"/>
        </w:rPr>
      </w:pPr>
      <w:r>
        <w:rPr>
          <w:lang w:val="nl-NL"/>
        </w:rPr>
        <w:t xml:space="preserve">3.2 </w:t>
      </w:r>
      <w:r w:rsidRPr="006942B8">
        <w:rPr>
          <w:lang w:val="nl-NL"/>
        </w:rPr>
        <w:t>Paradigma’s van de Wetenschap</w:t>
      </w:r>
    </w:p>
    <w:p w14:paraId="76AAFF0A" w14:textId="77777777" w:rsidR="002440F5" w:rsidRPr="006942B8" w:rsidRDefault="002440F5" w:rsidP="00AA2508">
      <w:pPr>
        <w:rPr>
          <w:lang w:val="nl-NL"/>
        </w:rPr>
      </w:pPr>
    </w:p>
    <w:p w14:paraId="143180F4" w14:textId="115727EB" w:rsidR="005736F2" w:rsidRDefault="005736F2" w:rsidP="00AA2508">
      <w:pPr>
        <w:rPr>
          <w:lang w:val="nl-NL"/>
        </w:rPr>
      </w:pPr>
      <w:r w:rsidRPr="005736F2">
        <w:rPr>
          <w:lang w:val="nl-NL"/>
        </w:rPr>
        <w:t xml:space="preserve">Het </w:t>
      </w:r>
      <w:proofErr w:type="spellStart"/>
      <w:r w:rsidRPr="005736F2">
        <w:rPr>
          <w:lang w:val="nl-NL"/>
        </w:rPr>
        <w:t>materials</w:t>
      </w:r>
      <w:proofErr w:type="spellEnd"/>
      <w:r w:rsidRPr="005736F2">
        <w:rPr>
          <w:lang w:val="nl-NL"/>
        </w:rPr>
        <w:t xml:space="preserve"> </w:t>
      </w:r>
      <w:proofErr w:type="spellStart"/>
      <w:r w:rsidRPr="005736F2">
        <w:rPr>
          <w:lang w:val="nl-NL"/>
        </w:rPr>
        <w:t>science</w:t>
      </w:r>
      <w:proofErr w:type="spellEnd"/>
      <w:r w:rsidRPr="005736F2">
        <w:rPr>
          <w:lang w:val="nl-NL"/>
        </w:rPr>
        <w:t>-werkveld is in de</w:t>
      </w:r>
      <w:r>
        <w:rPr>
          <w:lang w:val="nl-NL"/>
        </w:rPr>
        <w:t xml:space="preserve"> loop der jaren geëvolueerd tot een wetenschap die wordt gedreven door data. Lange tijd was deze wetenschap puur empirisch, gebaseerd op </w:t>
      </w:r>
      <w:r w:rsidR="00721C52">
        <w:rPr>
          <w:lang w:val="nl-NL"/>
        </w:rPr>
        <w:t>experimenteren</w:t>
      </w:r>
      <w:r w:rsidR="00720EEB">
        <w:rPr>
          <w:lang w:val="nl-NL"/>
        </w:rPr>
        <w:t xml:space="preserve"> en natuurlijke verschijnselen</w:t>
      </w:r>
      <w:r w:rsidR="00721C52">
        <w:rPr>
          <w:lang w:val="nl-NL"/>
        </w:rPr>
        <w:t>, en overeenkomend met het stenen en metalen tijdperk (brons, ijzer en staal)</w:t>
      </w:r>
      <w:r>
        <w:rPr>
          <w:lang w:val="nl-NL"/>
        </w:rPr>
        <w:t xml:space="preserve">. </w:t>
      </w:r>
      <w:r w:rsidR="00721C52">
        <w:rPr>
          <w:lang w:val="nl-NL"/>
        </w:rPr>
        <w:t>In de eeuwen daarna kwam het volgende paradigma</w:t>
      </w:r>
      <w:r w:rsidR="00720EEB">
        <w:rPr>
          <w:lang w:val="nl-NL"/>
        </w:rPr>
        <w:t xml:space="preserve"> op, gebaseerd op de wetten van de fysica en theoretische modellen en generalisatie. Dit tweede paradigma was </w:t>
      </w:r>
      <w:r w:rsidR="00721C52">
        <w:rPr>
          <w:lang w:val="nl-NL"/>
        </w:rPr>
        <w:t xml:space="preserve">tot </w:t>
      </w:r>
      <w:r w:rsidR="002415EE">
        <w:rPr>
          <w:lang w:val="nl-NL"/>
        </w:rPr>
        <w:t>de jaren</w:t>
      </w:r>
      <w:r>
        <w:rPr>
          <w:lang w:val="nl-NL"/>
        </w:rPr>
        <w:t xml:space="preserve"> ’50 van de </w:t>
      </w:r>
      <w:r w:rsidR="00721C52">
        <w:rPr>
          <w:lang w:val="nl-NL"/>
        </w:rPr>
        <w:t xml:space="preserve">twintigste eeuw </w:t>
      </w:r>
      <w:r w:rsidR="00720EEB">
        <w:rPr>
          <w:lang w:val="nl-NL"/>
        </w:rPr>
        <w:t>de voornaamste vorm in de wetenschap.</w:t>
      </w:r>
    </w:p>
    <w:p w14:paraId="6FBEEC58" w14:textId="2CD89AEF" w:rsidR="002415EE" w:rsidRDefault="002415EE" w:rsidP="00AA2508">
      <w:pPr>
        <w:rPr>
          <w:lang w:val="nl-NL"/>
        </w:rPr>
      </w:pPr>
      <w:r>
        <w:rPr>
          <w:lang w:val="nl-NL"/>
        </w:rPr>
        <w:lastRenderedPageBreak/>
        <w:t xml:space="preserve">Door de opkomst van computers werd het derde paradigma, </w:t>
      </w:r>
      <w:r w:rsidR="00720EEB">
        <w:rPr>
          <w:lang w:val="nl-NL"/>
        </w:rPr>
        <w:t>‘</w:t>
      </w:r>
      <w:proofErr w:type="spellStart"/>
      <w:r>
        <w:rPr>
          <w:lang w:val="nl-NL"/>
        </w:rPr>
        <w:t>computational</w:t>
      </w:r>
      <w:proofErr w:type="spellEnd"/>
      <w:r>
        <w:rPr>
          <w:lang w:val="nl-NL"/>
        </w:rPr>
        <w:t xml:space="preserve"> </w:t>
      </w:r>
      <w:proofErr w:type="spellStart"/>
      <w:r>
        <w:rPr>
          <w:lang w:val="nl-NL"/>
        </w:rPr>
        <w:t>science</w:t>
      </w:r>
      <w:proofErr w:type="spellEnd"/>
      <w:r>
        <w:rPr>
          <w:lang w:val="nl-NL"/>
        </w:rPr>
        <w:t xml:space="preserve">’, populair. Door de toegenomen rekenkracht werd het mogelijk om zeer complexe modellen te analyseren en op te lossen. In het veld van </w:t>
      </w:r>
      <w:r w:rsidR="00091534">
        <w:rPr>
          <w:lang w:val="nl-NL"/>
        </w:rPr>
        <w:t>computationele scheikunde,</w:t>
      </w:r>
      <w:r>
        <w:rPr>
          <w:lang w:val="nl-NL"/>
        </w:rPr>
        <w:t xml:space="preserve"> zijn vooral de methoden ‘</w:t>
      </w:r>
      <w:proofErr w:type="spellStart"/>
      <w:r>
        <w:rPr>
          <w:lang w:val="nl-NL"/>
        </w:rPr>
        <w:t>density</w:t>
      </w:r>
      <w:proofErr w:type="spellEnd"/>
      <w:r>
        <w:rPr>
          <w:lang w:val="nl-NL"/>
        </w:rPr>
        <w:t xml:space="preserve"> </w:t>
      </w:r>
      <w:proofErr w:type="spellStart"/>
      <w:r>
        <w:rPr>
          <w:lang w:val="nl-NL"/>
        </w:rPr>
        <w:t>functional</w:t>
      </w:r>
      <w:proofErr w:type="spellEnd"/>
      <w:r>
        <w:rPr>
          <w:lang w:val="nl-NL"/>
        </w:rPr>
        <w:t xml:space="preserve"> </w:t>
      </w:r>
      <w:proofErr w:type="spellStart"/>
      <w:r>
        <w:rPr>
          <w:lang w:val="nl-NL"/>
        </w:rPr>
        <w:t>theory</w:t>
      </w:r>
      <w:proofErr w:type="spellEnd"/>
      <w:r>
        <w:rPr>
          <w:lang w:val="nl-NL"/>
        </w:rPr>
        <w:t xml:space="preserve"> (DFT)’ en ‘</w:t>
      </w:r>
      <w:proofErr w:type="spellStart"/>
      <w:r>
        <w:rPr>
          <w:lang w:val="nl-NL"/>
        </w:rPr>
        <w:t>molecular</w:t>
      </w:r>
      <w:proofErr w:type="spellEnd"/>
      <w:r>
        <w:rPr>
          <w:lang w:val="nl-NL"/>
        </w:rPr>
        <w:t xml:space="preserve"> </w:t>
      </w:r>
      <w:proofErr w:type="spellStart"/>
      <w:r>
        <w:rPr>
          <w:lang w:val="nl-NL"/>
        </w:rPr>
        <w:t>dynamics</w:t>
      </w:r>
      <w:proofErr w:type="spellEnd"/>
      <w:r>
        <w:rPr>
          <w:lang w:val="nl-NL"/>
        </w:rPr>
        <w:t xml:space="preserve"> (MD)’ zeer bekend</w:t>
      </w:r>
      <w:r w:rsidR="00AC2C86">
        <w:rPr>
          <w:lang w:val="nl-NL"/>
        </w:rPr>
        <w:t>.</w:t>
      </w:r>
      <w:r>
        <w:rPr>
          <w:lang w:val="nl-NL"/>
        </w:rPr>
        <w:t xml:space="preserve"> </w:t>
      </w:r>
      <w:r w:rsidR="0010746D">
        <w:rPr>
          <w:lang w:val="nl-NL"/>
        </w:rPr>
        <w:t>[</w:t>
      </w:r>
      <w:proofErr w:type="spellStart"/>
      <w:r w:rsidR="00AC2C86">
        <w:rPr>
          <w:lang w:val="nl-NL"/>
        </w:rPr>
        <w:t>Agra</w:t>
      </w:r>
      <w:proofErr w:type="spellEnd"/>
      <w:r w:rsidR="0010746D">
        <w:rPr>
          <w:lang w:val="nl-NL"/>
        </w:rPr>
        <w:t>] [</w:t>
      </w:r>
      <w:r w:rsidR="00910E2B">
        <w:rPr>
          <w:lang w:val="nl-NL"/>
        </w:rPr>
        <w:t>Das</w:t>
      </w:r>
      <w:r w:rsidR="0010746D">
        <w:rPr>
          <w:lang w:val="nl-NL"/>
        </w:rPr>
        <w:t>] [</w:t>
      </w:r>
      <w:proofErr w:type="spellStart"/>
      <w:r w:rsidR="00AC2C86">
        <w:rPr>
          <w:lang w:val="nl-NL"/>
        </w:rPr>
        <w:t>Schled</w:t>
      </w:r>
      <w:proofErr w:type="spellEnd"/>
      <w:r w:rsidR="00AC2C86">
        <w:rPr>
          <w:lang w:val="nl-NL"/>
        </w:rPr>
        <w:t>]</w:t>
      </w:r>
    </w:p>
    <w:p w14:paraId="6AE1A72E" w14:textId="654B90DB" w:rsidR="00544022" w:rsidRDefault="00544022" w:rsidP="00AA2508">
      <w:pPr>
        <w:rPr>
          <w:lang w:val="nl-NL"/>
        </w:rPr>
      </w:pPr>
    </w:p>
    <w:p w14:paraId="46FD281F" w14:textId="77777777" w:rsidR="008877E3" w:rsidRDefault="003D7B53" w:rsidP="00AA2508">
      <w:pPr>
        <w:rPr>
          <w:lang w:val="nl-NL"/>
        </w:rPr>
      </w:pPr>
      <w:r>
        <w:rPr>
          <w:lang w:val="nl-NL"/>
        </w:rPr>
        <w:t>Het toepassen van deze paradigma’s in de verschillende takken van de wetenschap, theorieën, experimenten en berekeningen, hebben geleid tot het genereren van een gigantische hoeveelheid data</w:t>
      </w:r>
      <w:r w:rsidR="008877E3">
        <w:rPr>
          <w:lang w:val="nl-NL"/>
        </w:rPr>
        <w:t>. Deze hoeveelheid data</w:t>
      </w:r>
      <w:r>
        <w:rPr>
          <w:lang w:val="nl-NL"/>
        </w:rPr>
        <w:t xml:space="preserve"> heeft</w:t>
      </w:r>
      <w:r w:rsidR="008877E3">
        <w:rPr>
          <w:lang w:val="nl-NL"/>
        </w:rPr>
        <w:t xml:space="preserve"> de wetenschap verder</w:t>
      </w:r>
      <w:r>
        <w:rPr>
          <w:lang w:val="nl-NL"/>
        </w:rPr>
        <w:t xml:space="preserve"> doen evolueren naar het vierde paradigma; ‘(big) data </w:t>
      </w:r>
      <w:proofErr w:type="spellStart"/>
      <w:r>
        <w:rPr>
          <w:lang w:val="nl-NL"/>
        </w:rPr>
        <w:t>driven</w:t>
      </w:r>
      <w:proofErr w:type="spellEnd"/>
      <w:r>
        <w:rPr>
          <w:lang w:val="nl-NL"/>
        </w:rPr>
        <w:t xml:space="preserve"> </w:t>
      </w:r>
      <w:proofErr w:type="spellStart"/>
      <w:r>
        <w:rPr>
          <w:lang w:val="nl-NL"/>
        </w:rPr>
        <w:t>science</w:t>
      </w:r>
      <w:proofErr w:type="spellEnd"/>
      <w:r>
        <w:rPr>
          <w:lang w:val="nl-NL"/>
        </w:rPr>
        <w:t xml:space="preserve">’. </w:t>
      </w:r>
    </w:p>
    <w:p w14:paraId="1F010E95" w14:textId="0D5E4802" w:rsidR="003D7B53" w:rsidRDefault="000756AA" w:rsidP="00AA2508">
      <w:pPr>
        <w:rPr>
          <w:lang w:val="nl-NL"/>
        </w:rPr>
      </w:pPr>
      <w:r>
        <w:rPr>
          <w:lang w:val="nl-NL"/>
        </w:rPr>
        <w:t>Het kunnen verwerken en analyseren van de</w:t>
      </w:r>
      <w:r w:rsidR="008877E3">
        <w:rPr>
          <w:lang w:val="nl-NL"/>
        </w:rPr>
        <w:t xml:space="preserve"> gigantische</w:t>
      </w:r>
      <w:r>
        <w:rPr>
          <w:lang w:val="nl-NL"/>
        </w:rPr>
        <w:t xml:space="preserve"> hoeveelheid data wordt mede mogelijk gemaakt door de snelle ontwikkelingen op het gebied van de informatica (opslag en rekenkracht). [</w:t>
      </w:r>
      <w:proofErr w:type="spellStart"/>
      <w:r w:rsidR="00AC2C86">
        <w:rPr>
          <w:lang w:val="nl-NL"/>
        </w:rPr>
        <w:t>Agra</w:t>
      </w:r>
      <w:proofErr w:type="spellEnd"/>
      <w:r>
        <w:rPr>
          <w:lang w:val="nl-NL"/>
        </w:rPr>
        <w:t>] [</w:t>
      </w:r>
      <w:r w:rsidR="00910E2B">
        <w:rPr>
          <w:lang w:val="nl-NL"/>
        </w:rPr>
        <w:t>Das</w:t>
      </w:r>
      <w:r>
        <w:rPr>
          <w:lang w:val="nl-NL"/>
        </w:rPr>
        <w:t>] [</w:t>
      </w:r>
      <w:proofErr w:type="spellStart"/>
      <w:r w:rsidR="00AC2C86">
        <w:rPr>
          <w:lang w:val="nl-NL"/>
        </w:rPr>
        <w:t>Schled</w:t>
      </w:r>
      <w:proofErr w:type="spellEnd"/>
      <w:r w:rsidR="00AC2C86">
        <w:rPr>
          <w:lang w:val="nl-NL"/>
        </w:rPr>
        <w:t>]</w:t>
      </w:r>
    </w:p>
    <w:p w14:paraId="6607A8AA" w14:textId="5438FA6F" w:rsidR="003D7B53" w:rsidRDefault="003D7B53" w:rsidP="00AA2508">
      <w:pPr>
        <w:rPr>
          <w:lang w:val="nl-NL"/>
        </w:rPr>
      </w:pPr>
    </w:p>
    <w:p w14:paraId="28EC4A92" w14:textId="7DBA30D4" w:rsidR="000756AA" w:rsidRDefault="000756AA" w:rsidP="00AA2508">
      <w:pPr>
        <w:rPr>
          <w:lang w:val="nl-NL"/>
        </w:rPr>
      </w:pPr>
      <w:r>
        <w:rPr>
          <w:lang w:val="nl-NL"/>
        </w:rPr>
        <w:t>Figuur 5 geeft een overzicht van de evolutie van de wetenschap en de vier genoemde paradigma’s.</w:t>
      </w:r>
    </w:p>
    <w:p w14:paraId="26B52BB0" w14:textId="0F59C7D9" w:rsidR="000756AA" w:rsidRDefault="000756AA" w:rsidP="00AA2508">
      <w:pPr>
        <w:rPr>
          <w:lang w:val="nl-NL"/>
        </w:rPr>
      </w:pPr>
    </w:p>
    <w:p w14:paraId="41379AD0" w14:textId="172C71D0" w:rsidR="00EE59DE" w:rsidRPr="006942B8" w:rsidRDefault="006942B8" w:rsidP="00EE59DE">
      <w:pPr>
        <w:keepNext/>
        <w:rPr>
          <w:lang w:val="nl-NL"/>
        </w:rPr>
      </w:pPr>
      <w:r w:rsidRPr="006942B8">
        <w:rPr>
          <w:noProof/>
          <w:lang w:val="nl-NL"/>
        </w:rPr>
        <w:drawing>
          <wp:inline distT="0" distB="0" distL="0" distR="0" wp14:anchorId="1F16E825" wp14:editId="589749AC">
            <wp:extent cx="5486400" cy="3296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296285"/>
                    </a:xfrm>
                    <a:prstGeom prst="rect">
                      <a:avLst/>
                    </a:prstGeom>
                  </pic:spPr>
                </pic:pic>
              </a:graphicData>
            </a:graphic>
          </wp:inline>
        </w:drawing>
      </w:r>
    </w:p>
    <w:p w14:paraId="02547932" w14:textId="37376CA9" w:rsidR="000756AA" w:rsidRPr="00620946" w:rsidRDefault="00EE59DE" w:rsidP="00EE59DE">
      <w:pPr>
        <w:pStyle w:val="Caption"/>
        <w:rPr>
          <w:lang w:val="nl-NL"/>
        </w:rPr>
      </w:pPr>
      <w:r w:rsidRPr="008877E3">
        <w:rPr>
          <w:lang w:val="nl-NL"/>
        </w:rPr>
        <w:t xml:space="preserve">Figuur </w:t>
      </w:r>
      <w:r>
        <w:fldChar w:fldCharType="begin"/>
      </w:r>
      <w:r w:rsidRPr="008877E3">
        <w:rPr>
          <w:lang w:val="nl-NL"/>
        </w:rPr>
        <w:instrText xml:space="preserve"> SEQ Figuur \* ARABIC </w:instrText>
      </w:r>
      <w:r>
        <w:fldChar w:fldCharType="separate"/>
      </w:r>
      <w:r w:rsidR="000A7FE0">
        <w:rPr>
          <w:noProof/>
          <w:lang w:val="nl-NL"/>
        </w:rPr>
        <w:t>6</w:t>
      </w:r>
      <w:r>
        <w:fldChar w:fldCharType="end"/>
      </w:r>
      <w:r w:rsidRPr="008877E3">
        <w:rPr>
          <w:lang w:val="nl-NL"/>
        </w:rPr>
        <w:t xml:space="preserve"> - De 4 Paradigma's van de wetenschap</w:t>
      </w:r>
      <w:r w:rsidR="006942B8">
        <w:rPr>
          <w:lang w:val="nl-NL"/>
        </w:rPr>
        <w:t>; Empirisch, Theoretisch, Computationeel en Data-gedreven.</w:t>
      </w:r>
      <w:r w:rsidR="00C04623">
        <w:rPr>
          <w:lang w:val="nl-NL"/>
        </w:rPr>
        <w:t xml:space="preserve"> </w:t>
      </w:r>
      <w:proofErr w:type="spellStart"/>
      <w:r w:rsidR="00C04623" w:rsidRPr="00750D18">
        <w:t>Overgenomen</w:t>
      </w:r>
      <w:proofErr w:type="spellEnd"/>
      <w:r w:rsidR="00C04623" w:rsidRPr="00750D18">
        <w:t xml:space="preserve"> </w:t>
      </w:r>
      <w:proofErr w:type="spellStart"/>
      <w:r w:rsidR="00C04623" w:rsidRPr="00750D18">
        <w:t>uit</w:t>
      </w:r>
      <w:proofErr w:type="spellEnd"/>
      <w:r w:rsidR="00C04623" w:rsidRPr="00750D18">
        <w:t xml:space="preserve"> </w:t>
      </w:r>
      <w:r w:rsidR="00750D18" w:rsidRPr="00750D18">
        <w:t xml:space="preserve">Perspective: Materials informatics and big data: </w:t>
      </w:r>
      <w:r w:rsidR="00750D18" w:rsidRPr="00750D18">
        <w:lastRenderedPageBreak/>
        <w:t>Realization of the “fourth paradigm” of science in materials scienc</w:t>
      </w:r>
      <w:r w:rsidR="00750D18">
        <w:t xml:space="preserve">e door </w:t>
      </w:r>
      <w:r w:rsidR="00750D18" w:rsidRPr="00750D18">
        <w:t>Agrawal, A., &amp; Choudhary, A. (2016).</w:t>
      </w:r>
      <w:r w:rsidR="00750D18">
        <w:t xml:space="preserve"> </w:t>
      </w:r>
      <w:r w:rsidR="00750D18" w:rsidRPr="00620946">
        <w:rPr>
          <w:lang w:val="nl-NL"/>
        </w:rPr>
        <w:t xml:space="preserve">APL </w:t>
      </w:r>
      <w:proofErr w:type="spellStart"/>
      <w:r w:rsidR="00750D18" w:rsidRPr="00620946">
        <w:rPr>
          <w:lang w:val="nl-NL"/>
        </w:rPr>
        <w:t>Materials</w:t>
      </w:r>
      <w:proofErr w:type="spellEnd"/>
      <w:r w:rsidR="00750D18" w:rsidRPr="00620946">
        <w:rPr>
          <w:lang w:val="nl-NL"/>
        </w:rPr>
        <w:t>, 4(5), 053208. https://doi.org/10.1063/1.4946894</w:t>
      </w:r>
    </w:p>
    <w:p w14:paraId="4801997D" w14:textId="77777777" w:rsidR="003D7B53" w:rsidRPr="00620946" w:rsidRDefault="003D7B53" w:rsidP="00AA2508">
      <w:pPr>
        <w:rPr>
          <w:lang w:val="nl-NL"/>
        </w:rPr>
      </w:pPr>
    </w:p>
    <w:p w14:paraId="1F4E5D59" w14:textId="77716D61" w:rsidR="008877E3" w:rsidRDefault="00E15C3C" w:rsidP="00AA2508">
      <w:pPr>
        <w:rPr>
          <w:lang w:val="nl-NL"/>
        </w:rPr>
      </w:pPr>
      <w:r w:rsidRPr="00620946">
        <w:rPr>
          <w:lang w:val="nl-NL"/>
        </w:rPr>
        <w:t xml:space="preserve">De hoeveelheid data </w:t>
      </w:r>
      <w:r w:rsidR="00620946" w:rsidRPr="00620946">
        <w:rPr>
          <w:lang w:val="nl-NL"/>
        </w:rPr>
        <w:t>die v</w:t>
      </w:r>
      <w:r w:rsidR="00620946">
        <w:rPr>
          <w:lang w:val="nl-NL"/>
        </w:rPr>
        <w:t xml:space="preserve">oortkomt uit het vormen van theorieën, uitvoeren van experimenten en simulaties, kan worden getypeerd als ‘big data’. </w:t>
      </w:r>
    </w:p>
    <w:p w14:paraId="557E08F7" w14:textId="50B7CB94" w:rsidR="00620946" w:rsidRDefault="00620946" w:rsidP="00AA2508">
      <w:pPr>
        <w:rPr>
          <w:lang w:val="nl-NL"/>
        </w:rPr>
      </w:pPr>
      <w:r>
        <w:rPr>
          <w:lang w:val="nl-NL"/>
        </w:rPr>
        <w:t xml:space="preserve">Big data kan worden </w:t>
      </w:r>
      <w:r w:rsidR="00CF48C2">
        <w:rPr>
          <w:lang w:val="nl-NL"/>
        </w:rPr>
        <w:t>beschreven aan de hand van de 5V’s van big data [</w:t>
      </w:r>
      <w:proofErr w:type="spellStart"/>
      <w:r w:rsidR="00AC2C86">
        <w:rPr>
          <w:lang w:val="nl-NL"/>
        </w:rPr>
        <w:t>Schled</w:t>
      </w:r>
      <w:proofErr w:type="spellEnd"/>
      <w:r w:rsidR="00CF48C2">
        <w:rPr>
          <w:lang w:val="nl-NL"/>
        </w:rPr>
        <w:t>]</w:t>
      </w:r>
      <w:r w:rsidR="00C22938">
        <w:rPr>
          <w:lang w:val="nl-NL"/>
        </w:rPr>
        <w:t xml:space="preserve"> [</w:t>
      </w:r>
      <w:proofErr w:type="spellStart"/>
      <w:r w:rsidR="00AC2C86">
        <w:rPr>
          <w:lang w:val="nl-NL"/>
        </w:rPr>
        <w:t>Agra</w:t>
      </w:r>
      <w:proofErr w:type="spellEnd"/>
      <w:r w:rsidR="00C22938">
        <w:rPr>
          <w:lang w:val="nl-NL"/>
        </w:rPr>
        <w:t>]</w:t>
      </w:r>
      <w:r w:rsidR="00CF48C2">
        <w:rPr>
          <w:lang w:val="nl-NL"/>
        </w:rPr>
        <w:t>:</w:t>
      </w:r>
    </w:p>
    <w:p w14:paraId="07729063" w14:textId="187E2B87" w:rsidR="00CF48C2" w:rsidRDefault="00CF48C2" w:rsidP="00CF48C2">
      <w:pPr>
        <w:pStyle w:val="ListParagraph"/>
        <w:numPr>
          <w:ilvl w:val="0"/>
          <w:numId w:val="22"/>
        </w:numPr>
        <w:rPr>
          <w:lang w:val="nl-NL"/>
        </w:rPr>
      </w:pPr>
      <w:r>
        <w:rPr>
          <w:lang w:val="nl-NL"/>
        </w:rPr>
        <w:t xml:space="preserve">Volume; de hoeveelheid data, de grootte van de dataset. </w:t>
      </w:r>
    </w:p>
    <w:p w14:paraId="3B58A678" w14:textId="4B656098" w:rsidR="00CF48C2" w:rsidRDefault="00CF48C2" w:rsidP="00CF48C2">
      <w:pPr>
        <w:pStyle w:val="ListParagraph"/>
        <w:numPr>
          <w:ilvl w:val="0"/>
          <w:numId w:val="22"/>
        </w:numPr>
        <w:rPr>
          <w:lang w:val="nl-NL"/>
        </w:rPr>
      </w:pPr>
      <w:r>
        <w:rPr>
          <w:lang w:val="nl-NL"/>
        </w:rPr>
        <w:t>Velocity; de snelheid waarmee de data gegenereerd wordt.</w:t>
      </w:r>
    </w:p>
    <w:p w14:paraId="0B378B2D" w14:textId="34A35D02" w:rsidR="00CF48C2" w:rsidRDefault="00CF48C2" w:rsidP="00CF48C2">
      <w:pPr>
        <w:pStyle w:val="ListParagraph"/>
        <w:numPr>
          <w:ilvl w:val="0"/>
          <w:numId w:val="22"/>
        </w:numPr>
        <w:rPr>
          <w:lang w:val="nl-NL"/>
        </w:rPr>
      </w:pPr>
      <w:proofErr w:type="spellStart"/>
      <w:r>
        <w:rPr>
          <w:lang w:val="nl-NL"/>
        </w:rPr>
        <w:t>Variety</w:t>
      </w:r>
      <w:proofErr w:type="spellEnd"/>
      <w:r>
        <w:rPr>
          <w:lang w:val="nl-NL"/>
        </w:rPr>
        <w:t>; de verschillende datatypen (zowel gestructureerd als ongestructureerd).</w:t>
      </w:r>
    </w:p>
    <w:p w14:paraId="01BC6CB7" w14:textId="352C8E4A" w:rsidR="00CF48C2" w:rsidRDefault="00CF48C2" w:rsidP="00CF48C2">
      <w:pPr>
        <w:pStyle w:val="ListParagraph"/>
        <w:numPr>
          <w:ilvl w:val="0"/>
          <w:numId w:val="22"/>
        </w:numPr>
        <w:rPr>
          <w:lang w:val="nl-NL"/>
        </w:rPr>
      </w:pPr>
      <w:proofErr w:type="spellStart"/>
      <w:r>
        <w:rPr>
          <w:lang w:val="nl-NL"/>
        </w:rPr>
        <w:t>Veraci</w:t>
      </w:r>
      <w:r w:rsidR="00D371C6">
        <w:rPr>
          <w:lang w:val="nl-NL"/>
        </w:rPr>
        <w:t>t</w:t>
      </w:r>
      <w:r>
        <w:rPr>
          <w:lang w:val="nl-NL"/>
        </w:rPr>
        <w:t>y</w:t>
      </w:r>
      <w:proofErr w:type="spellEnd"/>
      <w:r>
        <w:rPr>
          <w:lang w:val="nl-NL"/>
        </w:rPr>
        <w:t>; de accuraatheid en betrouwbaarheid van de data.</w:t>
      </w:r>
    </w:p>
    <w:p w14:paraId="59829E72" w14:textId="3FD95155" w:rsidR="00CF48C2" w:rsidRPr="00CF48C2" w:rsidRDefault="00CF48C2" w:rsidP="00CF48C2">
      <w:pPr>
        <w:pStyle w:val="ListParagraph"/>
        <w:numPr>
          <w:ilvl w:val="0"/>
          <w:numId w:val="22"/>
        </w:numPr>
        <w:rPr>
          <w:lang w:val="nl-NL"/>
        </w:rPr>
      </w:pPr>
      <w:r>
        <w:rPr>
          <w:lang w:val="nl-NL"/>
        </w:rPr>
        <w:t>Value; het vermogen om bruikbare informatie te kunnen afleiden uit de data.</w:t>
      </w:r>
    </w:p>
    <w:p w14:paraId="48FA3AF2" w14:textId="45B5A7E6" w:rsidR="005736F2" w:rsidRPr="00C676D6" w:rsidRDefault="005736F2" w:rsidP="00AA2508">
      <w:pPr>
        <w:rPr>
          <w:lang w:val="nl-NL"/>
        </w:rPr>
      </w:pPr>
    </w:p>
    <w:p w14:paraId="74AD444C" w14:textId="1ACE0374" w:rsidR="002E3F94" w:rsidRDefault="002E3F94" w:rsidP="002E3F94">
      <w:pPr>
        <w:rPr>
          <w:lang w:val="nl-NL"/>
        </w:rPr>
      </w:pPr>
      <w:r>
        <w:rPr>
          <w:lang w:val="nl-NL"/>
        </w:rPr>
        <w:t xml:space="preserve">Eén van de grootste uitdagingen met betrekking tot big data is het kunnen analyseren van die data. De opkomst van </w:t>
      </w:r>
      <w:proofErr w:type="spellStart"/>
      <w:r>
        <w:rPr>
          <w:lang w:val="nl-NL"/>
        </w:rPr>
        <w:t>artificial</w:t>
      </w:r>
      <w:proofErr w:type="spellEnd"/>
      <w:r>
        <w:rPr>
          <w:lang w:val="nl-NL"/>
        </w:rPr>
        <w:t xml:space="preserve"> intelligence en machine </w:t>
      </w:r>
      <w:proofErr w:type="spellStart"/>
      <w:r>
        <w:rPr>
          <w:lang w:val="nl-NL"/>
        </w:rPr>
        <w:t>learning</w:t>
      </w:r>
      <w:proofErr w:type="spellEnd"/>
      <w:r>
        <w:rPr>
          <w:lang w:val="nl-NL"/>
        </w:rPr>
        <w:t xml:space="preserve"> hebben een grote invloed in de mate waarop de data succesvol kan worden geanalyseerd, </w:t>
      </w:r>
      <w:r w:rsidR="00C93663">
        <w:rPr>
          <w:lang w:val="nl-NL"/>
        </w:rPr>
        <w:t>en</w:t>
      </w:r>
      <w:r>
        <w:rPr>
          <w:lang w:val="nl-NL"/>
        </w:rPr>
        <w:t xml:space="preserve"> er bruikbare informatie uit te kunnen </w:t>
      </w:r>
      <w:r w:rsidR="001B7DE2">
        <w:rPr>
          <w:lang w:val="nl-NL"/>
        </w:rPr>
        <w:t>achterhalen</w:t>
      </w:r>
      <w:r>
        <w:rPr>
          <w:lang w:val="nl-NL"/>
        </w:rPr>
        <w:t>. [</w:t>
      </w:r>
      <w:r w:rsidR="00113108">
        <w:rPr>
          <w:lang w:val="nl-NL"/>
        </w:rPr>
        <w:t>Kit</w:t>
      </w:r>
      <w:r>
        <w:rPr>
          <w:lang w:val="nl-NL"/>
        </w:rPr>
        <w:t>]</w:t>
      </w:r>
    </w:p>
    <w:p w14:paraId="4436726D" w14:textId="77D08E32" w:rsidR="00465126" w:rsidRDefault="00465126" w:rsidP="002E3F94">
      <w:pPr>
        <w:rPr>
          <w:lang w:val="nl-NL"/>
        </w:rPr>
      </w:pPr>
    </w:p>
    <w:p w14:paraId="16EC02C3" w14:textId="759E449F" w:rsidR="00465126" w:rsidRPr="00465126" w:rsidRDefault="00465126" w:rsidP="002E3F94">
      <w:pPr>
        <w:rPr>
          <w:lang w:val="nl-NL"/>
        </w:rPr>
      </w:pPr>
      <w:r w:rsidRPr="00465126">
        <w:rPr>
          <w:lang w:val="nl-NL"/>
        </w:rPr>
        <w:t>In de volgende paragrafen w</w:t>
      </w:r>
      <w:r>
        <w:rPr>
          <w:lang w:val="nl-NL"/>
        </w:rPr>
        <w:t xml:space="preserve">ordt een algemene introductie gegeven over machine </w:t>
      </w:r>
      <w:proofErr w:type="spellStart"/>
      <w:r>
        <w:rPr>
          <w:lang w:val="nl-NL"/>
        </w:rPr>
        <w:t>learning</w:t>
      </w:r>
      <w:proofErr w:type="spellEnd"/>
      <w:r>
        <w:rPr>
          <w:lang w:val="nl-NL"/>
        </w:rPr>
        <w:t xml:space="preserve"> en de toepassingen ervan binnen het </w:t>
      </w:r>
      <w:proofErr w:type="spellStart"/>
      <w:r>
        <w:rPr>
          <w:lang w:val="nl-NL"/>
        </w:rPr>
        <w:t>materials</w:t>
      </w:r>
      <w:proofErr w:type="spellEnd"/>
      <w:r>
        <w:rPr>
          <w:lang w:val="nl-NL"/>
        </w:rPr>
        <w:t xml:space="preserve"> </w:t>
      </w:r>
      <w:proofErr w:type="spellStart"/>
      <w:r>
        <w:rPr>
          <w:lang w:val="nl-NL"/>
        </w:rPr>
        <w:t>science</w:t>
      </w:r>
      <w:proofErr w:type="spellEnd"/>
      <w:r>
        <w:rPr>
          <w:lang w:val="nl-NL"/>
        </w:rPr>
        <w:t xml:space="preserve"> werkveld.   </w:t>
      </w:r>
    </w:p>
    <w:p w14:paraId="449B257E" w14:textId="5F56F38D" w:rsidR="00611D78" w:rsidRPr="00465126" w:rsidRDefault="00611D78" w:rsidP="00AA2508">
      <w:pPr>
        <w:rPr>
          <w:lang w:val="nl-NL"/>
        </w:rPr>
      </w:pPr>
    </w:p>
    <w:p w14:paraId="5ECD6985" w14:textId="127C1511" w:rsidR="004C7B5C" w:rsidRPr="001F6F8D" w:rsidRDefault="004C7B5C" w:rsidP="004C7B5C">
      <w:pPr>
        <w:pStyle w:val="Heading2"/>
        <w:rPr>
          <w:lang w:val="nl-NL"/>
        </w:rPr>
      </w:pPr>
      <w:bookmarkStart w:id="26" w:name="_Toc96451266"/>
      <w:r w:rsidRPr="001F6F8D">
        <w:rPr>
          <w:lang w:val="nl-NL"/>
        </w:rPr>
        <w:t>3.</w:t>
      </w:r>
      <w:r w:rsidR="002440F5" w:rsidRPr="001F6F8D">
        <w:rPr>
          <w:lang w:val="nl-NL"/>
        </w:rPr>
        <w:t>3</w:t>
      </w:r>
      <w:r w:rsidRPr="001F6F8D">
        <w:rPr>
          <w:lang w:val="nl-NL"/>
        </w:rPr>
        <w:t xml:space="preserve"> </w:t>
      </w:r>
      <w:bookmarkEnd w:id="26"/>
      <w:r w:rsidR="00BC6E9C" w:rsidRPr="001F6F8D">
        <w:rPr>
          <w:lang w:val="nl-NL"/>
        </w:rPr>
        <w:t>Machine Learning</w:t>
      </w:r>
      <w:r w:rsidR="00320C20" w:rsidRPr="001F6F8D">
        <w:rPr>
          <w:lang w:val="nl-NL"/>
        </w:rPr>
        <w:t xml:space="preserve"> in Materials Science</w:t>
      </w:r>
    </w:p>
    <w:p w14:paraId="09560BA8" w14:textId="5D027B50" w:rsidR="004C7B5C" w:rsidRPr="001F6F8D" w:rsidRDefault="004C7B5C" w:rsidP="004C7B5C">
      <w:pPr>
        <w:rPr>
          <w:lang w:val="nl-NL"/>
        </w:rPr>
      </w:pPr>
    </w:p>
    <w:p w14:paraId="434193B0" w14:textId="5C931102" w:rsidR="00006EA7" w:rsidRDefault="00006EA7" w:rsidP="004C7B5C">
      <w:pPr>
        <w:rPr>
          <w:lang w:val="nl-NL"/>
        </w:rPr>
      </w:pPr>
      <w:r>
        <w:rPr>
          <w:lang w:val="nl-NL"/>
        </w:rPr>
        <w:t>Het proces voor het ontwikkelen van nieuwe chemische producten,</w:t>
      </w:r>
      <w:r w:rsidR="00DD6114">
        <w:rPr>
          <w:lang w:val="nl-NL"/>
        </w:rPr>
        <w:t xml:space="preserve"> het onderwerp van deelvraag 1, </w:t>
      </w:r>
      <w:r w:rsidR="00365586">
        <w:rPr>
          <w:lang w:val="nl-NL"/>
        </w:rPr>
        <w:t>bevat een breed scala aan handelingen en activiteiten</w:t>
      </w:r>
      <w:r>
        <w:rPr>
          <w:lang w:val="nl-NL"/>
        </w:rPr>
        <w:t xml:space="preserve">. Alle vier de componenten waaruit </w:t>
      </w:r>
      <w:proofErr w:type="spellStart"/>
      <w:r>
        <w:rPr>
          <w:lang w:val="nl-NL"/>
        </w:rPr>
        <w:t>materials</w:t>
      </w:r>
      <w:proofErr w:type="spellEnd"/>
      <w:r>
        <w:rPr>
          <w:lang w:val="nl-NL"/>
        </w:rPr>
        <w:t xml:space="preserve"> </w:t>
      </w:r>
      <w:proofErr w:type="spellStart"/>
      <w:r>
        <w:rPr>
          <w:lang w:val="nl-NL"/>
        </w:rPr>
        <w:t>science</w:t>
      </w:r>
      <w:proofErr w:type="spellEnd"/>
      <w:r>
        <w:rPr>
          <w:lang w:val="nl-NL"/>
        </w:rPr>
        <w:t xml:space="preserve"> uit bestaat (zie beschrijving in paragraaf 3.1), spelen een rol in de ontwikkeling van nieuwe producten. </w:t>
      </w:r>
      <w:r w:rsidR="00911660">
        <w:rPr>
          <w:lang w:val="nl-NL"/>
        </w:rPr>
        <w:t>Elk van deze componenten bestaat uit een groot aantal activiteiten en processen, die</w:t>
      </w:r>
      <w:r w:rsidR="00885B20">
        <w:rPr>
          <w:lang w:val="nl-NL"/>
        </w:rPr>
        <w:t xml:space="preserve"> elk</w:t>
      </w:r>
      <w:r w:rsidR="00911660">
        <w:rPr>
          <w:lang w:val="nl-NL"/>
        </w:rPr>
        <w:t xml:space="preserve"> een aandeel hebben in de ontwikkeling van een product.</w:t>
      </w:r>
    </w:p>
    <w:p w14:paraId="5AA2E9DC" w14:textId="1E979D74" w:rsidR="00006EA7" w:rsidRDefault="00006EA7" w:rsidP="004C7B5C">
      <w:pPr>
        <w:rPr>
          <w:lang w:val="nl-NL"/>
        </w:rPr>
      </w:pPr>
    </w:p>
    <w:p w14:paraId="7EDC05AE" w14:textId="2C4CD224" w:rsidR="009E2460" w:rsidRDefault="00BA7914" w:rsidP="009E2460">
      <w:pPr>
        <w:rPr>
          <w:lang w:val="nl-NL"/>
        </w:rPr>
      </w:pPr>
      <w:r>
        <w:rPr>
          <w:lang w:val="nl-NL"/>
        </w:rPr>
        <w:t xml:space="preserve">Om een idee te geven over de </w:t>
      </w:r>
      <w:r w:rsidR="00870ECE">
        <w:rPr>
          <w:lang w:val="nl-NL"/>
        </w:rPr>
        <w:t xml:space="preserve">enorme hoeveelheid mogelijkheden, die </w:t>
      </w:r>
      <w:r w:rsidR="00FE3D88">
        <w:rPr>
          <w:lang w:val="nl-NL"/>
        </w:rPr>
        <w:t>er zijn</w:t>
      </w:r>
      <w:r w:rsidR="00870ECE">
        <w:rPr>
          <w:lang w:val="nl-NL"/>
        </w:rPr>
        <w:t xml:space="preserve"> om </w:t>
      </w:r>
      <w:r w:rsidR="00FE3D88">
        <w:rPr>
          <w:lang w:val="nl-NL"/>
        </w:rPr>
        <w:t xml:space="preserve">AI/ML in te zetten voor elk van de componenten van </w:t>
      </w:r>
      <w:proofErr w:type="spellStart"/>
      <w:r w:rsidR="00FE3D88">
        <w:rPr>
          <w:lang w:val="nl-NL"/>
        </w:rPr>
        <w:t>materials</w:t>
      </w:r>
      <w:proofErr w:type="spellEnd"/>
      <w:r w:rsidR="00FE3D88">
        <w:rPr>
          <w:lang w:val="nl-NL"/>
        </w:rPr>
        <w:t xml:space="preserve"> </w:t>
      </w:r>
      <w:proofErr w:type="spellStart"/>
      <w:r w:rsidR="00FE3D88">
        <w:rPr>
          <w:lang w:val="nl-NL"/>
        </w:rPr>
        <w:t>science</w:t>
      </w:r>
      <w:proofErr w:type="spellEnd"/>
      <w:r w:rsidR="00FE3D88">
        <w:rPr>
          <w:lang w:val="nl-NL"/>
        </w:rPr>
        <w:t>, volg</w:t>
      </w:r>
      <w:r w:rsidR="009E2460">
        <w:rPr>
          <w:lang w:val="nl-NL"/>
        </w:rPr>
        <w:t>en</w:t>
      </w:r>
      <w:r w:rsidR="00FE3D88">
        <w:rPr>
          <w:lang w:val="nl-NL"/>
        </w:rPr>
        <w:t xml:space="preserve"> en</w:t>
      </w:r>
      <w:r w:rsidR="009E2460">
        <w:rPr>
          <w:lang w:val="nl-NL"/>
        </w:rPr>
        <w:t>kele</w:t>
      </w:r>
      <w:r w:rsidR="00FE3D88">
        <w:rPr>
          <w:lang w:val="nl-NL"/>
        </w:rPr>
        <w:t xml:space="preserve"> voorbeeld</w:t>
      </w:r>
      <w:r w:rsidR="009E2460">
        <w:rPr>
          <w:lang w:val="nl-NL"/>
        </w:rPr>
        <w:t>en</w:t>
      </w:r>
      <w:r w:rsidR="00FE3D88">
        <w:rPr>
          <w:lang w:val="nl-NL"/>
        </w:rPr>
        <w:t xml:space="preserve"> voor het </w:t>
      </w:r>
      <w:r w:rsidR="00885B20">
        <w:rPr>
          <w:lang w:val="nl-NL"/>
        </w:rPr>
        <w:t xml:space="preserve">gebruik van AI/ML in het </w:t>
      </w:r>
      <w:r w:rsidR="00293637">
        <w:rPr>
          <w:lang w:val="nl-NL"/>
        </w:rPr>
        <w:t xml:space="preserve">synthese proces, wat </w:t>
      </w:r>
      <w:r w:rsidR="005B459B">
        <w:rPr>
          <w:lang w:val="nl-NL"/>
        </w:rPr>
        <w:t xml:space="preserve">een </w:t>
      </w:r>
      <w:r w:rsidR="00293637">
        <w:rPr>
          <w:lang w:val="nl-NL"/>
        </w:rPr>
        <w:t xml:space="preserve">onderdeel is van </w:t>
      </w:r>
      <w:r w:rsidR="00293637">
        <w:rPr>
          <w:lang w:val="nl-NL"/>
        </w:rPr>
        <w:lastRenderedPageBreak/>
        <w:t xml:space="preserve">het verwerkingsproces. </w:t>
      </w:r>
      <w:r w:rsidR="009E2460">
        <w:rPr>
          <w:lang w:val="nl-NL"/>
        </w:rPr>
        <w:t>De genoemde onderzoeken zijn slechts enkele voorbeelden. Er zijn nog vele andere onderzoeken alleen</w:t>
      </w:r>
      <w:r w:rsidR="00184537">
        <w:rPr>
          <w:lang w:val="nl-NL"/>
        </w:rPr>
        <w:t xml:space="preserve"> al</w:t>
      </w:r>
      <w:r w:rsidR="009E2460">
        <w:rPr>
          <w:lang w:val="nl-NL"/>
        </w:rPr>
        <w:t xml:space="preserve"> voor dit ene specifieke sub-proces van </w:t>
      </w:r>
      <w:proofErr w:type="spellStart"/>
      <w:r w:rsidR="009E2460">
        <w:rPr>
          <w:lang w:val="nl-NL"/>
        </w:rPr>
        <w:t>materials</w:t>
      </w:r>
      <w:proofErr w:type="spellEnd"/>
      <w:r w:rsidR="009E2460">
        <w:rPr>
          <w:lang w:val="nl-NL"/>
        </w:rPr>
        <w:t xml:space="preserve"> </w:t>
      </w:r>
      <w:proofErr w:type="spellStart"/>
      <w:r w:rsidR="009E2460">
        <w:rPr>
          <w:lang w:val="nl-NL"/>
        </w:rPr>
        <w:t>science</w:t>
      </w:r>
      <w:proofErr w:type="spellEnd"/>
      <w:r w:rsidR="009E2460">
        <w:rPr>
          <w:lang w:val="nl-NL"/>
        </w:rPr>
        <w:t xml:space="preserve">. </w:t>
      </w:r>
    </w:p>
    <w:p w14:paraId="750A72F6" w14:textId="6640389C" w:rsidR="00885B20" w:rsidRDefault="00885B20" w:rsidP="004C7B5C">
      <w:pPr>
        <w:rPr>
          <w:lang w:val="nl-NL"/>
        </w:rPr>
      </w:pPr>
    </w:p>
    <w:p w14:paraId="48C8A013" w14:textId="569CE6C8" w:rsidR="00F650A1" w:rsidRDefault="0024618B" w:rsidP="004C7B5C">
      <w:pPr>
        <w:rPr>
          <w:lang w:val="nl-NL"/>
        </w:rPr>
      </w:pPr>
      <w:r>
        <w:rPr>
          <w:lang w:val="nl-NL"/>
        </w:rPr>
        <w:t>Materialen worden gevormd door het samenvoegen van verschillende elementen</w:t>
      </w:r>
      <w:r w:rsidR="007061BD">
        <w:rPr>
          <w:lang w:val="nl-NL"/>
        </w:rPr>
        <w:t xml:space="preserve"> (op molecuul-niveau)</w:t>
      </w:r>
      <w:r>
        <w:rPr>
          <w:lang w:val="nl-NL"/>
        </w:rPr>
        <w:t xml:space="preserve">. </w:t>
      </w:r>
      <w:r w:rsidR="007061BD">
        <w:rPr>
          <w:lang w:val="nl-NL"/>
        </w:rPr>
        <w:t xml:space="preserve">De samenstelling van de verbonden elementen, vormen de structuur van het materiaal. De elementen worden verbonden door een proces dat synthese wordt genoemd. In de synthese reageren atomen op elkaar, en worden zo verbonden of verbroken. De chemische reactie is afhankelijk van een groot aantal factoren, waaronder </w:t>
      </w:r>
      <w:r w:rsidR="001F7F90">
        <w:rPr>
          <w:lang w:val="nl-NL"/>
        </w:rPr>
        <w:t>de atomische structuur van een molecuul</w:t>
      </w:r>
      <w:r w:rsidR="005351D2">
        <w:rPr>
          <w:lang w:val="nl-NL"/>
        </w:rPr>
        <w:t>,</w:t>
      </w:r>
      <w:r w:rsidR="00C170B5">
        <w:rPr>
          <w:lang w:val="nl-NL"/>
        </w:rPr>
        <w:t xml:space="preserve"> type en hoeveelheid katalysator,</w:t>
      </w:r>
      <w:r w:rsidR="005351D2">
        <w:rPr>
          <w:lang w:val="nl-NL"/>
        </w:rPr>
        <w:t xml:space="preserve"> het type reactie en de reactiesnelheid</w:t>
      </w:r>
      <w:r w:rsidR="001076B5">
        <w:rPr>
          <w:lang w:val="nl-NL"/>
        </w:rPr>
        <w:t xml:space="preserve"> [</w:t>
      </w:r>
      <w:proofErr w:type="spellStart"/>
      <w:r w:rsidR="001076B5">
        <w:rPr>
          <w:lang w:val="nl-NL"/>
        </w:rPr>
        <w:t>Poul</w:t>
      </w:r>
      <w:proofErr w:type="spellEnd"/>
      <w:r w:rsidR="001076B5">
        <w:rPr>
          <w:lang w:val="nl-NL"/>
        </w:rPr>
        <w:t>] [</w:t>
      </w:r>
      <w:proofErr w:type="spellStart"/>
      <w:r w:rsidR="001076B5">
        <w:rPr>
          <w:lang w:val="nl-NL"/>
        </w:rPr>
        <w:t>Ask</w:t>
      </w:r>
      <w:proofErr w:type="spellEnd"/>
      <w:r w:rsidR="001076B5">
        <w:rPr>
          <w:lang w:val="nl-NL"/>
        </w:rPr>
        <w:t>]</w:t>
      </w:r>
      <w:r w:rsidR="005351D2">
        <w:rPr>
          <w:lang w:val="nl-NL"/>
        </w:rPr>
        <w:t>.</w:t>
      </w:r>
    </w:p>
    <w:p w14:paraId="5C4E58B4" w14:textId="77777777" w:rsidR="00F80EAB" w:rsidRDefault="00F80EAB" w:rsidP="004C7B5C">
      <w:pPr>
        <w:rPr>
          <w:lang w:val="nl-NL"/>
        </w:rPr>
      </w:pPr>
    </w:p>
    <w:p w14:paraId="5F3F5BBA" w14:textId="330B53EB" w:rsidR="005351D2" w:rsidRDefault="00C170B5" w:rsidP="004C7B5C">
      <w:pPr>
        <w:rPr>
          <w:lang w:val="nl-NL"/>
        </w:rPr>
      </w:pPr>
      <w:r>
        <w:rPr>
          <w:lang w:val="nl-NL"/>
        </w:rPr>
        <w:t xml:space="preserve">Voor veel van deze factoren wordt actief onderzocht hoe AI/ML een bijdrage kan leveren. </w:t>
      </w:r>
      <w:r w:rsidR="00194547">
        <w:rPr>
          <w:lang w:val="nl-NL"/>
        </w:rPr>
        <w:t xml:space="preserve">De </w:t>
      </w:r>
      <w:proofErr w:type="spellStart"/>
      <w:r w:rsidR="00194547">
        <w:rPr>
          <w:lang w:val="nl-NL"/>
        </w:rPr>
        <w:t>Almeida</w:t>
      </w:r>
      <w:proofErr w:type="spellEnd"/>
      <w:r w:rsidR="00194547">
        <w:rPr>
          <w:lang w:val="nl-NL"/>
        </w:rPr>
        <w:t xml:space="preserve"> et al. (2019) hebben onderzoek gedaan naar het gebruik van ML om de syntheseweg te ondersteunen [Alm]. </w:t>
      </w:r>
      <w:proofErr w:type="spellStart"/>
      <w:r w:rsidR="00194547">
        <w:rPr>
          <w:lang w:val="nl-NL"/>
        </w:rPr>
        <w:t>Segler</w:t>
      </w:r>
      <w:proofErr w:type="spellEnd"/>
      <w:r w:rsidR="00194547">
        <w:rPr>
          <w:lang w:val="nl-NL"/>
        </w:rPr>
        <w:t xml:space="preserve"> et al. (2018) </w:t>
      </w:r>
      <w:r w:rsidR="002D626B">
        <w:rPr>
          <w:lang w:val="nl-NL"/>
        </w:rPr>
        <w:t xml:space="preserve">gebruiken in hun onderzoek ML juist om de omgekeerde syntheseweg te vinden. </w:t>
      </w:r>
    </w:p>
    <w:p w14:paraId="549F3AC2" w14:textId="01BE6403" w:rsidR="00FF11EF" w:rsidRDefault="00FF11EF" w:rsidP="004C7B5C">
      <w:pPr>
        <w:rPr>
          <w:lang w:val="nl-NL"/>
        </w:rPr>
      </w:pPr>
      <w:r>
        <w:rPr>
          <w:lang w:val="nl-NL"/>
        </w:rPr>
        <w:t xml:space="preserve">Een andere benadering is gekozen door </w:t>
      </w:r>
      <w:proofErr w:type="spellStart"/>
      <w:r>
        <w:rPr>
          <w:lang w:val="nl-NL"/>
        </w:rPr>
        <w:t>Raccuglia</w:t>
      </w:r>
      <w:proofErr w:type="spellEnd"/>
      <w:r>
        <w:rPr>
          <w:lang w:val="nl-NL"/>
        </w:rPr>
        <w:t xml:space="preserve"> et al. (2016), die ML hebben ingezet om te bepalen of een reactie al dan niet succesvol zal zijn [</w:t>
      </w:r>
      <w:proofErr w:type="spellStart"/>
      <w:r>
        <w:rPr>
          <w:lang w:val="nl-NL"/>
        </w:rPr>
        <w:t>Racc</w:t>
      </w:r>
      <w:proofErr w:type="spellEnd"/>
      <w:r>
        <w:rPr>
          <w:lang w:val="nl-NL"/>
        </w:rPr>
        <w:t>].</w:t>
      </w:r>
      <w:r w:rsidR="001F2D1A">
        <w:rPr>
          <w:lang w:val="nl-NL"/>
        </w:rPr>
        <w:t xml:space="preserve"> Ook voor het zoeken naar de elementen die het beste gebruikt kunnen worden, kan ML worden ingezet, zoals aangetoond door Yuan et al. (2018) [Yuan]</w:t>
      </w:r>
      <w:r w:rsidR="002473CD">
        <w:rPr>
          <w:lang w:val="nl-NL"/>
        </w:rPr>
        <w:t>.</w:t>
      </w:r>
      <w:r w:rsidR="002A08E5">
        <w:rPr>
          <w:lang w:val="nl-NL"/>
        </w:rPr>
        <w:t xml:space="preserve"> Of </w:t>
      </w:r>
      <w:r w:rsidR="003C20E5">
        <w:rPr>
          <w:lang w:val="nl-NL"/>
        </w:rPr>
        <w:t>het gebruik van ML</w:t>
      </w:r>
      <w:r w:rsidR="002A08E5">
        <w:rPr>
          <w:lang w:val="nl-NL"/>
        </w:rPr>
        <w:t xml:space="preserve"> om </w:t>
      </w:r>
      <w:r w:rsidR="00184537">
        <w:rPr>
          <w:lang w:val="nl-NL"/>
        </w:rPr>
        <w:t xml:space="preserve">te voorspellen welke </w:t>
      </w:r>
      <w:r w:rsidR="002A08E5">
        <w:rPr>
          <w:lang w:val="nl-NL"/>
        </w:rPr>
        <w:t>hoeveel</w:t>
      </w:r>
      <w:r w:rsidR="00184537">
        <w:rPr>
          <w:lang w:val="nl-NL"/>
        </w:rPr>
        <w:t>heid</w:t>
      </w:r>
      <w:r w:rsidR="002A08E5">
        <w:rPr>
          <w:lang w:val="nl-NL"/>
        </w:rPr>
        <w:t xml:space="preserve"> product of materiaal een reactie zal opleveren</w:t>
      </w:r>
      <w:r w:rsidR="003C20E5">
        <w:rPr>
          <w:lang w:val="nl-NL"/>
        </w:rPr>
        <w:t xml:space="preserve">, zoals is onderzocht door </w:t>
      </w:r>
      <w:proofErr w:type="spellStart"/>
      <w:r w:rsidR="003C20E5" w:rsidRPr="003C20E5">
        <w:rPr>
          <w:lang w:val="nl-NL"/>
        </w:rPr>
        <w:t>Ż</w:t>
      </w:r>
      <w:r w:rsidR="003C20E5">
        <w:rPr>
          <w:lang w:val="nl-NL"/>
        </w:rPr>
        <w:t>u</w:t>
      </w:r>
      <w:r w:rsidR="003C20E5" w:rsidRPr="003C20E5">
        <w:rPr>
          <w:lang w:val="nl-NL"/>
        </w:rPr>
        <w:t>rański</w:t>
      </w:r>
      <w:proofErr w:type="spellEnd"/>
      <w:r w:rsidR="003C20E5">
        <w:rPr>
          <w:lang w:val="nl-NL"/>
        </w:rPr>
        <w:t xml:space="preserve"> et al. (2021)</w:t>
      </w:r>
      <w:r w:rsidR="00184537">
        <w:rPr>
          <w:lang w:val="nl-NL"/>
        </w:rPr>
        <w:t xml:space="preserve"> </w:t>
      </w:r>
      <w:r w:rsidR="002A08E5">
        <w:rPr>
          <w:lang w:val="nl-NL"/>
        </w:rPr>
        <w:t>[</w:t>
      </w:r>
      <w:proofErr w:type="spellStart"/>
      <w:r w:rsidR="0065566E">
        <w:rPr>
          <w:lang w:val="nl-NL"/>
        </w:rPr>
        <w:t>Zur</w:t>
      </w:r>
      <w:proofErr w:type="spellEnd"/>
      <w:r w:rsidR="0065566E">
        <w:rPr>
          <w:lang w:val="nl-NL"/>
        </w:rPr>
        <w:t>].</w:t>
      </w:r>
    </w:p>
    <w:p w14:paraId="1CC71859" w14:textId="1CFDC602" w:rsidR="00320C20" w:rsidRDefault="00320C20" w:rsidP="004C7B5C">
      <w:pPr>
        <w:rPr>
          <w:lang w:val="nl-NL"/>
        </w:rPr>
      </w:pPr>
    </w:p>
    <w:p w14:paraId="34FFB548" w14:textId="2E95BB93" w:rsidR="00320C20" w:rsidRDefault="00320C20" w:rsidP="00320C20">
      <w:pPr>
        <w:rPr>
          <w:lang w:val="nl-NL"/>
        </w:rPr>
      </w:pPr>
      <w:r>
        <w:rPr>
          <w:lang w:val="nl-NL"/>
        </w:rPr>
        <w:t xml:space="preserve">Een grote uitdaging in het bestuderen van de literatuur over dit onderwerp, is dan ook het verzamelen van publicaties, die een breed perspectief bieden op het gebruik van AI/ML in het </w:t>
      </w:r>
      <w:proofErr w:type="spellStart"/>
      <w:r>
        <w:rPr>
          <w:lang w:val="nl-NL"/>
        </w:rPr>
        <w:t>materials</w:t>
      </w:r>
      <w:proofErr w:type="spellEnd"/>
      <w:r>
        <w:rPr>
          <w:lang w:val="nl-NL"/>
        </w:rPr>
        <w:t xml:space="preserve"> </w:t>
      </w:r>
      <w:proofErr w:type="spellStart"/>
      <w:r>
        <w:rPr>
          <w:lang w:val="nl-NL"/>
        </w:rPr>
        <w:t>science</w:t>
      </w:r>
      <w:proofErr w:type="spellEnd"/>
      <w:r>
        <w:rPr>
          <w:lang w:val="nl-NL"/>
        </w:rPr>
        <w:t xml:space="preserve"> domein. En niet in gaan op slechts een klein onderdeel daarvan. </w:t>
      </w:r>
    </w:p>
    <w:p w14:paraId="6108EE5B" w14:textId="61E5396F" w:rsidR="00320C20" w:rsidRDefault="00320C20" w:rsidP="00320C20">
      <w:pPr>
        <w:rPr>
          <w:lang w:val="nl-NL"/>
        </w:rPr>
      </w:pPr>
    </w:p>
    <w:p w14:paraId="31D932BD" w14:textId="77803BB7" w:rsidR="001265EB" w:rsidRDefault="001265EB" w:rsidP="00320C20">
      <w:pPr>
        <w:rPr>
          <w:lang w:val="nl-NL"/>
        </w:rPr>
      </w:pPr>
      <w:r>
        <w:rPr>
          <w:lang w:val="nl-NL"/>
        </w:rPr>
        <w:t xml:space="preserve">In de volgende paragraaf wordt een overzicht gegeven van verschillende toepassingen van AI/ML in het </w:t>
      </w:r>
      <w:proofErr w:type="spellStart"/>
      <w:r>
        <w:rPr>
          <w:lang w:val="nl-NL"/>
        </w:rPr>
        <w:t>materials</w:t>
      </w:r>
      <w:proofErr w:type="spellEnd"/>
      <w:r>
        <w:rPr>
          <w:lang w:val="nl-NL"/>
        </w:rPr>
        <w:t xml:space="preserve"> </w:t>
      </w:r>
      <w:proofErr w:type="spellStart"/>
      <w:r>
        <w:rPr>
          <w:lang w:val="nl-NL"/>
        </w:rPr>
        <w:t>science</w:t>
      </w:r>
      <w:proofErr w:type="spellEnd"/>
      <w:r>
        <w:rPr>
          <w:lang w:val="nl-NL"/>
        </w:rPr>
        <w:t xml:space="preserve">. Hierbij is een indeling gehanteerd die eenvoudig is terug te herleiden naar de componenten waaruit </w:t>
      </w:r>
      <w:proofErr w:type="spellStart"/>
      <w:r>
        <w:rPr>
          <w:lang w:val="nl-NL"/>
        </w:rPr>
        <w:t>materials</w:t>
      </w:r>
      <w:proofErr w:type="spellEnd"/>
      <w:r>
        <w:rPr>
          <w:lang w:val="nl-NL"/>
        </w:rPr>
        <w:t xml:space="preserve"> </w:t>
      </w:r>
      <w:proofErr w:type="spellStart"/>
      <w:r>
        <w:rPr>
          <w:lang w:val="nl-NL"/>
        </w:rPr>
        <w:t>science</w:t>
      </w:r>
      <w:proofErr w:type="spellEnd"/>
      <w:r>
        <w:rPr>
          <w:lang w:val="nl-NL"/>
        </w:rPr>
        <w:t xml:space="preserve"> bestaat. Daarnaast wordt ingegaan op de motivatie achter de samenstelling van het overzicht.</w:t>
      </w:r>
    </w:p>
    <w:p w14:paraId="3F7E0DD3" w14:textId="77777777" w:rsidR="001265EB" w:rsidRDefault="001265EB" w:rsidP="00320C20">
      <w:pPr>
        <w:rPr>
          <w:lang w:val="nl-NL"/>
        </w:rPr>
      </w:pPr>
    </w:p>
    <w:p w14:paraId="4EA1ECA1" w14:textId="77777777" w:rsidR="00320C20" w:rsidRDefault="00320C20" w:rsidP="004C7B5C">
      <w:pPr>
        <w:rPr>
          <w:lang w:val="nl-NL"/>
        </w:rPr>
      </w:pPr>
    </w:p>
    <w:p w14:paraId="59C20EF5" w14:textId="04C4C0FF" w:rsidR="00F80EAB" w:rsidRDefault="00F80EAB" w:rsidP="004C7B5C">
      <w:pPr>
        <w:rPr>
          <w:lang w:val="nl-NL"/>
        </w:rPr>
      </w:pPr>
    </w:p>
    <w:p w14:paraId="252CA2C8" w14:textId="77777777" w:rsidR="004C7B5C" w:rsidRPr="007B2FB4" w:rsidRDefault="004C7B5C" w:rsidP="004C7B5C">
      <w:pPr>
        <w:rPr>
          <w:lang w:val="nl-NL"/>
        </w:rPr>
      </w:pPr>
    </w:p>
    <w:p w14:paraId="3C6D9FE8" w14:textId="14F239B4" w:rsidR="004C7B5C" w:rsidRPr="00CE5A8B" w:rsidRDefault="004C7B5C" w:rsidP="004C7B5C">
      <w:pPr>
        <w:pStyle w:val="Heading3"/>
        <w:rPr>
          <w:lang w:val="nl-NL"/>
        </w:rPr>
      </w:pPr>
      <w:bookmarkStart w:id="27" w:name="_Toc96451267"/>
      <w:r w:rsidRPr="00CE5A8B">
        <w:rPr>
          <w:lang w:val="nl-NL"/>
        </w:rPr>
        <w:t>3.</w:t>
      </w:r>
      <w:r w:rsidR="002440F5" w:rsidRPr="00CE5A8B">
        <w:rPr>
          <w:lang w:val="nl-NL"/>
        </w:rPr>
        <w:t>3</w:t>
      </w:r>
      <w:r w:rsidRPr="00CE5A8B">
        <w:rPr>
          <w:lang w:val="nl-NL"/>
        </w:rPr>
        <w:t xml:space="preserve">.1 </w:t>
      </w:r>
      <w:r w:rsidR="00C9392A">
        <w:rPr>
          <w:lang w:val="nl-NL"/>
        </w:rPr>
        <w:t>ML-</w:t>
      </w:r>
      <w:r w:rsidRPr="00CE5A8B">
        <w:rPr>
          <w:lang w:val="nl-NL"/>
        </w:rPr>
        <w:t>Toepassingen</w:t>
      </w:r>
      <w:bookmarkEnd w:id="27"/>
      <w:r w:rsidR="00BC6E9C" w:rsidRPr="00CE5A8B">
        <w:rPr>
          <w:lang w:val="nl-NL"/>
        </w:rPr>
        <w:t xml:space="preserve"> </w:t>
      </w:r>
      <w:r w:rsidR="002374CD">
        <w:rPr>
          <w:lang w:val="nl-NL"/>
        </w:rPr>
        <w:t>en Technieken</w:t>
      </w:r>
    </w:p>
    <w:p w14:paraId="549C6B89" w14:textId="2B207BA2" w:rsidR="004C7B5C" w:rsidRDefault="004C7B5C" w:rsidP="004C7B5C">
      <w:pPr>
        <w:rPr>
          <w:lang w:val="nl-NL"/>
        </w:rPr>
      </w:pPr>
    </w:p>
    <w:p w14:paraId="0942603F" w14:textId="092ECA91" w:rsidR="001F6F8D" w:rsidRDefault="00D466C4" w:rsidP="001F6F8D">
      <w:pPr>
        <w:rPr>
          <w:lang w:val="nl-NL"/>
        </w:rPr>
      </w:pPr>
      <w:r w:rsidRPr="00477FA6">
        <w:rPr>
          <w:highlight w:val="green"/>
          <w:lang w:val="nl-NL"/>
        </w:rPr>
        <w:t xml:space="preserve">Uit een analyse van 175 publicaties over het gebruik en de ontwikkeling  van AI/ML in </w:t>
      </w:r>
      <w:proofErr w:type="spellStart"/>
      <w:r w:rsidRPr="00477FA6">
        <w:rPr>
          <w:highlight w:val="green"/>
          <w:lang w:val="nl-NL"/>
        </w:rPr>
        <w:t>materials</w:t>
      </w:r>
      <w:proofErr w:type="spellEnd"/>
      <w:r w:rsidRPr="00477FA6">
        <w:rPr>
          <w:highlight w:val="green"/>
          <w:lang w:val="nl-NL"/>
        </w:rPr>
        <w:t xml:space="preserve"> </w:t>
      </w:r>
      <w:proofErr w:type="spellStart"/>
      <w:r w:rsidRPr="00477FA6">
        <w:rPr>
          <w:highlight w:val="green"/>
          <w:lang w:val="nl-NL"/>
        </w:rPr>
        <w:t>science</w:t>
      </w:r>
      <w:proofErr w:type="spellEnd"/>
      <w:r w:rsidRPr="00477FA6">
        <w:rPr>
          <w:highlight w:val="green"/>
          <w:lang w:val="nl-NL"/>
        </w:rPr>
        <w:t>, zijn zo’n 35 publicaties overgebleven die verwijzen naar een serie onderzoeken, over verschillende toepassingen van AI/ML binnen dit domein.</w:t>
      </w:r>
      <w:r>
        <w:rPr>
          <w:lang w:val="nl-NL"/>
        </w:rPr>
        <w:t xml:space="preserve"> </w:t>
      </w:r>
    </w:p>
    <w:p w14:paraId="1FAF4A27" w14:textId="77777777" w:rsidR="001F6F8D" w:rsidRDefault="001F6F8D" w:rsidP="00AA2508">
      <w:pPr>
        <w:rPr>
          <w:lang w:val="nl-NL"/>
        </w:rPr>
      </w:pPr>
    </w:p>
    <w:p w14:paraId="4E74F7ED" w14:textId="59F4E872" w:rsidR="00F73CF4" w:rsidRDefault="00FB3F2D" w:rsidP="00FB3F2D">
      <w:pPr>
        <w:pStyle w:val="Heading3"/>
        <w:rPr>
          <w:lang w:val="nl-NL"/>
        </w:rPr>
      </w:pPr>
      <w:r>
        <w:rPr>
          <w:lang w:val="nl-NL"/>
        </w:rPr>
        <w:t>3.3.2 Indeling Toepassingen</w:t>
      </w:r>
    </w:p>
    <w:p w14:paraId="238646C4" w14:textId="77777777" w:rsidR="00252475" w:rsidRPr="00252475" w:rsidRDefault="00252475" w:rsidP="00252475">
      <w:pPr>
        <w:rPr>
          <w:lang w:val="nl-NL"/>
        </w:rPr>
      </w:pPr>
    </w:p>
    <w:p w14:paraId="659C4E0C" w14:textId="72D1415E" w:rsidR="00F73CF4" w:rsidRDefault="00F73CF4" w:rsidP="00AA2508">
      <w:pPr>
        <w:rPr>
          <w:lang w:val="nl-NL"/>
        </w:rPr>
      </w:pPr>
      <w:r w:rsidRPr="00F73CF4">
        <w:rPr>
          <w:i/>
          <w:iCs/>
          <w:highlight w:val="yellow"/>
          <w:lang w:val="nl-NL"/>
        </w:rPr>
        <w:t>Tabel xx</w:t>
      </w:r>
      <w:r>
        <w:rPr>
          <w:lang w:val="nl-NL"/>
        </w:rPr>
        <w:t xml:space="preserve"> geeft een overzicht van de ML-technieken en toepassingen, ingedeeld naar vijf categorieën. Deze </w:t>
      </w:r>
      <w:r w:rsidR="00446B3E">
        <w:rPr>
          <w:lang w:val="nl-NL"/>
        </w:rPr>
        <w:t>categorieën</w:t>
      </w:r>
      <w:r>
        <w:rPr>
          <w:lang w:val="nl-NL"/>
        </w:rPr>
        <w:t xml:space="preserve"> bestaan uit de vier componenten van de </w:t>
      </w:r>
      <w:proofErr w:type="spellStart"/>
      <w:r>
        <w:rPr>
          <w:lang w:val="nl-NL"/>
        </w:rPr>
        <w:t>materials</w:t>
      </w:r>
      <w:proofErr w:type="spellEnd"/>
      <w:r>
        <w:rPr>
          <w:lang w:val="nl-NL"/>
        </w:rPr>
        <w:t xml:space="preserve"> </w:t>
      </w:r>
      <w:proofErr w:type="spellStart"/>
      <w:r>
        <w:rPr>
          <w:lang w:val="nl-NL"/>
        </w:rPr>
        <w:t>science</w:t>
      </w:r>
      <w:proofErr w:type="spellEnd"/>
      <w:r>
        <w:rPr>
          <w:lang w:val="nl-NL"/>
        </w:rPr>
        <w:t xml:space="preserve"> discipline, aangevuld met de categorie </w:t>
      </w:r>
      <w:r w:rsidR="004F2814">
        <w:rPr>
          <w:lang w:val="nl-NL"/>
        </w:rPr>
        <w:t>‘</w:t>
      </w:r>
      <w:r w:rsidR="00CC0923">
        <w:rPr>
          <w:lang w:val="nl-NL"/>
        </w:rPr>
        <w:t>methoden en technieken’</w:t>
      </w:r>
      <w:r w:rsidR="004F2814">
        <w:rPr>
          <w:lang w:val="nl-NL"/>
        </w:rPr>
        <w:t>.</w:t>
      </w:r>
    </w:p>
    <w:p w14:paraId="4CFEE3AF" w14:textId="75C3C7B4" w:rsidR="00252475" w:rsidRDefault="00252475" w:rsidP="00AA2508">
      <w:pPr>
        <w:rPr>
          <w:lang w:val="nl-NL"/>
        </w:rPr>
      </w:pPr>
      <w:r>
        <w:rPr>
          <w:lang w:val="nl-NL"/>
        </w:rPr>
        <w:t>Voor een beschrijving van de vier componenten (verwerking, structuur, eigenschappen en prestaties) wordt verwezen naar paragraaf 3.1.</w:t>
      </w:r>
    </w:p>
    <w:p w14:paraId="37D806CE" w14:textId="7589EE51" w:rsidR="004F2814" w:rsidRDefault="004F2814" w:rsidP="00AA2508">
      <w:pPr>
        <w:rPr>
          <w:lang w:val="nl-NL"/>
        </w:rPr>
      </w:pPr>
    </w:p>
    <w:p w14:paraId="47887F54" w14:textId="2AECF242" w:rsidR="004F2814" w:rsidRDefault="00446B3E" w:rsidP="00AA2508">
      <w:pPr>
        <w:rPr>
          <w:lang w:val="nl-NL"/>
        </w:rPr>
      </w:pPr>
      <w:r>
        <w:rPr>
          <w:lang w:val="nl-NL"/>
        </w:rPr>
        <w:t xml:space="preserve">De categorie ‘methoden en technieken’ bestaat uit toepassingen op het gebied van computationele </w:t>
      </w:r>
      <w:r w:rsidR="00091534">
        <w:rPr>
          <w:lang w:val="nl-NL"/>
        </w:rPr>
        <w:t>scheikunde</w:t>
      </w:r>
      <w:r w:rsidR="00AE559F">
        <w:rPr>
          <w:lang w:val="nl-NL"/>
        </w:rPr>
        <w:t>. Dit is een onderdeel van de chemie, waarbij gebruik wordt gemaakt van computers</w:t>
      </w:r>
      <w:r w:rsidR="009974A4">
        <w:rPr>
          <w:lang w:val="nl-NL"/>
        </w:rPr>
        <w:t xml:space="preserve"> om</w:t>
      </w:r>
      <w:r w:rsidR="00AE559F">
        <w:rPr>
          <w:lang w:val="nl-NL"/>
        </w:rPr>
        <w:t xml:space="preserve"> </w:t>
      </w:r>
      <w:r w:rsidR="004C7A0F">
        <w:rPr>
          <w:lang w:val="nl-NL"/>
        </w:rPr>
        <w:t xml:space="preserve">theoretische scheikunde te ondersteunen en verbeteren. [Jens] </w:t>
      </w:r>
    </w:p>
    <w:p w14:paraId="50F5C559" w14:textId="77777777" w:rsidR="00602A4F" w:rsidRPr="00252475" w:rsidRDefault="009974A4" w:rsidP="00AA2508">
      <w:pPr>
        <w:rPr>
          <w:lang w:val="nl-NL"/>
        </w:rPr>
      </w:pPr>
      <w:r>
        <w:rPr>
          <w:lang w:val="nl-NL"/>
        </w:rPr>
        <w:t xml:space="preserve">Theoretische scheikunde is het gebruikmaken van wiskundige methoden, gecombineerd met de wetten van de fysica, om chemische problemen </w:t>
      </w:r>
      <w:r w:rsidR="00C57011">
        <w:rPr>
          <w:lang w:val="nl-NL"/>
        </w:rPr>
        <w:t xml:space="preserve">en fenomenen </w:t>
      </w:r>
      <w:r>
        <w:rPr>
          <w:lang w:val="nl-NL"/>
        </w:rPr>
        <w:t xml:space="preserve">te bestuderen. </w:t>
      </w:r>
      <w:r w:rsidRPr="00252475">
        <w:rPr>
          <w:lang w:val="nl-NL"/>
        </w:rPr>
        <w:t>[Jens] [</w:t>
      </w:r>
      <w:proofErr w:type="spellStart"/>
      <w:r w:rsidRPr="00252475">
        <w:rPr>
          <w:lang w:val="nl-NL"/>
        </w:rPr>
        <w:t>Cram</w:t>
      </w:r>
      <w:proofErr w:type="spellEnd"/>
      <w:r w:rsidRPr="00252475">
        <w:rPr>
          <w:lang w:val="nl-NL"/>
        </w:rPr>
        <w:t>]</w:t>
      </w:r>
    </w:p>
    <w:p w14:paraId="4BB71319" w14:textId="502DB9B1" w:rsidR="009974A4" w:rsidRPr="00602A4F" w:rsidRDefault="00602A4F" w:rsidP="00AA2508">
      <w:pPr>
        <w:rPr>
          <w:lang w:val="nl-NL"/>
        </w:rPr>
      </w:pPr>
      <w:r w:rsidRPr="00602A4F">
        <w:rPr>
          <w:lang w:val="nl-NL"/>
        </w:rPr>
        <w:t>Bekende voorbeelden van computationele scheikunde zijn onder and</w:t>
      </w:r>
      <w:r>
        <w:rPr>
          <w:lang w:val="nl-NL"/>
        </w:rPr>
        <w:t xml:space="preserve">ere </w:t>
      </w:r>
      <w:proofErr w:type="spellStart"/>
      <w:r>
        <w:rPr>
          <w:lang w:val="nl-NL"/>
        </w:rPr>
        <w:t>Density</w:t>
      </w:r>
      <w:proofErr w:type="spellEnd"/>
      <w:r>
        <w:rPr>
          <w:lang w:val="nl-NL"/>
        </w:rPr>
        <w:t xml:space="preserve"> </w:t>
      </w:r>
      <w:proofErr w:type="spellStart"/>
      <w:r>
        <w:rPr>
          <w:lang w:val="nl-NL"/>
        </w:rPr>
        <w:t>Functional</w:t>
      </w:r>
      <w:proofErr w:type="spellEnd"/>
      <w:r>
        <w:rPr>
          <w:lang w:val="nl-NL"/>
        </w:rPr>
        <w:t xml:space="preserve"> </w:t>
      </w:r>
      <w:proofErr w:type="spellStart"/>
      <w:r>
        <w:rPr>
          <w:lang w:val="nl-NL"/>
        </w:rPr>
        <w:t>Theory</w:t>
      </w:r>
      <w:proofErr w:type="spellEnd"/>
      <w:r>
        <w:rPr>
          <w:lang w:val="nl-NL"/>
        </w:rPr>
        <w:t xml:space="preserve"> (DFT)</w:t>
      </w:r>
      <w:r w:rsidR="00206D76">
        <w:rPr>
          <w:lang w:val="nl-NL"/>
        </w:rPr>
        <w:t xml:space="preserve"> [</w:t>
      </w:r>
      <w:proofErr w:type="spellStart"/>
      <w:r w:rsidR="00206D76">
        <w:rPr>
          <w:lang w:val="nl-NL"/>
        </w:rPr>
        <w:t>Bur</w:t>
      </w:r>
      <w:proofErr w:type="spellEnd"/>
      <w:r w:rsidR="00206D76">
        <w:rPr>
          <w:lang w:val="nl-NL"/>
        </w:rPr>
        <w:t>] en</w:t>
      </w:r>
      <w:r>
        <w:rPr>
          <w:lang w:val="nl-NL"/>
        </w:rPr>
        <w:t xml:space="preserve"> </w:t>
      </w:r>
      <w:proofErr w:type="spellStart"/>
      <w:r>
        <w:rPr>
          <w:lang w:val="nl-NL"/>
        </w:rPr>
        <w:t>Molecular</w:t>
      </w:r>
      <w:proofErr w:type="spellEnd"/>
      <w:r>
        <w:rPr>
          <w:lang w:val="nl-NL"/>
        </w:rPr>
        <w:t xml:space="preserve"> Dynamics (MD)</w:t>
      </w:r>
      <w:r w:rsidR="00206D76">
        <w:rPr>
          <w:lang w:val="nl-NL"/>
        </w:rPr>
        <w:t xml:space="preserve"> [</w:t>
      </w:r>
      <w:proofErr w:type="spellStart"/>
      <w:r w:rsidR="00206D76">
        <w:rPr>
          <w:lang w:val="nl-NL"/>
        </w:rPr>
        <w:t>Att</w:t>
      </w:r>
      <w:proofErr w:type="spellEnd"/>
      <w:r w:rsidR="00206D76">
        <w:rPr>
          <w:lang w:val="nl-NL"/>
        </w:rPr>
        <w:t xml:space="preserve"> 1-28].</w:t>
      </w:r>
    </w:p>
    <w:p w14:paraId="0EF546D5" w14:textId="54FCA22C" w:rsidR="00187813" w:rsidRDefault="00187813" w:rsidP="00AA2508">
      <w:pPr>
        <w:rPr>
          <w:lang w:val="nl-NL"/>
        </w:rPr>
      </w:pPr>
      <w:r w:rsidRPr="00187813">
        <w:rPr>
          <w:lang w:val="nl-NL"/>
        </w:rPr>
        <w:t>Een diepgaande beschrijving van c</w:t>
      </w:r>
      <w:r>
        <w:rPr>
          <w:lang w:val="nl-NL"/>
        </w:rPr>
        <w:t xml:space="preserve">omputationele scheikunde valt buiten de scope van dit document. </w:t>
      </w:r>
      <w:r w:rsidR="003960A9">
        <w:rPr>
          <w:lang w:val="nl-NL"/>
        </w:rPr>
        <w:t>Geïnteresseerde</w:t>
      </w:r>
      <w:r>
        <w:rPr>
          <w:lang w:val="nl-NL"/>
        </w:rPr>
        <w:t xml:space="preserve"> lezers wordt verwezen naar het werk van Jensen (2017) en Cramer en Cramer (2013). [Jens] [</w:t>
      </w:r>
      <w:proofErr w:type="spellStart"/>
      <w:r>
        <w:rPr>
          <w:lang w:val="nl-NL"/>
        </w:rPr>
        <w:t>Cram</w:t>
      </w:r>
      <w:proofErr w:type="spellEnd"/>
      <w:r>
        <w:rPr>
          <w:lang w:val="nl-NL"/>
        </w:rPr>
        <w:t>]</w:t>
      </w:r>
    </w:p>
    <w:p w14:paraId="02AC0E2A" w14:textId="7AE652AD" w:rsidR="00FB3F2D" w:rsidRDefault="00FB3F2D" w:rsidP="00AA2508">
      <w:pPr>
        <w:rPr>
          <w:lang w:val="nl-NL"/>
        </w:rPr>
      </w:pPr>
    </w:p>
    <w:p w14:paraId="70FEB387" w14:textId="0FFB6D65" w:rsidR="00252475" w:rsidRDefault="00252475" w:rsidP="00AA2508">
      <w:pPr>
        <w:rPr>
          <w:lang w:val="nl-NL"/>
        </w:rPr>
      </w:pPr>
      <w:r>
        <w:rPr>
          <w:lang w:val="nl-NL"/>
        </w:rPr>
        <w:t xml:space="preserve">Door deze indeling kan op duidelijke wijze de relatie worden gelegd naar de verschillende componenten waaruit </w:t>
      </w:r>
      <w:proofErr w:type="spellStart"/>
      <w:r>
        <w:rPr>
          <w:lang w:val="nl-NL"/>
        </w:rPr>
        <w:t>materials</w:t>
      </w:r>
      <w:proofErr w:type="spellEnd"/>
      <w:r>
        <w:rPr>
          <w:lang w:val="nl-NL"/>
        </w:rPr>
        <w:t xml:space="preserve"> </w:t>
      </w:r>
      <w:proofErr w:type="spellStart"/>
      <w:r>
        <w:rPr>
          <w:lang w:val="nl-NL"/>
        </w:rPr>
        <w:t>science</w:t>
      </w:r>
      <w:proofErr w:type="spellEnd"/>
      <w:r>
        <w:rPr>
          <w:lang w:val="nl-NL"/>
        </w:rPr>
        <w:t xml:space="preserve"> bestaat. De toevoeging van methoden en technieken </w:t>
      </w:r>
      <w:r w:rsidR="004362BF">
        <w:rPr>
          <w:lang w:val="nl-NL"/>
        </w:rPr>
        <w:t xml:space="preserve">komt voort </w:t>
      </w:r>
      <w:r w:rsidR="004362BF" w:rsidRPr="001F5D5D">
        <w:rPr>
          <w:highlight w:val="cyan"/>
          <w:lang w:val="nl-NL"/>
        </w:rPr>
        <w:t>uit de opkomst van het gebruik van AI/M</w:t>
      </w:r>
      <w:r w:rsidR="00E94579" w:rsidRPr="001F5D5D">
        <w:rPr>
          <w:highlight w:val="cyan"/>
          <w:lang w:val="nl-NL"/>
        </w:rPr>
        <w:t>L, dat wordt ingezet</w:t>
      </w:r>
      <w:r w:rsidR="00E94579">
        <w:rPr>
          <w:lang w:val="nl-NL"/>
        </w:rPr>
        <w:t xml:space="preserve"> ter ondersteuning en verbetering van de computationele methoden en technieken. </w:t>
      </w:r>
    </w:p>
    <w:p w14:paraId="320BE7BA" w14:textId="0DC5A383" w:rsidR="00BD5C15" w:rsidRPr="00187813" w:rsidRDefault="00BD5C15" w:rsidP="00AA2508">
      <w:pPr>
        <w:rPr>
          <w:lang w:val="nl-NL"/>
        </w:rPr>
      </w:pPr>
    </w:p>
    <w:p w14:paraId="721EA35E" w14:textId="1C190746" w:rsidR="00BD5C15" w:rsidRPr="00252475" w:rsidRDefault="00BD5C15" w:rsidP="00304866">
      <w:pPr>
        <w:pStyle w:val="Heading2"/>
        <w:rPr>
          <w:lang w:val="nl-NL"/>
        </w:rPr>
      </w:pPr>
      <w:bookmarkStart w:id="28" w:name="_Toc96451268"/>
      <w:r w:rsidRPr="00252475">
        <w:rPr>
          <w:lang w:val="nl-NL"/>
        </w:rPr>
        <w:t>3.</w:t>
      </w:r>
      <w:r w:rsidR="00914044" w:rsidRPr="00252475">
        <w:rPr>
          <w:lang w:val="nl-NL"/>
        </w:rPr>
        <w:t>4</w:t>
      </w:r>
      <w:r w:rsidRPr="00252475">
        <w:rPr>
          <w:lang w:val="nl-NL"/>
        </w:rPr>
        <w:t xml:space="preserve"> </w:t>
      </w:r>
      <w:r w:rsidR="00304866" w:rsidRPr="00252475">
        <w:rPr>
          <w:lang w:val="nl-NL"/>
        </w:rPr>
        <w:t>M</w:t>
      </w:r>
      <w:r w:rsidR="00BC6E9C" w:rsidRPr="00252475">
        <w:rPr>
          <w:lang w:val="nl-NL"/>
        </w:rPr>
        <w:t xml:space="preserve">achine </w:t>
      </w:r>
      <w:r w:rsidR="00304866" w:rsidRPr="00252475">
        <w:rPr>
          <w:lang w:val="nl-NL"/>
        </w:rPr>
        <w:t>L</w:t>
      </w:r>
      <w:r w:rsidR="00BC6E9C" w:rsidRPr="00252475">
        <w:rPr>
          <w:lang w:val="nl-NL"/>
        </w:rPr>
        <w:t>earning</w:t>
      </w:r>
      <w:r w:rsidR="000119E3" w:rsidRPr="00252475">
        <w:rPr>
          <w:lang w:val="nl-NL"/>
        </w:rPr>
        <w:t xml:space="preserve"> </w:t>
      </w:r>
      <w:bookmarkEnd w:id="28"/>
      <w:r w:rsidR="00DE3A56">
        <w:rPr>
          <w:lang w:val="nl-NL"/>
        </w:rPr>
        <w:t>Workflow</w:t>
      </w:r>
    </w:p>
    <w:p w14:paraId="35165C35" w14:textId="10E334AD" w:rsidR="00611D78" w:rsidRDefault="00611D78" w:rsidP="00AA2508">
      <w:pPr>
        <w:rPr>
          <w:lang w:val="nl-NL"/>
        </w:rPr>
      </w:pPr>
    </w:p>
    <w:p w14:paraId="12864578" w14:textId="2144F651" w:rsidR="00CE5A8B" w:rsidRDefault="00CE5A8B" w:rsidP="00AA2508">
      <w:pPr>
        <w:rPr>
          <w:lang w:val="nl-NL"/>
        </w:rPr>
      </w:pPr>
      <w:r>
        <w:rPr>
          <w:lang w:val="nl-NL"/>
        </w:rPr>
        <w:t>Om te kunnen bepalen wat er nodig is om de in de vorige paragraaf gepresenteerde ML-technieken en -modellen te kunnen inzetten</w:t>
      </w:r>
      <w:r w:rsidR="00F13C18">
        <w:rPr>
          <w:lang w:val="nl-NL"/>
        </w:rPr>
        <w:t xml:space="preserve"> (zie deelvraag 2 van dit onderzoek)</w:t>
      </w:r>
      <w:r>
        <w:rPr>
          <w:lang w:val="nl-NL"/>
        </w:rPr>
        <w:t xml:space="preserve">, is het van belang om inzicht te krijgen hoe deze technieken en modellen zijn geïmplementeerd.  </w:t>
      </w:r>
    </w:p>
    <w:p w14:paraId="36CF0E75" w14:textId="292B787C" w:rsidR="00CE5A8B" w:rsidRDefault="00DE3A56" w:rsidP="00AA2508">
      <w:pPr>
        <w:rPr>
          <w:lang w:val="nl-NL"/>
        </w:rPr>
      </w:pPr>
      <w:r>
        <w:rPr>
          <w:lang w:val="nl-NL"/>
        </w:rPr>
        <w:t xml:space="preserve">In </w:t>
      </w:r>
      <w:r w:rsidR="003953F6">
        <w:rPr>
          <w:lang w:val="nl-NL"/>
        </w:rPr>
        <w:t>de volgende paragrafen</w:t>
      </w:r>
      <w:r>
        <w:rPr>
          <w:lang w:val="nl-NL"/>
        </w:rPr>
        <w:t xml:space="preserve"> wordt</w:t>
      </w:r>
      <w:r w:rsidR="00CE5A8B">
        <w:rPr>
          <w:lang w:val="nl-NL"/>
        </w:rPr>
        <w:t xml:space="preserve"> eerst</w:t>
      </w:r>
      <w:r>
        <w:rPr>
          <w:lang w:val="nl-NL"/>
        </w:rPr>
        <w:t xml:space="preserve"> ingegaan op het proces voor het ontwikkelen, trainen en valideren van een </w:t>
      </w:r>
      <w:r w:rsidR="00CE5A8B">
        <w:rPr>
          <w:lang w:val="nl-NL"/>
        </w:rPr>
        <w:t>ML</w:t>
      </w:r>
      <w:r>
        <w:rPr>
          <w:lang w:val="nl-NL"/>
        </w:rPr>
        <w:t>-model</w:t>
      </w:r>
      <w:r w:rsidR="00CE5A8B">
        <w:rPr>
          <w:lang w:val="nl-NL"/>
        </w:rPr>
        <w:t xml:space="preserve"> (de zogenaamde ML-workflow). </w:t>
      </w:r>
      <w:r>
        <w:rPr>
          <w:lang w:val="nl-NL"/>
        </w:rPr>
        <w:t xml:space="preserve">Uit deze beschrijving kan in algemene termen worden opgemaakt, wat benodigd is om een ML-model </w:t>
      </w:r>
      <w:r w:rsidR="00CE5A8B">
        <w:rPr>
          <w:lang w:val="nl-NL"/>
        </w:rPr>
        <w:t>in de praktijk te kunnen inzetten.</w:t>
      </w:r>
      <w:r>
        <w:rPr>
          <w:lang w:val="nl-NL"/>
        </w:rPr>
        <w:t xml:space="preserve"> </w:t>
      </w:r>
    </w:p>
    <w:p w14:paraId="4CF6F7E7" w14:textId="7FF37C88" w:rsidR="00CE5A8B" w:rsidRDefault="00CE5A8B" w:rsidP="00AA2508">
      <w:pPr>
        <w:rPr>
          <w:lang w:val="nl-NL"/>
        </w:rPr>
      </w:pPr>
      <w:r>
        <w:rPr>
          <w:lang w:val="nl-NL"/>
        </w:rPr>
        <w:t xml:space="preserve">Op basis van deze informatie is bepaald </w:t>
      </w:r>
      <w:r w:rsidR="0030244C">
        <w:rPr>
          <w:lang w:val="nl-NL"/>
        </w:rPr>
        <w:t>welke gegevens er verzameld</w:t>
      </w:r>
      <w:r w:rsidR="003953F6">
        <w:rPr>
          <w:lang w:val="nl-NL"/>
        </w:rPr>
        <w:t xml:space="preserve"> moesten worden, om een antwoord te kunnen geven op deelvraag 2. De resultaten van deze dataverzameling worden gepresenteerd in paragraaf </w:t>
      </w:r>
      <w:r w:rsidR="003953F6" w:rsidRPr="003953F6">
        <w:rPr>
          <w:highlight w:val="yellow"/>
          <w:lang w:val="nl-NL"/>
        </w:rPr>
        <w:t>3.x.x</w:t>
      </w:r>
      <w:r w:rsidR="003953F6">
        <w:rPr>
          <w:lang w:val="nl-NL"/>
        </w:rPr>
        <w:t>.</w:t>
      </w:r>
      <w:r w:rsidR="0030244C">
        <w:rPr>
          <w:lang w:val="nl-NL"/>
        </w:rPr>
        <w:t xml:space="preserve"> </w:t>
      </w:r>
    </w:p>
    <w:p w14:paraId="3AFD6FB5" w14:textId="27B347CD" w:rsidR="00E33110" w:rsidRDefault="00E33110" w:rsidP="00AA2508">
      <w:pPr>
        <w:rPr>
          <w:lang w:val="nl-NL"/>
        </w:rPr>
      </w:pPr>
    </w:p>
    <w:p w14:paraId="03FE49C4" w14:textId="015D04BD" w:rsidR="00E33110" w:rsidRDefault="00E33110" w:rsidP="00E33110">
      <w:pPr>
        <w:rPr>
          <w:lang w:val="nl-NL"/>
        </w:rPr>
      </w:pPr>
      <w:r>
        <w:rPr>
          <w:lang w:val="nl-NL"/>
        </w:rPr>
        <w:t xml:space="preserve">Het proces voor het ontwikkelen van een ML-model voor het </w:t>
      </w:r>
      <w:proofErr w:type="spellStart"/>
      <w:r>
        <w:rPr>
          <w:lang w:val="nl-NL"/>
        </w:rPr>
        <w:t>materials</w:t>
      </w:r>
      <w:proofErr w:type="spellEnd"/>
      <w:r>
        <w:rPr>
          <w:lang w:val="nl-NL"/>
        </w:rPr>
        <w:t xml:space="preserve"> </w:t>
      </w:r>
      <w:proofErr w:type="spellStart"/>
      <w:r>
        <w:rPr>
          <w:lang w:val="nl-NL"/>
        </w:rPr>
        <w:t>science</w:t>
      </w:r>
      <w:proofErr w:type="spellEnd"/>
      <w:r>
        <w:rPr>
          <w:lang w:val="nl-NL"/>
        </w:rPr>
        <w:t>-domein, kan grofweg worden opgedeeld in drie stappen [</w:t>
      </w:r>
      <w:r w:rsidR="00910E2B">
        <w:rPr>
          <w:lang w:val="nl-NL"/>
        </w:rPr>
        <w:t>Das]</w:t>
      </w:r>
      <w:r>
        <w:rPr>
          <w:lang w:val="nl-NL"/>
        </w:rPr>
        <w:t>:</w:t>
      </w:r>
    </w:p>
    <w:p w14:paraId="4D609308" w14:textId="77777777" w:rsidR="00E33110" w:rsidRDefault="00E33110" w:rsidP="00E33110">
      <w:pPr>
        <w:pStyle w:val="ListParagraph"/>
        <w:numPr>
          <w:ilvl w:val="0"/>
          <w:numId w:val="22"/>
        </w:numPr>
        <w:rPr>
          <w:lang w:val="nl-NL"/>
        </w:rPr>
      </w:pPr>
      <w:r>
        <w:rPr>
          <w:lang w:val="nl-NL"/>
        </w:rPr>
        <w:t>Dataverzameling en -representatie.</w:t>
      </w:r>
    </w:p>
    <w:p w14:paraId="0CF587E8" w14:textId="77777777" w:rsidR="00E33110" w:rsidRDefault="00E33110" w:rsidP="00E33110">
      <w:pPr>
        <w:pStyle w:val="ListParagraph"/>
        <w:numPr>
          <w:ilvl w:val="0"/>
          <w:numId w:val="22"/>
        </w:numPr>
        <w:rPr>
          <w:lang w:val="nl-NL"/>
        </w:rPr>
      </w:pPr>
      <w:r>
        <w:rPr>
          <w:lang w:val="nl-NL"/>
        </w:rPr>
        <w:t>Selecteren en valideren van het (ML-)model.</w:t>
      </w:r>
    </w:p>
    <w:p w14:paraId="426B7545" w14:textId="77777777" w:rsidR="00E33110" w:rsidRPr="00405609" w:rsidRDefault="00E33110" w:rsidP="00E33110">
      <w:pPr>
        <w:pStyle w:val="ListParagraph"/>
        <w:numPr>
          <w:ilvl w:val="0"/>
          <w:numId w:val="22"/>
        </w:numPr>
        <w:rPr>
          <w:lang w:val="nl-NL"/>
        </w:rPr>
      </w:pPr>
      <w:r>
        <w:rPr>
          <w:lang w:val="nl-NL"/>
        </w:rPr>
        <w:t>Optimaliseren van het (ML-)model.</w:t>
      </w:r>
    </w:p>
    <w:p w14:paraId="2F7EB56E" w14:textId="77777777" w:rsidR="00E33110" w:rsidRDefault="00E33110" w:rsidP="00E33110">
      <w:pPr>
        <w:rPr>
          <w:lang w:val="nl-NL"/>
        </w:rPr>
      </w:pPr>
    </w:p>
    <w:p w14:paraId="2B02FCE0" w14:textId="61AE041A" w:rsidR="00E33110" w:rsidRDefault="00E33110" w:rsidP="00E33110">
      <w:pPr>
        <w:rPr>
          <w:lang w:val="nl-NL"/>
        </w:rPr>
      </w:pPr>
      <w:r>
        <w:rPr>
          <w:lang w:val="nl-NL"/>
        </w:rPr>
        <w:t>Dit proces kan worden weergegeven zoals de workflow gegeven in figuur 6 [</w:t>
      </w:r>
      <w:r w:rsidR="00263CD8">
        <w:rPr>
          <w:lang w:val="nl-NL"/>
        </w:rPr>
        <w:t>Wei</w:t>
      </w:r>
      <w:r>
        <w:rPr>
          <w:lang w:val="nl-NL"/>
        </w:rPr>
        <w:t xml:space="preserve">]. </w:t>
      </w:r>
    </w:p>
    <w:p w14:paraId="2CABF4E5" w14:textId="77777777" w:rsidR="00E33110" w:rsidRDefault="00E33110" w:rsidP="00E33110">
      <w:pPr>
        <w:keepNext/>
      </w:pPr>
      <w:r w:rsidRPr="00A42C96">
        <w:rPr>
          <w:noProof/>
        </w:rPr>
        <w:drawing>
          <wp:inline distT="0" distB="0" distL="0" distR="0" wp14:anchorId="3E4B7A01" wp14:editId="70945A38">
            <wp:extent cx="5486400" cy="1485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485900"/>
                    </a:xfrm>
                    <a:prstGeom prst="rect">
                      <a:avLst/>
                    </a:prstGeom>
                  </pic:spPr>
                </pic:pic>
              </a:graphicData>
            </a:graphic>
          </wp:inline>
        </w:drawing>
      </w:r>
    </w:p>
    <w:p w14:paraId="5BDEAEA9" w14:textId="77777777" w:rsidR="00E33110" w:rsidRPr="006728D4" w:rsidRDefault="00E33110" w:rsidP="00E33110">
      <w:pPr>
        <w:pStyle w:val="Caption"/>
        <w:rPr>
          <w:lang w:val="nl-NL"/>
        </w:rPr>
      </w:pPr>
      <w:proofErr w:type="spellStart"/>
      <w:r>
        <w:t>Figuur</w:t>
      </w:r>
      <w:proofErr w:type="spellEnd"/>
      <w:r>
        <w:t xml:space="preserve"> </w:t>
      </w:r>
      <w:r w:rsidR="00270CA6">
        <w:fldChar w:fldCharType="begin"/>
      </w:r>
      <w:r w:rsidR="00270CA6">
        <w:instrText xml:space="preserve"> SEQ Figuur \* ARABIC </w:instrText>
      </w:r>
      <w:r w:rsidR="00270CA6">
        <w:fldChar w:fldCharType="separate"/>
      </w:r>
      <w:r>
        <w:rPr>
          <w:noProof/>
        </w:rPr>
        <w:t>6</w:t>
      </w:r>
      <w:r w:rsidR="00270CA6">
        <w:rPr>
          <w:noProof/>
        </w:rPr>
        <w:fldChar w:fldCharType="end"/>
      </w:r>
      <w:r>
        <w:t xml:space="preserve"> - Machine Learning Workflow. </w:t>
      </w:r>
      <w:proofErr w:type="spellStart"/>
      <w:r w:rsidRPr="00A42C96">
        <w:t>Overgenomen</w:t>
      </w:r>
      <w:proofErr w:type="spellEnd"/>
      <w:r w:rsidRPr="00A42C96">
        <w:t xml:space="preserve"> </w:t>
      </w:r>
      <w:proofErr w:type="spellStart"/>
      <w:r w:rsidRPr="00A42C96">
        <w:t>uit</w:t>
      </w:r>
      <w:proofErr w:type="spellEnd"/>
      <w:r w:rsidRPr="00A42C96">
        <w:t xml:space="preserve"> Machine learning in materials science</w:t>
      </w:r>
      <w:r>
        <w:t xml:space="preserve"> door </w:t>
      </w:r>
      <w:r w:rsidRPr="00A42C96">
        <w:t xml:space="preserve">Wei, J., Chu, X., Sun, X., Xu, K., Deng, H., Chen, J., Wei, Z., &amp; Lei, M. (2019). </w:t>
      </w:r>
      <w:proofErr w:type="spellStart"/>
      <w:r w:rsidRPr="006728D4">
        <w:rPr>
          <w:lang w:val="nl-NL"/>
        </w:rPr>
        <w:t>InfoMat</w:t>
      </w:r>
      <w:proofErr w:type="spellEnd"/>
      <w:r w:rsidRPr="006728D4">
        <w:rPr>
          <w:lang w:val="nl-NL"/>
        </w:rPr>
        <w:t>, 1(3), 338–358. https://doi.org/10.1002/inf2.12028</w:t>
      </w:r>
    </w:p>
    <w:p w14:paraId="08DF6F73" w14:textId="77777777" w:rsidR="00E33110" w:rsidRPr="006728D4" w:rsidRDefault="00E33110" w:rsidP="00E33110">
      <w:pPr>
        <w:rPr>
          <w:lang w:val="nl-NL"/>
        </w:rPr>
      </w:pPr>
    </w:p>
    <w:p w14:paraId="7EC35163" w14:textId="77777777" w:rsidR="00E33110" w:rsidRDefault="00E33110" w:rsidP="00E33110">
      <w:pPr>
        <w:rPr>
          <w:lang w:val="nl-NL"/>
        </w:rPr>
      </w:pPr>
      <w:r>
        <w:rPr>
          <w:lang w:val="nl-NL"/>
        </w:rPr>
        <w:lastRenderedPageBreak/>
        <w:t>In deze workflow is de stap dataverzameling- en representatie, verder gedetailleerd in de stappen ‘</w:t>
      </w:r>
      <w:proofErr w:type="spellStart"/>
      <w:r>
        <w:rPr>
          <w:lang w:val="nl-NL"/>
        </w:rPr>
        <w:t>raw</w:t>
      </w:r>
      <w:proofErr w:type="spellEnd"/>
      <w:r>
        <w:rPr>
          <w:lang w:val="nl-NL"/>
        </w:rPr>
        <w:t xml:space="preserve"> data’ en ‘feature engineering’. </w:t>
      </w:r>
    </w:p>
    <w:p w14:paraId="26162F2A" w14:textId="0BDC5CD5" w:rsidR="00E33110" w:rsidRDefault="00E33110" w:rsidP="00E33110">
      <w:pPr>
        <w:rPr>
          <w:lang w:val="nl-NL"/>
        </w:rPr>
      </w:pPr>
      <w:r>
        <w:rPr>
          <w:lang w:val="nl-NL"/>
        </w:rPr>
        <w:t>De stappen ‘</w:t>
      </w:r>
      <w:proofErr w:type="spellStart"/>
      <w:r>
        <w:rPr>
          <w:lang w:val="nl-NL"/>
        </w:rPr>
        <w:t>modeling</w:t>
      </w:r>
      <w:proofErr w:type="spellEnd"/>
      <w:r>
        <w:rPr>
          <w:lang w:val="nl-NL"/>
        </w:rPr>
        <w:t>’ en ‘</w:t>
      </w:r>
      <w:proofErr w:type="spellStart"/>
      <w:r>
        <w:rPr>
          <w:lang w:val="nl-NL"/>
        </w:rPr>
        <w:t>validating</w:t>
      </w:r>
      <w:proofErr w:type="spellEnd"/>
      <w:r>
        <w:rPr>
          <w:lang w:val="nl-NL"/>
        </w:rPr>
        <w:t>’ staan voor het selecteren en ontwikkelen van het model, en de evaluatie en optimalisatie daarvan [</w:t>
      </w:r>
      <w:r w:rsidR="00263CD8">
        <w:rPr>
          <w:lang w:val="nl-NL"/>
        </w:rPr>
        <w:t>Wei</w:t>
      </w:r>
      <w:r>
        <w:rPr>
          <w:lang w:val="nl-NL"/>
        </w:rPr>
        <w:t>].</w:t>
      </w:r>
    </w:p>
    <w:p w14:paraId="3C1C1CD3" w14:textId="77777777" w:rsidR="00E33110" w:rsidRDefault="00E33110" w:rsidP="00E33110">
      <w:pPr>
        <w:rPr>
          <w:lang w:val="nl-NL"/>
        </w:rPr>
      </w:pPr>
    </w:p>
    <w:p w14:paraId="1D8A97D5" w14:textId="7A6BD856" w:rsidR="00E33110" w:rsidRDefault="00E33110" w:rsidP="00E33110">
      <w:pPr>
        <w:rPr>
          <w:lang w:val="nl-NL"/>
        </w:rPr>
      </w:pPr>
      <w:r>
        <w:rPr>
          <w:lang w:val="nl-NL"/>
        </w:rPr>
        <w:t xml:space="preserve">Figuur 7 is een vergelijkbare weergave van dit proces maar dan specifieker ingaand op het </w:t>
      </w:r>
      <w:proofErr w:type="spellStart"/>
      <w:r>
        <w:rPr>
          <w:lang w:val="nl-NL"/>
        </w:rPr>
        <w:t>materials</w:t>
      </w:r>
      <w:proofErr w:type="spellEnd"/>
      <w:r>
        <w:rPr>
          <w:lang w:val="nl-NL"/>
        </w:rPr>
        <w:t xml:space="preserve"> </w:t>
      </w:r>
      <w:proofErr w:type="spellStart"/>
      <w:r>
        <w:rPr>
          <w:lang w:val="nl-NL"/>
        </w:rPr>
        <w:t>science</w:t>
      </w:r>
      <w:proofErr w:type="spellEnd"/>
      <w:r>
        <w:rPr>
          <w:lang w:val="nl-NL"/>
        </w:rPr>
        <w:t xml:space="preserve"> domein. Hierbij kan worden opgemerkt dat de drie voornaamste componenten van dit proces bestaan uit [</w:t>
      </w:r>
      <w:proofErr w:type="spellStart"/>
      <w:r w:rsidR="00263CD8">
        <w:rPr>
          <w:lang w:val="nl-NL"/>
        </w:rPr>
        <w:t>Guo</w:t>
      </w:r>
      <w:proofErr w:type="spellEnd"/>
      <w:r>
        <w:rPr>
          <w:lang w:val="nl-NL"/>
        </w:rPr>
        <w:t>]:</w:t>
      </w:r>
    </w:p>
    <w:p w14:paraId="68EF7D4D" w14:textId="77777777" w:rsidR="00E33110" w:rsidRDefault="00E33110" w:rsidP="00E33110">
      <w:pPr>
        <w:pStyle w:val="ListParagraph"/>
        <w:numPr>
          <w:ilvl w:val="0"/>
          <w:numId w:val="22"/>
        </w:numPr>
        <w:rPr>
          <w:lang w:val="nl-NL"/>
        </w:rPr>
      </w:pPr>
      <w:r>
        <w:rPr>
          <w:lang w:val="nl-NL"/>
        </w:rPr>
        <w:t>Een goed georganiseerde dataset met materiaal-data, achterhaald uit literatuur en bestaande databases, of verkregen door het uitvoeren van experimenten en simulaties.</w:t>
      </w:r>
    </w:p>
    <w:p w14:paraId="46A6D248" w14:textId="77777777" w:rsidR="00E33110" w:rsidRDefault="00E33110" w:rsidP="00E33110">
      <w:pPr>
        <w:pStyle w:val="ListParagraph"/>
        <w:numPr>
          <w:ilvl w:val="0"/>
          <w:numId w:val="22"/>
        </w:numPr>
        <w:rPr>
          <w:lang w:val="nl-NL"/>
        </w:rPr>
      </w:pPr>
      <w:r>
        <w:rPr>
          <w:lang w:val="nl-NL"/>
        </w:rPr>
        <w:t>Een ML-model dat in staat is om de data-representatie van materialen en moleculen te kunnen ontleden.</w:t>
      </w:r>
    </w:p>
    <w:p w14:paraId="08DDEFCC" w14:textId="77777777" w:rsidR="00E33110" w:rsidRPr="00BB0E6F" w:rsidRDefault="00E33110" w:rsidP="00E33110">
      <w:pPr>
        <w:pStyle w:val="ListParagraph"/>
        <w:numPr>
          <w:ilvl w:val="0"/>
          <w:numId w:val="22"/>
        </w:numPr>
        <w:rPr>
          <w:lang w:val="nl-NL"/>
        </w:rPr>
      </w:pPr>
      <w:r>
        <w:rPr>
          <w:lang w:val="nl-NL"/>
        </w:rPr>
        <w:t>Een duidelijk gedefinieerd probleem dat door het ML-model dient te worden opgelost.</w:t>
      </w:r>
    </w:p>
    <w:p w14:paraId="45451E34" w14:textId="77777777" w:rsidR="00E33110" w:rsidRDefault="00E33110" w:rsidP="00E33110">
      <w:pPr>
        <w:rPr>
          <w:lang w:val="nl-NL"/>
        </w:rPr>
      </w:pPr>
    </w:p>
    <w:p w14:paraId="07A49A78" w14:textId="77777777" w:rsidR="00E33110" w:rsidRDefault="00E33110" w:rsidP="00E33110">
      <w:pPr>
        <w:keepNext/>
      </w:pPr>
      <w:r w:rsidRPr="003C56BC">
        <w:rPr>
          <w:noProof/>
          <w:lang w:val="nl-NL"/>
        </w:rPr>
        <w:drawing>
          <wp:inline distT="0" distB="0" distL="0" distR="0" wp14:anchorId="0655F8BA" wp14:editId="2B33BE14">
            <wp:extent cx="5486400" cy="2498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498090"/>
                    </a:xfrm>
                    <a:prstGeom prst="rect">
                      <a:avLst/>
                    </a:prstGeom>
                  </pic:spPr>
                </pic:pic>
              </a:graphicData>
            </a:graphic>
          </wp:inline>
        </w:drawing>
      </w:r>
    </w:p>
    <w:p w14:paraId="50C69E72" w14:textId="77777777" w:rsidR="00E33110" w:rsidRPr="006728D4" w:rsidRDefault="00E33110" w:rsidP="00E33110">
      <w:pPr>
        <w:pStyle w:val="Caption"/>
        <w:rPr>
          <w:lang w:val="nl-NL"/>
        </w:rPr>
      </w:pPr>
      <w:r w:rsidRPr="003C56BC">
        <w:rPr>
          <w:lang w:val="nl-NL"/>
        </w:rPr>
        <w:t xml:space="preserve">Figuur </w:t>
      </w:r>
      <w:r>
        <w:fldChar w:fldCharType="begin"/>
      </w:r>
      <w:r w:rsidRPr="003C56BC">
        <w:rPr>
          <w:lang w:val="nl-NL"/>
        </w:rPr>
        <w:instrText xml:space="preserve"> SEQ Figuur \* ARABIC </w:instrText>
      </w:r>
      <w:r>
        <w:fldChar w:fldCharType="separate"/>
      </w:r>
      <w:r>
        <w:rPr>
          <w:noProof/>
          <w:lang w:val="nl-NL"/>
        </w:rPr>
        <w:t>7</w:t>
      </w:r>
      <w:r>
        <w:fldChar w:fldCharType="end"/>
      </w:r>
      <w:r w:rsidRPr="003C56BC">
        <w:rPr>
          <w:lang w:val="nl-NL"/>
        </w:rPr>
        <w:t xml:space="preserve"> - Schematische weergave van de ML-workflow in </w:t>
      </w:r>
      <w:proofErr w:type="spellStart"/>
      <w:r w:rsidRPr="003C56BC">
        <w:rPr>
          <w:lang w:val="nl-NL"/>
        </w:rPr>
        <w:t>Materials</w:t>
      </w:r>
      <w:proofErr w:type="spellEnd"/>
      <w:r w:rsidRPr="003C56BC">
        <w:rPr>
          <w:lang w:val="nl-NL"/>
        </w:rPr>
        <w:t xml:space="preserve"> </w:t>
      </w:r>
      <w:proofErr w:type="spellStart"/>
      <w:r w:rsidRPr="003C56BC">
        <w:rPr>
          <w:lang w:val="nl-NL"/>
        </w:rPr>
        <w:t>Science</w:t>
      </w:r>
      <w:proofErr w:type="spellEnd"/>
      <w:r w:rsidRPr="003C56BC">
        <w:rPr>
          <w:lang w:val="nl-NL"/>
        </w:rPr>
        <w:t xml:space="preserve">. Overgenomen uit </w:t>
      </w:r>
      <w:proofErr w:type="spellStart"/>
      <w:r w:rsidRPr="003C56BC">
        <w:rPr>
          <w:lang w:val="nl-NL"/>
        </w:rPr>
        <w:t>Artificial</w:t>
      </w:r>
      <w:proofErr w:type="spellEnd"/>
      <w:r w:rsidRPr="003C56BC">
        <w:rPr>
          <w:lang w:val="nl-NL"/>
        </w:rPr>
        <w:t xml:space="preserve"> intelligence </w:t>
      </w:r>
      <w:proofErr w:type="spellStart"/>
      <w:r w:rsidRPr="003C56BC">
        <w:rPr>
          <w:lang w:val="nl-NL"/>
        </w:rPr>
        <w:t>and</w:t>
      </w:r>
      <w:proofErr w:type="spellEnd"/>
      <w:r w:rsidRPr="003C56BC">
        <w:rPr>
          <w:lang w:val="nl-NL"/>
        </w:rPr>
        <w:t xml:space="preserve"> machine </w:t>
      </w:r>
      <w:proofErr w:type="spellStart"/>
      <w:r w:rsidRPr="003C56BC">
        <w:rPr>
          <w:lang w:val="nl-NL"/>
        </w:rPr>
        <w:t>learning</w:t>
      </w:r>
      <w:proofErr w:type="spellEnd"/>
      <w:r w:rsidRPr="003C56BC">
        <w:rPr>
          <w:lang w:val="nl-NL"/>
        </w:rPr>
        <w:t xml:space="preserve"> in design of </w:t>
      </w:r>
      <w:proofErr w:type="spellStart"/>
      <w:r w:rsidRPr="003C56BC">
        <w:rPr>
          <w:lang w:val="nl-NL"/>
        </w:rPr>
        <w:t>mechanical</w:t>
      </w:r>
      <w:proofErr w:type="spellEnd"/>
      <w:r w:rsidRPr="003C56BC">
        <w:rPr>
          <w:lang w:val="nl-NL"/>
        </w:rPr>
        <w:t xml:space="preserve"> </w:t>
      </w:r>
      <w:proofErr w:type="spellStart"/>
      <w:r w:rsidRPr="003C56BC">
        <w:rPr>
          <w:lang w:val="nl-NL"/>
        </w:rPr>
        <w:t>materials</w:t>
      </w:r>
      <w:proofErr w:type="spellEnd"/>
      <w:r w:rsidRPr="003C56BC">
        <w:rPr>
          <w:lang w:val="nl-NL"/>
        </w:rPr>
        <w:t xml:space="preserve"> door </w:t>
      </w:r>
      <w:proofErr w:type="spellStart"/>
      <w:r w:rsidRPr="003C56BC">
        <w:rPr>
          <w:lang w:val="nl-NL"/>
        </w:rPr>
        <w:t>Guo</w:t>
      </w:r>
      <w:proofErr w:type="spellEnd"/>
      <w:r w:rsidRPr="003C56BC">
        <w:rPr>
          <w:lang w:val="nl-NL"/>
        </w:rPr>
        <w:t xml:space="preserve">, K., Yang, Z., </w:t>
      </w:r>
      <w:proofErr w:type="spellStart"/>
      <w:r w:rsidRPr="003C56BC">
        <w:rPr>
          <w:lang w:val="nl-NL"/>
        </w:rPr>
        <w:t>Yu</w:t>
      </w:r>
      <w:proofErr w:type="spellEnd"/>
      <w:r w:rsidRPr="003C56BC">
        <w:rPr>
          <w:lang w:val="nl-NL"/>
        </w:rPr>
        <w:t xml:space="preserve">, C. H., &amp; </w:t>
      </w:r>
      <w:proofErr w:type="spellStart"/>
      <w:r w:rsidRPr="003C56BC">
        <w:rPr>
          <w:lang w:val="nl-NL"/>
        </w:rPr>
        <w:t>Buehler</w:t>
      </w:r>
      <w:proofErr w:type="spellEnd"/>
      <w:r w:rsidRPr="003C56BC">
        <w:rPr>
          <w:lang w:val="nl-NL"/>
        </w:rPr>
        <w:t xml:space="preserve">, M. J. (2021). </w:t>
      </w:r>
      <w:proofErr w:type="spellStart"/>
      <w:r w:rsidRPr="006728D4">
        <w:rPr>
          <w:lang w:val="nl-NL"/>
        </w:rPr>
        <w:t>Materials</w:t>
      </w:r>
      <w:proofErr w:type="spellEnd"/>
      <w:r w:rsidRPr="006728D4">
        <w:rPr>
          <w:lang w:val="nl-NL"/>
        </w:rPr>
        <w:t xml:space="preserve"> </w:t>
      </w:r>
      <w:proofErr w:type="spellStart"/>
      <w:r w:rsidRPr="006728D4">
        <w:rPr>
          <w:lang w:val="nl-NL"/>
        </w:rPr>
        <w:t>Horizons</w:t>
      </w:r>
      <w:proofErr w:type="spellEnd"/>
      <w:r w:rsidRPr="006728D4">
        <w:rPr>
          <w:lang w:val="nl-NL"/>
        </w:rPr>
        <w:t>, 8(4), 1153–1172. https://doi.org/10.1039/d0mh01451f</w:t>
      </w:r>
    </w:p>
    <w:p w14:paraId="6EB965BC" w14:textId="77777777" w:rsidR="00E33110" w:rsidRPr="006728D4" w:rsidRDefault="00E33110" w:rsidP="00E33110">
      <w:pPr>
        <w:rPr>
          <w:lang w:val="nl-NL"/>
        </w:rPr>
      </w:pPr>
    </w:p>
    <w:p w14:paraId="5980D3D5" w14:textId="5B02F410" w:rsidR="00E33110" w:rsidRDefault="00E33110" w:rsidP="00E33110">
      <w:pPr>
        <w:rPr>
          <w:lang w:val="nl-NL"/>
        </w:rPr>
      </w:pPr>
      <w:r>
        <w:rPr>
          <w:lang w:val="nl-NL"/>
        </w:rPr>
        <w:t>In de volgende paragrafen wordt verder ingegaan op de verschillende stappen in dit proces</w:t>
      </w:r>
      <w:r w:rsidR="001F0EA6">
        <w:rPr>
          <w:lang w:val="nl-NL"/>
        </w:rPr>
        <w:t>.</w:t>
      </w:r>
    </w:p>
    <w:p w14:paraId="43A02241" w14:textId="77777777" w:rsidR="00DE3A56" w:rsidRPr="00252475" w:rsidRDefault="00DE3A56" w:rsidP="00AA2508">
      <w:pPr>
        <w:rPr>
          <w:lang w:val="nl-NL"/>
        </w:rPr>
      </w:pPr>
    </w:p>
    <w:p w14:paraId="42F2EE41" w14:textId="6A8DDAE8" w:rsidR="00304866" w:rsidRPr="00D803B5" w:rsidRDefault="00304866" w:rsidP="00304866">
      <w:pPr>
        <w:pStyle w:val="Heading3"/>
        <w:rPr>
          <w:lang w:val="nl-NL"/>
        </w:rPr>
      </w:pPr>
      <w:bookmarkStart w:id="29" w:name="_Toc96451269"/>
      <w:r w:rsidRPr="00D803B5">
        <w:rPr>
          <w:lang w:val="nl-NL"/>
        </w:rPr>
        <w:t>3.</w:t>
      </w:r>
      <w:r w:rsidR="00914044" w:rsidRPr="00D803B5">
        <w:rPr>
          <w:lang w:val="nl-NL"/>
        </w:rPr>
        <w:t>4</w:t>
      </w:r>
      <w:r w:rsidRPr="00D803B5">
        <w:rPr>
          <w:lang w:val="nl-NL"/>
        </w:rPr>
        <w:t>.1 Data</w:t>
      </w:r>
      <w:bookmarkEnd w:id="29"/>
      <w:r w:rsidR="001F0EA6" w:rsidRPr="00D803B5">
        <w:rPr>
          <w:lang w:val="nl-NL"/>
        </w:rPr>
        <w:t xml:space="preserve"> Verzameling</w:t>
      </w:r>
    </w:p>
    <w:p w14:paraId="5F13DEF4" w14:textId="1E10CDC5" w:rsidR="001F0EA6" w:rsidRPr="00D803B5" w:rsidRDefault="001F0EA6" w:rsidP="001F0EA6">
      <w:pPr>
        <w:rPr>
          <w:lang w:val="nl-NL"/>
        </w:rPr>
      </w:pPr>
    </w:p>
    <w:p w14:paraId="37675380" w14:textId="77777777" w:rsidR="001F0EA6" w:rsidRDefault="001F0EA6" w:rsidP="001F0EA6">
      <w:pPr>
        <w:rPr>
          <w:lang w:val="nl-NL"/>
        </w:rPr>
      </w:pPr>
      <w:r>
        <w:rPr>
          <w:lang w:val="nl-NL"/>
        </w:rPr>
        <w:t xml:space="preserve">De eerste stap in het proces is het verzamelen van data. Vanuit een machine </w:t>
      </w:r>
      <w:proofErr w:type="spellStart"/>
      <w:r>
        <w:rPr>
          <w:lang w:val="nl-NL"/>
        </w:rPr>
        <w:t>learning</w:t>
      </w:r>
      <w:proofErr w:type="spellEnd"/>
      <w:r>
        <w:rPr>
          <w:lang w:val="nl-NL"/>
        </w:rPr>
        <w:t>-oogpunt kan de data ingedeeld worden in twee categorieën:</w:t>
      </w:r>
    </w:p>
    <w:p w14:paraId="11FB217B" w14:textId="77777777" w:rsidR="001F0EA6" w:rsidRPr="00DB4621" w:rsidRDefault="001F0EA6" w:rsidP="001F0EA6">
      <w:pPr>
        <w:pStyle w:val="ListParagraph"/>
        <w:numPr>
          <w:ilvl w:val="0"/>
          <w:numId w:val="22"/>
        </w:numPr>
        <w:rPr>
          <w:lang w:val="nl-NL"/>
        </w:rPr>
      </w:pPr>
      <w:r>
        <w:rPr>
          <w:lang w:val="nl-NL"/>
        </w:rPr>
        <w:t>Training data; te gebruiken om het model te trainen/laten leren.</w:t>
      </w:r>
    </w:p>
    <w:p w14:paraId="6A402633" w14:textId="77777777" w:rsidR="001F0EA6" w:rsidRPr="006728D4" w:rsidRDefault="001F0EA6" w:rsidP="001F0EA6">
      <w:pPr>
        <w:pStyle w:val="ListParagraph"/>
        <w:numPr>
          <w:ilvl w:val="0"/>
          <w:numId w:val="22"/>
        </w:numPr>
        <w:rPr>
          <w:lang w:val="nl-NL"/>
        </w:rPr>
      </w:pPr>
      <w:r>
        <w:rPr>
          <w:lang w:val="nl-NL"/>
        </w:rPr>
        <w:t>Test data; te gebruiken om het getrainde model te testen met data van buiten de training set.</w:t>
      </w:r>
    </w:p>
    <w:p w14:paraId="3A066D69" w14:textId="77777777" w:rsidR="001F0EA6" w:rsidRDefault="001F0EA6" w:rsidP="001F0EA6">
      <w:pPr>
        <w:rPr>
          <w:lang w:val="nl-NL"/>
        </w:rPr>
      </w:pPr>
    </w:p>
    <w:p w14:paraId="23A02ACA" w14:textId="77777777" w:rsidR="001F0EA6" w:rsidRDefault="001F0EA6" w:rsidP="001F0EA6">
      <w:pPr>
        <w:rPr>
          <w:lang w:val="nl-NL"/>
        </w:rPr>
      </w:pPr>
      <w:r>
        <w:rPr>
          <w:lang w:val="nl-NL"/>
        </w:rPr>
        <w:t>De benodigde training data is afhankelijk van de manier waarop het ML-model getraind gaat worden. Voor ‘</w:t>
      </w:r>
      <w:proofErr w:type="spellStart"/>
      <w:r>
        <w:rPr>
          <w:lang w:val="nl-NL"/>
        </w:rPr>
        <w:t>supervised</w:t>
      </w:r>
      <w:proofErr w:type="spellEnd"/>
      <w:r>
        <w:rPr>
          <w:lang w:val="nl-NL"/>
        </w:rPr>
        <w:t xml:space="preserve"> </w:t>
      </w:r>
      <w:proofErr w:type="spellStart"/>
      <w:r>
        <w:rPr>
          <w:lang w:val="nl-NL"/>
        </w:rPr>
        <w:t>learning</w:t>
      </w:r>
      <w:proofErr w:type="spellEnd"/>
      <w:r>
        <w:rPr>
          <w:lang w:val="nl-NL"/>
        </w:rPr>
        <w:t xml:space="preserve">’ bestaat de training data uit een set input-waarden en bijbehorende output-waarden (ook wel gelabelde data genoemd). </w:t>
      </w:r>
      <w:r>
        <w:rPr>
          <w:lang w:val="nl-NL"/>
        </w:rPr>
        <w:br/>
        <w:t>Als de training data alleen input-waarden bevat, kan ‘</w:t>
      </w:r>
      <w:proofErr w:type="spellStart"/>
      <w:r>
        <w:rPr>
          <w:lang w:val="nl-NL"/>
        </w:rPr>
        <w:t>unsupervised</w:t>
      </w:r>
      <w:proofErr w:type="spellEnd"/>
      <w:r>
        <w:rPr>
          <w:lang w:val="nl-NL"/>
        </w:rPr>
        <w:t xml:space="preserve"> </w:t>
      </w:r>
      <w:proofErr w:type="spellStart"/>
      <w:r>
        <w:rPr>
          <w:lang w:val="nl-NL"/>
        </w:rPr>
        <w:t>learning</w:t>
      </w:r>
      <w:proofErr w:type="spellEnd"/>
      <w:r>
        <w:rPr>
          <w:lang w:val="nl-NL"/>
        </w:rPr>
        <w:t xml:space="preserve">’ gebruikt worden om te proberen bepaalde patronen te herkennen in de data set of de data te clusteren in categorieën.  </w:t>
      </w:r>
    </w:p>
    <w:p w14:paraId="52965276" w14:textId="77777777" w:rsidR="001F0EA6" w:rsidRDefault="001F0EA6" w:rsidP="001F0EA6">
      <w:pPr>
        <w:rPr>
          <w:lang w:val="nl-NL"/>
        </w:rPr>
      </w:pPr>
      <w:r>
        <w:rPr>
          <w:lang w:val="nl-NL"/>
        </w:rPr>
        <w:t>Als er de beschikking is over een dataset bestaande uit input-waarden en slecht een gelimiteerde hoeveelheid output-waarden, kan er gebruikt gemaakt worden van ‘semi-</w:t>
      </w:r>
      <w:proofErr w:type="spellStart"/>
      <w:r>
        <w:rPr>
          <w:lang w:val="nl-NL"/>
        </w:rPr>
        <w:t>supervised</w:t>
      </w:r>
      <w:proofErr w:type="spellEnd"/>
      <w:r>
        <w:rPr>
          <w:lang w:val="nl-NL"/>
        </w:rPr>
        <w:t xml:space="preserve"> </w:t>
      </w:r>
      <w:proofErr w:type="spellStart"/>
      <w:r>
        <w:rPr>
          <w:lang w:val="nl-NL"/>
        </w:rPr>
        <w:t>learning</w:t>
      </w:r>
      <w:proofErr w:type="spellEnd"/>
      <w:r>
        <w:rPr>
          <w:lang w:val="nl-NL"/>
        </w:rPr>
        <w:t xml:space="preserve">’. </w:t>
      </w:r>
    </w:p>
    <w:p w14:paraId="6BE652DB" w14:textId="3F972922" w:rsidR="001F0EA6" w:rsidRDefault="001F0EA6" w:rsidP="001F0EA6">
      <w:pPr>
        <w:rPr>
          <w:lang w:val="nl-NL"/>
        </w:rPr>
      </w:pPr>
      <w:r>
        <w:rPr>
          <w:lang w:val="nl-NL"/>
        </w:rPr>
        <w:t>Op het moment is ‘</w:t>
      </w:r>
      <w:proofErr w:type="spellStart"/>
      <w:r>
        <w:rPr>
          <w:lang w:val="nl-NL"/>
        </w:rPr>
        <w:t>supervised</w:t>
      </w:r>
      <w:proofErr w:type="spellEnd"/>
      <w:r>
        <w:rPr>
          <w:lang w:val="nl-NL"/>
        </w:rPr>
        <w:t xml:space="preserve"> </w:t>
      </w:r>
      <w:proofErr w:type="spellStart"/>
      <w:r>
        <w:rPr>
          <w:lang w:val="nl-NL"/>
        </w:rPr>
        <w:t>learning</w:t>
      </w:r>
      <w:proofErr w:type="spellEnd"/>
      <w:r>
        <w:rPr>
          <w:lang w:val="nl-NL"/>
        </w:rPr>
        <w:t>’ de meest volwassen methode om een ML-model te trainen. [</w:t>
      </w:r>
      <w:r w:rsidR="00263CD8">
        <w:rPr>
          <w:lang w:val="nl-NL"/>
        </w:rPr>
        <w:t>But</w:t>
      </w:r>
      <w:r>
        <w:rPr>
          <w:lang w:val="nl-NL"/>
        </w:rPr>
        <w:t xml:space="preserve">]  </w:t>
      </w:r>
    </w:p>
    <w:p w14:paraId="7E057B2A" w14:textId="77777777" w:rsidR="001F0EA6" w:rsidRDefault="001F0EA6" w:rsidP="001F0EA6">
      <w:pPr>
        <w:rPr>
          <w:lang w:val="nl-NL"/>
        </w:rPr>
      </w:pPr>
    </w:p>
    <w:p w14:paraId="3352F1C5" w14:textId="42A4559E" w:rsidR="001F0EA6" w:rsidRDefault="001F0EA6" w:rsidP="001F0EA6">
      <w:pPr>
        <w:rPr>
          <w:lang w:val="nl-NL"/>
        </w:rPr>
      </w:pPr>
      <w:r>
        <w:rPr>
          <w:lang w:val="nl-NL"/>
        </w:rPr>
        <w:t xml:space="preserve">Op het gebied van </w:t>
      </w:r>
      <w:proofErr w:type="spellStart"/>
      <w:r>
        <w:rPr>
          <w:lang w:val="nl-NL"/>
        </w:rPr>
        <w:t>materials</w:t>
      </w:r>
      <w:proofErr w:type="spellEnd"/>
      <w:r>
        <w:rPr>
          <w:lang w:val="nl-NL"/>
        </w:rPr>
        <w:t xml:space="preserve"> </w:t>
      </w:r>
      <w:proofErr w:type="spellStart"/>
      <w:r>
        <w:rPr>
          <w:lang w:val="nl-NL"/>
        </w:rPr>
        <w:t>science</w:t>
      </w:r>
      <w:proofErr w:type="spellEnd"/>
      <w:r>
        <w:rPr>
          <w:lang w:val="nl-NL"/>
        </w:rPr>
        <w:t xml:space="preserve"> kan de data worden onderverdeeld in vier categorieën [</w:t>
      </w:r>
      <w:proofErr w:type="spellStart"/>
      <w:r w:rsidR="00E8268F">
        <w:rPr>
          <w:lang w:val="nl-NL"/>
        </w:rPr>
        <w:t>Xi</w:t>
      </w:r>
      <w:proofErr w:type="spellEnd"/>
      <w:r>
        <w:rPr>
          <w:lang w:val="nl-NL"/>
        </w:rPr>
        <w:t>] [</w:t>
      </w:r>
      <w:r w:rsidR="00263CD8">
        <w:rPr>
          <w:lang w:val="nl-NL"/>
        </w:rPr>
        <w:t>Wei</w:t>
      </w:r>
      <w:r>
        <w:rPr>
          <w:lang w:val="nl-NL"/>
        </w:rPr>
        <w:t>]:</w:t>
      </w:r>
    </w:p>
    <w:p w14:paraId="1011E19E" w14:textId="77777777" w:rsidR="001F0EA6" w:rsidRDefault="001F0EA6" w:rsidP="001F0EA6">
      <w:pPr>
        <w:pStyle w:val="ListParagraph"/>
        <w:numPr>
          <w:ilvl w:val="0"/>
          <w:numId w:val="22"/>
        </w:numPr>
        <w:rPr>
          <w:lang w:val="nl-NL"/>
        </w:rPr>
      </w:pPr>
      <w:r>
        <w:rPr>
          <w:lang w:val="nl-NL"/>
        </w:rPr>
        <w:t>Materiaaleigenschappen (fysieke eigenschappen of gegevens over de structuur van het materiaal).</w:t>
      </w:r>
    </w:p>
    <w:p w14:paraId="19093614" w14:textId="77777777" w:rsidR="001F0EA6" w:rsidRDefault="001F0EA6" w:rsidP="001F0EA6">
      <w:pPr>
        <w:pStyle w:val="ListParagraph"/>
        <w:numPr>
          <w:ilvl w:val="0"/>
          <w:numId w:val="22"/>
        </w:numPr>
        <w:rPr>
          <w:lang w:val="nl-NL"/>
        </w:rPr>
      </w:pPr>
      <w:r>
        <w:rPr>
          <w:lang w:val="nl-NL"/>
        </w:rPr>
        <w:t>Data over de chemische reactie van grondstoffen.</w:t>
      </w:r>
    </w:p>
    <w:p w14:paraId="116C6247" w14:textId="77777777" w:rsidR="001F0EA6" w:rsidRDefault="001F0EA6" w:rsidP="001F0EA6">
      <w:pPr>
        <w:pStyle w:val="ListParagraph"/>
        <w:numPr>
          <w:ilvl w:val="0"/>
          <w:numId w:val="22"/>
        </w:numPr>
        <w:rPr>
          <w:lang w:val="nl-NL"/>
        </w:rPr>
      </w:pPr>
      <w:r>
        <w:rPr>
          <w:lang w:val="nl-NL"/>
        </w:rPr>
        <w:t>Grafische data of afbeeldingen (bijvoorbeeld een afbeelding van de oppervlakte van een materiaal.</w:t>
      </w:r>
    </w:p>
    <w:p w14:paraId="0602FC70" w14:textId="77777777" w:rsidR="001F0EA6" w:rsidRPr="0035287A" w:rsidRDefault="001F0EA6" w:rsidP="001F0EA6">
      <w:pPr>
        <w:pStyle w:val="ListParagraph"/>
        <w:numPr>
          <w:ilvl w:val="0"/>
          <w:numId w:val="22"/>
        </w:numPr>
        <w:rPr>
          <w:lang w:val="nl-NL"/>
        </w:rPr>
      </w:pPr>
      <w:r>
        <w:rPr>
          <w:lang w:val="nl-NL"/>
        </w:rPr>
        <w:t>Data uit literatuur (tekstuele data).</w:t>
      </w:r>
    </w:p>
    <w:p w14:paraId="3B9B0278" w14:textId="77777777" w:rsidR="001F0EA6" w:rsidRDefault="001F0EA6" w:rsidP="001F0EA6">
      <w:pPr>
        <w:rPr>
          <w:lang w:val="nl-NL"/>
        </w:rPr>
      </w:pPr>
    </w:p>
    <w:p w14:paraId="44BA8EC2" w14:textId="171F4109" w:rsidR="001F0EA6" w:rsidRDefault="001F0EA6" w:rsidP="001F0EA6">
      <w:pPr>
        <w:rPr>
          <w:lang w:val="nl-NL"/>
        </w:rPr>
      </w:pPr>
      <w:r>
        <w:rPr>
          <w:lang w:val="nl-NL"/>
        </w:rPr>
        <w:t>Data kan worden verkregen uit een aantal bronnen [</w:t>
      </w:r>
      <w:proofErr w:type="spellStart"/>
      <w:r w:rsidR="00E8268F">
        <w:rPr>
          <w:lang w:val="nl-NL"/>
        </w:rPr>
        <w:t>Sha</w:t>
      </w:r>
      <w:proofErr w:type="spellEnd"/>
      <w:r>
        <w:rPr>
          <w:lang w:val="nl-NL"/>
        </w:rPr>
        <w:t>] [</w:t>
      </w:r>
      <w:proofErr w:type="spellStart"/>
      <w:r w:rsidR="00263CD8">
        <w:rPr>
          <w:lang w:val="nl-NL"/>
        </w:rPr>
        <w:t>Guo</w:t>
      </w:r>
      <w:proofErr w:type="spellEnd"/>
      <w:r>
        <w:rPr>
          <w:lang w:val="nl-NL"/>
        </w:rPr>
        <w:t>] [Das] [</w:t>
      </w:r>
      <w:r w:rsidR="00263CD8">
        <w:rPr>
          <w:lang w:val="nl-NL"/>
        </w:rPr>
        <w:t>Wei</w:t>
      </w:r>
      <w:r>
        <w:rPr>
          <w:lang w:val="nl-NL"/>
        </w:rPr>
        <w:t>]:</w:t>
      </w:r>
    </w:p>
    <w:p w14:paraId="44038829" w14:textId="77777777" w:rsidR="001F0EA6" w:rsidRDefault="001F0EA6" w:rsidP="001F0EA6">
      <w:pPr>
        <w:pStyle w:val="ListParagraph"/>
        <w:numPr>
          <w:ilvl w:val="0"/>
          <w:numId w:val="22"/>
        </w:numPr>
        <w:rPr>
          <w:lang w:val="nl-NL"/>
        </w:rPr>
      </w:pPr>
      <w:r w:rsidRPr="00D6487F">
        <w:rPr>
          <w:lang w:val="nl-NL"/>
        </w:rPr>
        <w:t xml:space="preserve">Data voortgekomen uit experimenten en simulaties (zoals </w:t>
      </w:r>
      <w:r>
        <w:rPr>
          <w:lang w:val="nl-NL"/>
        </w:rPr>
        <w:t>DFT en MD).</w:t>
      </w:r>
    </w:p>
    <w:p w14:paraId="568B6502" w14:textId="77777777" w:rsidR="001F0EA6" w:rsidRDefault="001F0EA6" w:rsidP="001F0EA6">
      <w:pPr>
        <w:pStyle w:val="ListParagraph"/>
        <w:numPr>
          <w:ilvl w:val="0"/>
          <w:numId w:val="22"/>
        </w:numPr>
        <w:rPr>
          <w:lang w:val="nl-NL"/>
        </w:rPr>
      </w:pPr>
      <w:r>
        <w:rPr>
          <w:lang w:val="nl-NL"/>
        </w:rPr>
        <w:lastRenderedPageBreak/>
        <w:t xml:space="preserve">Online-databases met gegevens over materialen (zoals AFLOW, MATDAT, </w:t>
      </w:r>
      <w:proofErr w:type="spellStart"/>
      <w:r>
        <w:rPr>
          <w:lang w:val="nl-NL"/>
        </w:rPr>
        <w:t>Material</w:t>
      </w:r>
      <w:proofErr w:type="spellEnd"/>
      <w:r>
        <w:rPr>
          <w:lang w:val="nl-NL"/>
        </w:rPr>
        <w:t xml:space="preserve"> Project, en anderen).</w:t>
      </w:r>
    </w:p>
    <w:p w14:paraId="3CAEEEF2" w14:textId="77777777" w:rsidR="001F0EA6" w:rsidRPr="00D6487F" w:rsidRDefault="001F0EA6" w:rsidP="001F0EA6">
      <w:pPr>
        <w:pStyle w:val="ListParagraph"/>
        <w:numPr>
          <w:ilvl w:val="0"/>
          <w:numId w:val="22"/>
        </w:numPr>
        <w:rPr>
          <w:lang w:val="nl-NL"/>
        </w:rPr>
      </w:pPr>
      <w:r>
        <w:rPr>
          <w:lang w:val="nl-NL"/>
        </w:rPr>
        <w:t xml:space="preserve">Literatuur; met behulp van </w:t>
      </w:r>
      <w:proofErr w:type="spellStart"/>
      <w:r>
        <w:rPr>
          <w:lang w:val="nl-NL"/>
        </w:rPr>
        <w:t>text-mining</w:t>
      </w:r>
      <w:proofErr w:type="spellEnd"/>
      <w:r>
        <w:rPr>
          <w:lang w:val="nl-NL"/>
        </w:rPr>
        <w:t xml:space="preserve"> technieken kunnen grote aantallen tekstuele bronnen worden doorzocht op bruikbare gegevens. </w:t>
      </w:r>
    </w:p>
    <w:p w14:paraId="28C12B9B" w14:textId="15B29148" w:rsidR="00304866" w:rsidRPr="001F0EA6" w:rsidRDefault="00304866" w:rsidP="00AA2508">
      <w:pPr>
        <w:rPr>
          <w:lang w:val="nl-NL"/>
        </w:rPr>
      </w:pPr>
    </w:p>
    <w:p w14:paraId="4779B001" w14:textId="2BF3C49C" w:rsidR="00304866" w:rsidRPr="00D803B5" w:rsidRDefault="00304866" w:rsidP="00304866">
      <w:pPr>
        <w:pStyle w:val="Heading3"/>
        <w:rPr>
          <w:lang w:val="nl-NL"/>
        </w:rPr>
      </w:pPr>
      <w:bookmarkStart w:id="30" w:name="_Toc96451270"/>
      <w:r w:rsidRPr="00D803B5">
        <w:rPr>
          <w:lang w:val="nl-NL"/>
        </w:rPr>
        <w:t>3.</w:t>
      </w:r>
      <w:r w:rsidR="00914044" w:rsidRPr="00D803B5">
        <w:rPr>
          <w:lang w:val="nl-NL"/>
        </w:rPr>
        <w:t>4</w:t>
      </w:r>
      <w:r w:rsidRPr="00D803B5">
        <w:rPr>
          <w:lang w:val="nl-NL"/>
        </w:rPr>
        <w:t xml:space="preserve">.2 </w:t>
      </w:r>
      <w:bookmarkEnd w:id="30"/>
      <w:r w:rsidR="001F0EA6" w:rsidRPr="00D803B5">
        <w:rPr>
          <w:lang w:val="nl-NL"/>
        </w:rPr>
        <w:t>Data Representatie</w:t>
      </w:r>
    </w:p>
    <w:p w14:paraId="41CA5AF4" w14:textId="0B102B05" w:rsidR="001F0EA6" w:rsidRPr="00D803B5" w:rsidRDefault="001F0EA6" w:rsidP="001F0EA6">
      <w:pPr>
        <w:rPr>
          <w:lang w:val="nl-NL"/>
        </w:rPr>
      </w:pPr>
    </w:p>
    <w:p w14:paraId="34C7690E" w14:textId="1275608F" w:rsidR="001F0EA6" w:rsidRDefault="001F0EA6" w:rsidP="001F0EA6">
      <w:pPr>
        <w:rPr>
          <w:lang w:val="nl-NL"/>
        </w:rPr>
      </w:pPr>
      <w:r w:rsidRPr="001C1F17">
        <w:rPr>
          <w:lang w:val="nl-NL"/>
        </w:rPr>
        <w:t>Deze stap in het p</w:t>
      </w:r>
      <w:r>
        <w:rPr>
          <w:lang w:val="nl-NL"/>
        </w:rPr>
        <w:t>roces wordt ook wel ‘Feature Engineering’ genoemd. Feature Engineering heeft als doel om kenmerken (features) te onttrekken uit de ruwe data, om het ML-algoritme te kunnen laten werken. [</w:t>
      </w:r>
      <w:r w:rsidR="00263CD8">
        <w:rPr>
          <w:lang w:val="nl-NL"/>
        </w:rPr>
        <w:t>Wei</w:t>
      </w:r>
      <w:r>
        <w:rPr>
          <w:lang w:val="nl-NL"/>
        </w:rPr>
        <w:t>]</w:t>
      </w:r>
    </w:p>
    <w:p w14:paraId="61160770" w14:textId="4BB74CF1" w:rsidR="001F0EA6" w:rsidRDefault="001F0EA6" w:rsidP="001F0EA6">
      <w:pPr>
        <w:rPr>
          <w:lang w:val="nl-NL"/>
        </w:rPr>
      </w:pPr>
      <w:r>
        <w:rPr>
          <w:lang w:val="nl-NL"/>
        </w:rPr>
        <w:t>Zie figuur 8 voor de veelgebruikte weergaven van een molecuul, die door een ML-algoritme gebruikt kunnen worden. [</w:t>
      </w:r>
      <w:r w:rsidR="00263CD8">
        <w:rPr>
          <w:lang w:val="nl-NL"/>
        </w:rPr>
        <w:t>Wei</w:t>
      </w:r>
      <w:r>
        <w:rPr>
          <w:lang w:val="nl-NL"/>
        </w:rPr>
        <w:t>]</w:t>
      </w:r>
    </w:p>
    <w:p w14:paraId="25284D39" w14:textId="77777777" w:rsidR="001F0EA6" w:rsidRDefault="001F0EA6" w:rsidP="001F0EA6">
      <w:pPr>
        <w:rPr>
          <w:lang w:val="nl-NL"/>
        </w:rPr>
      </w:pPr>
    </w:p>
    <w:p w14:paraId="16274F03" w14:textId="77777777" w:rsidR="001F0EA6" w:rsidRDefault="001F0EA6" w:rsidP="001F0EA6">
      <w:pPr>
        <w:keepNext/>
      </w:pPr>
      <w:r w:rsidRPr="00461EFC">
        <w:rPr>
          <w:noProof/>
          <w:lang w:val="nl-NL"/>
        </w:rPr>
        <w:lastRenderedPageBreak/>
        <w:drawing>
          <wp:inline distT="0" distB="0" distL="0" distR="0" wp14:anchorId="7A7015A7" wp14:editId="38FB9D28">
            <wp:extent cx="5486400" cy="43287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4328795"/>
                    </a:xfrm>
                    <a:prstGeom prst="rect">
                      <a:avLst/>
                    </a:prstGeom>
                  </pic:spPr>
                </pic:pic>
              </a:graphicData>
            </a:graphic>
          </wp:inline>
        </w:drawing>
      </w:r>
    </w:p>
    <w:p w14:paraId="7D0EEE9E" w14:textId="77777777" w:rsidR="001F0EA6" w:rsidRPr="00E014ED" w:rsidRDefault="001F0EA6" w:rsidP="001F0EA6">
      <w:pPr>
        <w:pStyle w:val="Caption"/>
      </w:pPr>
      <w:r w:rsidRPr="00461EFC">
        <w:rPr>
          <w:lang w:val="nl-NL"/>
        </w:rPr>
        <w:t xml:space="preserve">Figuur </w:t>
      </w:r>
      <w:r>
        <w:fldChar w:fldCharType="begin"/>
      </w:r>
      <w:r w:rsidRPr="00461EFC">
        <w:rPr>
          <w:lang w:val="nl-NL"/>
        </w:rPr>
        <w:instrText xml:space="preserve"> SEQ Figuur \* ARABIC </w:instrText>
      </w:r>
      <w:r>
        <w:fldChar w:fldCharType="separate"/>
      </w:r>
      <w:r>
        <w:rPr>
          <w:noProof/>
          <w:lang w:val="nl-NL"/>
        </w:rPr>
        <w:t>8</w:t>
      </w:r>
      <w:r>
        <w:fldChar w:fldCharType="end"/>
      </w:r>
      <w:r w:rsidRPr="00461EFC">
        <w:rPr>
          <w:lang w:val="nl-NL"/>
        </w:rPr>
        <w:t xml:space="preserve"> - Weergave van een molecuul. Overgenomen uit Machine </w:t>
      </w:r>
      <w:proofErr w:type="spellStart"/>
      <w:r w:rsidRPr="00461EFC">
        <w:rPr>
          <w:lang w:val="nl-NL"/>
        </w:rPr>
        <w:t>learning</w:t>
      </w:r>
      <w:proofErr w:type="spellEnd"/>
      <w:r w:rsidRPr="00461EFC">
        <w:rPr>
          <w:lang w:val="nl-NL"/>
        </w:rPr>
        <w:t xml:space="preserve"> in </w:t>
      </w:r>
      <w:proofErr w:type="spellStart"/>
      <w:r w:rsidRPr="00461EFC">
        <w:rPr>
          <w:lang w:val="nl-NL"/>
        </w:rPr>
        <w:t>materials</w:t>
      </w:r>
      <w:proofErr w:type="spellEnd"/>
      <w:r w:rsidRPr="00461EFC">
        <w:rPr>
          <w:lang w:val="nl-NL"/>
        </w:rPr>
        <w:t xml:space="preserve"> </w:t>
      </w:r>
      <w:proofErr w:type="spellStart"/>
      <w:r w:rsidRPr="00461EFC">
        <w:rPr>
          <w:lang w:val="nl-NL"/>
        </w:rPr>
        <w:t>science</w:t>
      </w:r>
      <w:proofErr w:type="spellEnd"/>
      <w:r w:rsidRPr="00461EFC">
        <w:rPr>
          <w:lang w:val="nl-NL"/>
        </w:rPr>
        <w:t xml:space="preserve"> door Wei, J., </w:t>
      </w:r>
      <w:proofErr w:type="spellStart"/>
      <w:r w:rsidRPr="00461EFC">
        <w:rPr>
          <w:lang w:val="nl-NL"/>
        </w:rPr>
        <w:t>Chu</w:t>
      </w:r>
      <w:proofErr w:type="spellEnd"/>
      <w:r w:rsidRPr="00461EFC">
        <w:rPr>
          <w:lang w:val="nl-NL"/>
        </w:rPr>
        <w:t xml:space="preserve">, X., Sun, X., </w:t>
      </w:r>
      <w:proofErr w:type="spellStart"/>
      <w:r w:rsidRPr="00461EFC">
        <w:rPr>
          <w:lang w:val="nl-NL"/>
        </w:rPr>
        <w:t>Xu</w:t>
      </w:r>
      <w:proofErr w:type="spellEnd"/>
      <w:r w:rsidRPr="00461EFC">
        <w:rPr>
          <w:lang w:val="nl-NL"/>
        </w:rPr>
        <w:t xml:space="preserve">, K., </w:t>
      </w:r>
      <w:proofErr w:type="spellStart"/>
      <w:r w:rsidRPr="00461EFC">
        <w:rPr>
          <w:lang w:val="nl-NL"/>
        </w:rPr>
        <w:t>Deng</w:t>
      </w:r>
      <w:proofErr w:type="spellEnd"/>
      <w:r w:rsidRPr="00461EFC">
        <w:rPr>
          <w:lang w:val="nl-NL"/>
        </w:rPr>
        <w:t xml:space="preserve">, H., Chen, J., Wei, Z., &amp; Lei, M. (2019). </w:t>
      </w:r>
      <w:proofErr w:type="spellStart"/>
      <w:r w:rsidRPr="004A0341">
        <w:t>InfoMat</w:t>
      </w:r>
      <w:proofErr w:type="spellEnd"/>
      <w:r w:rsidRPr="004A0341">
        <w:t xml:space="preserve">, 1(3), 338–358. </w:t>
      </w:r>
      <w:hyperlink r:id="rId18" w:history="1">
        <w:r w:rsidRPr="00E014ED">
          <w:rPr>
            <w:rStyle w:val="Hyperlink"/>
          </w:rPr>
          <w:t>https://doi.org/10.1002/inf2.12028</w:t>
        </w:r>
      </w:hyperlink>
      <w:r w:rsidRPr="00E014ED">
        <w:t>. Copyright 2018, The American Association for the Advancement of Science</w:t>
      </w:r>
    </w:p>
    <w:p w14:paraId="40E51D02" w14:textId="77777777" w:rsidR="001F0EA6" w:rsidRPr="00E014ED" w:rsidRDefault="001F0EA6" w:rsidP="001F0EA6"/>
    <w:p w14:paraId="3096A813" w14:textId="6669B2B7" w:rsidR="001F0EA6" w:rsidRDefault="001F0EA6" w:rsidP="001F0EA6">
      <w:pPr>
        <w:rPr>
          <w:lang w:val="nl-NL"/>
        </w:rPr>
      </w:pPr>
      <w:r>
        <w:rPr>
          <w:lang w:val="nl-NL"/>
        </w:rPr>
        <w:t xml:space="preserve">Voor de traditionele ML-methoden is het vaak nodig om de kenmerken manueel te selecteren en te verwerken. Dit is echter een arbeidsintensief proces welke veel tijd kost, en waarvoor een grote mate van domeinkennis vereist is. Het gebruik van </w:t>
      </w:r>
      <w:proofErr w:type="spellStart"/>
      <w:r>
        <w:rPr>
          <w:lang w:val="nl-NL"/>
        </w:rPr>
        <w:t>deep</w:t>
      </w:r>
      <w:proofErr w:type="spellEnd"/>
      <w:r>
        <w:rPr>
          <w:lang w:val="nl-NL"/>
        </w:rPr>
        <w:t xml:space="preserve"> </w:t>
      </w:r>
      <w:proofErr w:type="spellStart"/>
      <w:r>
        <w:rPr>
          <w:lang w:val="nl-NL"/>
        </w:rPr>
        <w:t>learning</w:t>
      </w:r>
      <w:proofErr w:type="spellEnd"/>
      <w:r>
        <w:rPr>
          <w:lang w:val="nl-NL"/>
        </w:rPr>
        <w:t>-technieken voor het selecteren van de kenmerken is aan opmars bezig, en zou wel eens de trend kunnen worden op dit gebied. [</w:t>
      </w:r>
      <w:r w:rsidR="00263CD8">
        <w:rPr>
          <w:lang w:val="nl-NL"/>
        </w:rPr>
        <w:t>Wei</w:t>
      </w:r>
      <w:r>
        <w:rPr>
          <w:lang w:val="nl-NL"/>
        </w:rPr>
        <w:t>]</w:t>
      </w:r>
    </w:p>
    <w:p w14:paraId="1EBAAC48" w14:textId="16945D7D" w:rsidR="001F0EA6" w:rsidRPr="00151B6D" w:rsidRDefault="001F0EA6" w:rsidP="001F0EA6">
      <w:pPr>
        <w:rPr>
          <w:lang w:val="nl-NL"/>
        </w:rPr>
      </w:pPr>
      <w:r>
        <w:rPr>
          <w:lang w:val="nl-NL"/>
        </w:rPr>
        <w:t xml:space="preserve">Enkele voorbeelden </w:t>
      </w:r>
      <w:proofErr w:type="spellStart"/>
      <w:r>
        <w:rPr>
          <w:lang w:val="nl-NL"/>
        </w:rPr>
        <w:t>deep</w:t>
      </w:r>
      <w:proofErr w:type="spellEnd"/>
      <w:r>
        <w:rPr>
          <w:lang w:val="nl-NL"/>
        </w:rPr>
        <w:t xml:space="preserve"> </w:t>
      </w:r>
      <w:proofErr w:type="spellStart"/>
      <w:r>
        <w:rPr>
          <w:lang w:val="nl-NL"/>
        </w:rPr>
        <w:t>learning</w:t>
      </w:r>
      <w:proofErr w:type="spellEnd"/>
      <w:r>
        <w:rPr>
          <w:lang w:val="nl-NL"/>
        </w:rPr>
        <w:t xml:space="preserve">-technieken, die veelbelovende prestaties laten zien vergelijkbaar met of zelfs beter dan manuele methoden, zijn </w:t>
      </w:r>
      <w:proofErr w:type="spellStart"/>
      <w:r>
        <w:rPr>
          <w:lang w:val="nl-NL"/>
        </w:rPr>
        <w:t>MEGNet</w:t>
      </w:r>
      <w:proofErr w:type="spellEnd"/>
      <w:r>
        <w:rPr>
          <w:lang w:val="nl-NL"/>
        </w:rPr>
        <w:t xml:space="preserve">, </w:t>
      </w:r>
      <w:proofErr w:type="spellStart"/>
      <w:r>
        <w:rPr>
          <w:lang w:val="nl-NL"/>
        </w:rPr>
        <w:t>SchNet</w:t>
      </w:r>
      <w:proofErr w:type="spellEnd"/>
      <w:r>
        <w:rPr>
          <w:lang w:val="nl-NL"/>
        </w:rPr>
        <w:t>, en CGCNN. [</w:t>
      </w:r>
      <w:r w:rsidR="00E8268F">
        <w:rPr>
          <w:lang w:val="nl-NL"/>
        </w:rPr>
        <w:t>Mor</w:t>
      </w:r>
      <w:r>
        <w:rPr>
          <w:lang w:val="nl-NL"/>
        </w:rPr>
        <w:t>]</w:t>
      </w:r>
    </w:p>
    <w:p w14:paraId="62333163" w14:textId="60FA7D1A" w:rsidR="00304866" w:rsidRPr="00D803B5" w:rsidRDefault="00304866" w:rsidP="00AA2508">
      <w:pPr>
        <w:rPr>
          <w:lang w:val="nl-NL"/>
        </w:rPr>
      </w:pPr>
    </w:p>
    <w:p w14:paraId="049E3BFF" w14:textId="5B962294" w:rsidR="00304866" w:rsidRDefault="00304866" w:rsidP="00304866">
      <w:pPr>
        <w:pStyle w:val="Heading3"/>
        <w:rPr>
          <w:lang w:val="nl-NL"/>
        </w:rPr>
      </w:pPr>
      <w:bookmarkStart w:id="31" w:name="_Toc96451271"/>
      <w:r w:rsidRPr="00D803B5">
        <w:rPr>
          <w:lang w:val="nl-NL"/>
        </w:rPr>
        <w:lastRenderedPageBreak/>
        <w:t>3.</w:t>
      </w:r>
      <w:r w:rsidR="00914044" w:rsidRPr="00D803B5">
        <w:rPr>
          <w:lang w:val="nl-NL"/>
        </w:rPr>
        <w:t>4</w:t>
      </w:r>
      <w:r w:rsidRPr="00D803B5">
        <w:rPr>
          <w:lang w:val="nl-NL"/>
        </w:rPr>
        <w:t xml:space="preserve">.3 </w:t>
      </w:r>
      <w:bookmarkEnd w:id="31"/>
      <w:r w:rsidR="001F0EA6" w:rsidRPr="004A0341">
        <w:rPr>
          <w:lang w:val="nl-NL"/>
        </w:rPr>
        <w:t>Model Building</w:t>
      </w:r>
    </w:p>
    <w:p w14:paraId="29B97C95" w14:textId="4BED1A6C" w:rsidR="001F0EA6" w:rsidRDefault="001F0EA6" w:rsidP="001F0EA6">
      <w:pPr>
        <w:rPr>
          <w:lang w:val="nl-NL"/>
        </w:rPr>
      </w:pPr>
    </w:p>
    <w:p w14:paraId="6D9C3F54" w14:textId="77777777" w:rsidR="00196CE1" w:rsidRDefault="001F0EA6" w:rsidP="001F0EA6">
      <w:pPr>
        <w:rPr>
          <w:lang w:val="nl-NL"/>
        </w:rPr>
      </w:pPr>
      <w:r>
        <w:rPr>
          <w:lang w:val="nl-NL"/>
        </w:rPr>
        <w:t>Zodra de data is verzameld en verwerkt tot input voor een ML-algoritme</w:t>
      </w:r>
      <w:r w:rsidR="00196CE1">
        <w:rPr>
          <w:lang w:val="nl-NL"/>
        </w:rPr>
        <w:t>, dient er gekozen te</w:t>
      </w:r>
      <w:r>
        <w:rPr>
          <w:lang w:val="nl-NL"/>
        </w:rPr>
        <w:t xml:space="preserve"> worden welk(e) ML-model(</w:t>
      </w:r>
      <w:proofErr w:type="spellStart"/>
      <w:r>
        <w:rPr>
          <w:lang w:val="nl-NL"/>
        </w:rPr>
        <w:t>len</w:t>
      </w:r>
      <w:proofErr w:type="spellEnd"/>
      <w:r>
        <w:rPr>
          <w:lang w:val="nl-NL"/>
        </w:rPr>
        <w:t xml:space="preserve">) er gebruikt gaan worden.  </w:t>
      </w:r>
    </w:p>
    <w:p w14:paraId="0E285C1D" w14:textId="51D087D9" w:rsidR="001F0EA6" w:rsidRDefault="001F0EA6" w:rsidP="001F0EA6">
      <w:pPr>
        <w:rPr>
          <w:lang w:val="nl-NL"/>
        </w:rPr>
      </w:pPr>
      <w:r>
        <w:rPr>
          <w:lang w:val="nl-NL"/>
        </w:rPr>
        <w:t>Het probleem dat opgelost dient te worden, in combinatie met welke data</w:t>
      </w:r>
      <w:r w:rsidR="00196CE1">
        <w:rPr>
          <w:lang w:val="nl-NL"/>
        </w:rPr>
        <w:t xml:space="preserve"> en in welke vorm</w:t>
      </w:r>
      <w:r>
        <w:rPr>
          <w:lang w:val="nl-NL"/>
        </w:rPr>
        <w:t xml:space="preserve"> er beschikbaar is, bepalen welk(e) ML-algoritme(s) er gebruikt kan worden. Ook bestaat de mogelijkheid om meerdere algoritmes ingezet worden, een methode die ‘</w:t>
      </w:r>
      <w:proofErr w:type="spellStart"/>
      <w:r>
        <w:rPr>
          <w:lang w:val="nl-NL"/>
        </w:rPr>
        <w:t>bagging</w:t>
      </w:r>
      <w:proofErr w:type="spellEnd"/>
      <w:r>
        <w:rPr>
          <w:lang w:val="nl-NL"/>
        </w:rPr>
        <w:t>’ of ‘</w:t>
      </w:r>
      <w:proofErr w:type="spellStart"/>
      <w:r>
        <w:rPr>
          <w:lang w:val="nl-NL"/>
        </w:rPr>
        <w:t>stacking</w:t>
      </w:r>
      <w:proofErr w:type="spellEnd"/>
      <w:r>
        <w:rPr>
          <w:lang w:val="nl-NL"/>
        </w:rPr>
        <w:t xml:space="preserve">’ genoemd wordt. Hiermee kan mogelijk een </w:t>
      </w:r>
      <w:r w:rsidR="00E8268F">
        <w:rPr>
          <w:lang w:val="nl-NL"/>
        </w:rPr>
        <w:t>meer robuust</w:t>
      </w:r>
      <w:r>
        <w:rPr>
          <w:lang w:val="nl-NL"/>
        </w:rPr>
        <w:t xml:space="preserve"> algemeen model gecreëerd worden. [</w:t>
      </w:r>
      <w:r w:rsidR="00263CD8">
        <w:rPr>
          <w:lang w:val="nl-NL"/>
        </w:rPr>
        <w:t>But</w:t>
      </w:r>
      <w:r>
        <w:rPr>
          <w:lang w:val="nl-NL"/>
        </w:rPr>
        <w:t>]</w:t>
      </w:r>
    </w:p>
    <w:p w14:paraId="3D627F48" w14:textId="77777777" w:rsidR="001F0EA6" w:rsidRDefault="001F0EA6" w:rsidP="001F0EA6">
      <w:pPr>
        <w:rPr>
          <w:lang w:val="nl-NL"/>
        </w:rPr>
      </w:pPr>
    </w:p>
    <w:p w14:paraId="06B9B039" w14:textId="61EE8A2B" w:rsidR="001F0EA6" w:rsidRDefault="001F0EA6" w:rsidP="001F0EA6">
      <w:pPr>
        <w:rPr>
          <w:lang w:val="nl-NL"/>
        </w:rPr>
      </w:pPr>
      <w:r>
        <w:rPr>
          <w:lang w:val="nl-NL"/>
        </w:rPr>
        <w:t>Een algemeen onderscheid dat gemaakt kan worden tussen de verschillende ML-algoritmes, is dat tussen ‘</w:t>
      </w:r>
      <w:proofErr w:type="spellStart"/>
      <w:r>
        <w:rPr>
          <w:lang w:val="nl-NL"/>
        </w:rPr>
        <w:t>supervised</w:t>
      </w:r>
      <w:proofErr w:type="spellEnd"/>
      <w:r>
        <w:rPr>
          <w:lang w:val="nl-NL"/>
        </w:rPr>
        <w:t xml:space="preserve"> </w:t>
      </w:r>
      <w:proofErr w:type="spellStart"/>
      <w:r>
        <w:rPr>
          <w:lang w:val="nl-NL"/>
        </w:rPr>
        <w:t>learning</w:t>
      </w:r>
      <w:proofErr w:type="spellEnd"/>
      <w:r>
        <w:rPr>
          <w:lang w:val="nl-NL"/>
        </w:rPr>
        <w:t>’, ‘</w:t>
      </w:r>
      <w:proofErr w:type="spellStart"/>
      <w:r>
        <w:rPr>
          <w:lang w:val="nl-NL"/>
        </w:rPr>
        <w:t>unsupervised</w:t>
      </w:r>
      <w:proofErr w:type="spellEnd"/>
      <w:r>
        <w:rPr>
          <w:lang w:val="nl-NL"/>
        </w:rPr>
        <w:t xml:space="preserve"> </w:t>
      </w:r>
      <w:proofErr w:type="spellStart"/>
      <w:r w:rsidR="00306D73">
        <w:rPr>
          <w:lang w:val="nl-NL"/>
        </w:rPr>
        <w:t>learning</w:t>
      </w:r>
      <w:proofErr w:type="spellEnd"/>
      <w:r w:rsidR="00306D73">
        <w:rPr>
          <w:lang w:val="nl-NL"/>
        </w:rPr>
        <w:t>’,</w:t>
      </w:r>
      <w:r>
        <w:rPr>
          <w:lang w:val="nl-NL"/>
        </w:rPr>
        <w:t xml:space="preserve"> ‘semi-</w:t>
      </w:r>
      <w:proofErr w:type="spellStart"/>
      <w:r>
        <w:rPr>
          <w:lang w:val="nl-NL"/>
        </w:rPr>
        <w:t>supervised</w:t>
      </w:r>
      <w:proofErr w:type="spellEnd"/>
      <w:r>
        <w:rPr>
          <w:lang w:val="nl-NL"/>
        </w:rPr>
        <w:t xml:space="preserve"> </w:t>
      </w:r>
      <w:proofErr w:type="spellStart"/>
      <w:r>
        <w:rPr>
          <w:lang w:val="nl-NL"/>
        </w:rPr>
        <w:t>learning</w:t>
      </w:r>
      <w:proofErr w:type="spellEnd"/>
      <w:r>
        <w:rPr>
          <w:lang w:val="nl-NL"/>
        </w:rPr>
        <w:t>’ en ‘</w:t>
      </w:r>
      <w:proofErr w:type="spellStart"/>
      <w:r>
        <w:rPr>
          <w:lang w:val="nl-NL"/>
        </w:rPr>
        <w:t>reinforcement</w:t>
      </w:r>
      <w:proofErr w:type="spellEnd"/>
      <w:r>
        <w:rPr>
          <w:lang w:val="nl-NL"/>
        </w:rPr>
        <w:t xml:space="preserve"> </w:t>
      </w:r>
      <w:proofErr w:type="spellStart"/>
      <w:r>
        <w:rPr>
          <w:lang w:val="nl-NL"/>
        </w:rPr>
        <w:t>learning</w:t>
      </w:r>
      <w:proofErr w:type="spellEnd"/>
      <w:r>
        <w:rPr>
          <w:lang w:val="nl-NL"/>
        </w:rPr>
        <w:t>’. Figuur 9 geeft een weergave van de veelgebruikte algoritmes per categorie. [</w:t>
      </w:r>
      <w:proofErr w:type="spellStart"/>
      <w:r w:rsidR="00E8268F">
        <w:rPr>
          <w:lang w:val="nl-NL"/>
        </w:rPr>
        <w:t>Xi</w:t>
      </w:r>
      <w:proofErr w:type="spellEnd"/>
      <w:r>
        <w:rPr>
          <w:lang w:val="nl-NL"/>
        </w:rPr>
        <w:t>]</w:t>
      </w:r>
    </w:p>
    <w:p w14:paraId="1CAA1DA0" w14:textId="77777777" w:rsidR="001F0EA6" w:rsidRDefault="001F0EA6" w:rsidP="001F0EA6">
      <w:pPr>
        <w:rPr>
          <w:lang w:val="nl-NL"/>
        </w:rPr>
      </w:pPr>
    </w:p>
    <w:p w14:paraId="453F4F54" w14:textId="77777777" w:rsidR="001F0EA6" w:rsidRDefault="001F0EA6" w:rsidP="001F0EA6">
      <w:pPr>
        <w:keepNext/>
      </w:pPr>
      <w:r w:rsidRPr="00B433C9">
        <w:rPr>
          <w:noProof/>
          <w:lang w:val="nl-NL"/>
        </w:rPr>
        <w:lastRenderedPageBreak/>
        <w:drawing>
          <wp:inline distT="0" distB="0" distL="0" distR="0" wp14:anchorId="5098FD91" wp14:editId="18448D54">
            <wp:extent cx="5486400" cy="38074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807460"/>
                    </a:xfrm>
                    <a:prstGeom prst="rect">
                      <a:avLst/>
                    </a:prstGeom>
                  </pic:spPr>
                </pic:pic>
              </a:graphicData>
            </a:graphic>
          </wp:inline>
        </w:drawing>
      </w:r>
    </w:p>
    <w:p w14:paraId="28D318F1" w14:textId="77777777" w:rsidR="001F0EA6" w:rsidRPr="00B433C9" w:rsidRDefault="001F0EA6" w:rsidP="001F0EA6">
      <w:pPr>
        <w:pStyle w:val="Caption"/>
      </w:pPr>
      <w:r w:rsidRPr="00B433C9">
        <w:rPr>
          <w:lang w:val="nl-NL"/>
        </w:rPr>
        <w:t xml:space="preserve">Figuur </w:t>
      </w:r>
      <w:r>
        <w:fldChar w:fldCharType="begin"/>
      </w:r>
      <w:r w:rsidRPr="00B433C9">
        <w:rPr>
          <w:lang w:val="nl-NL"/>
        </w:rPr>
        <w:instrText xml:space="preserve"> SEQ Figuur \* ARABIC </w:instrText>
      </w:r>
      <w:r>
        <w:fldChar w:fldCharType="separate"/>
      </w:r>
      <w:r w:rsidRPr="00B433C9">
        <w:rPr>
          <w:noProof/>
          <w:lang w:val="nl-NL"/>
        </w:rPr>
        <w:t>9</w:t>
      </w:r>
      <w:r>
        <w:fldChar w:fldCharType="end"/>
      </w:r>
      <w:r w:rsidRPr="00B433C9">
        <w:rPr>
          <w:lang w:val="nl-NL"/>
        </w:rPr>
        <w:t xml:space="preserve"> - Indeling en bijbehorende algoritmes per soort model. </w:t>
      </w:r>
      <w:proofErr w:type="spellStart"/>
      <w:r>
        <w:t>Overgenomen</w:t>
      </w:r>
      <w:proofErr w:type="spellEnd"/>
      <w:r>
        <w:t xml:space="preserve"> </w:t>
      </w:r>
      <w:proofErr w:type="spellStart"/>
      <w:r>
        <w:t>uit</w:t>
      </w:r>
      <w:proofErr w:type="spellEnd"/>
      <w:r>
        <w:t xml:space="preserve"> </w:t>
      </w:r>
      <w:r w:rsidRPr="00B433C9">
        <w:t>Functional Nanomaterials Design in the Workflow of Building Machine-Learning Models</w:t>
      </w:r>
      <w:r>
        <w:t xml:space="preserve"> door </w:t>
      </w:r>
      <w:r w:rsidRPr="00B433C9">
        <w:t xml:space="preserve">Xi, Z. (2021). </w:t>
      </w:r>
      <w:proofErr w:type="spellStart"/>
      <w:r w:rsidRPr="00B433C9">
        <w:t>arXiv</w:t>
      </w:r>
      <w:proofErr w:type="spellEnd"/>
      <w:r w:rsidRPr="00B433C9">
        <w:t xml:space="preserve"> e-prints, arXiv-2108.</w:t>
      </w:r>
    </w:p>
    <w:p w14:paraId="45709DB5" w14:textId="77777777" w:rsidR="001F0EA6" w:rsidRDefault="001F0EA6" w:rsidP="001F0EA6"/>
    <w:p w14:paraId="0C5EFF86" w14:textId="77777777" w:rsidR="001F0EA6" w:rsidRDefault="001F0EA6" w:rsidP="001F0EA6">
      <w:pPr>
        <w:rPr>
          <w:lang w:val="nl-NL"/>
        </w:rPr>
      </w:pPr>
      <w:r w:rsidRPr="00352A12">
        <w:rPr>
          <w:lang w:val="nl-NL"/>
        </w:rPr>
        <w:t>Een ander o</w:t>
      </w:r>
      <w:r>
        <w:rPr>
          <w:lang w:val="nl-NL"/>
        </w:rPr>
        <w:t xml:space="preserve">nderscheid dat gemaakt kan worden tussen de verschillende algoritmes, is dat tussen regressie- en classificatie-algoritmes. </w:t>
      </w:r>
    </w:p>
    <w:p w14:paraId="337D7832" w14:textId="5A8C7773" w:rsidR="001F0EA6" w:rsidRDefault="001F0EA6" w:rsidP="001F0EA6">
      <w:pPr>
        <w:rPr>
          <w:lang w:val="nl-NL"/>
        </w:rPr>
      </w:pPr>
      <w:r>
        <w:rPr>
          <w:lang w:val="nl-NL"/>
        </w:rPr>
        <w:br/>
        <w:t xml:space="preserve">Regressie-algoritmes gaan op zoek naar de relatie tussen input X en output Y, op basis van gelabelde trainingsdata. Voorbeelden van dit soort algoritmes zijn </w:t>
      </w:r>
      <w:proofErr w:type="spellStart"/>
      <w:r>
        <w:rPr>
          <w:lang w:val="nl-NL"/>
        </w:rPr>
        <w:t>Linear</w:t>
      </w:r>
      <w:proofErr w:type="spellEnd"/>
      <w:r>
        <w:rPr>
          <w:lang w:val="nl-NL"/>
        </w:rPr>
        <w:t xml:space="preserve"> </w:t>
      </w:r>
      <w:proofErr w:type="spellStart"/>
      <w:r>
        <w:rPr>
          <w:lang w:val="nl-NL"/>
        </w:rPr>
        <w:t>Regression</w:t>
      </w:r>
      <w:proofErr w:type="spellEnd"/>
      <w:r>
        <w:rPr>
          <w:lang w:val="nl-NL"/>
        </w:rPr>
        <w:t xml:space="preserve">, </w:t>
      </w:r>
      <w:proofErr w:type="spellStart"/>
      <w:r>
        <w:rPr>
          <w:lang w:val="nl-NL"/>
        </w:rPr>
        <w:t>Logistic</w:t>
      </w:r>
      <w:proofErr w:type="spellEnd"/>
      <w:r>
        <w:rPr>
          <w:lang w:val="nl-NL"/>
        </w:rPr>
        <w:t xml:space="preserve"> </w:t>
      </w:r>
      <w:proofErr w:type="spellStart"/>
      <w:r>
        <w:rPr>
          <w:lang w:val="nl-NL"/>
        </w:rPr>
        <w:t>Regression</w:t>
      </w:r>
      <w:proofErr w:type="spellEnd"/>
      <w:r>
        <w:rPr>
          <w:lang w:val="nl-NL"/>
        </w:rPr>
        <w:t xml:space="preserve"> en Support Vector </w:t>
      </w:r>
      <w:proofErr w:type="spellStart"/>
      <w:r>
        <w:rPr>
          <w:lang w:val="nl-NL"/>
        </w:rPr>
        <w:t>Regression</w:t>
      </w:r>
      <w:proofErr w:type="spellEnd"/>
      <w:r>
        <w:rPr>
          <w:lang w:val="nl-NL"/>
        </w:rPr>
        <w:t>. [</w:t>
      </w:r>
      <w:proofErr w:type="spellStart"/>
      <w:r w:rsidR="00AC2C86">
        <w:rPr>
          <w:lang w:val="nl-NL"/>
        </w:rPr>
        <w:t>Schled</w:t>
      </w:r>
      <w:proofErr w:type="spellEnd"/>
      <w:r>
        <w:rPr>
          <w:lang w:val="nl-NL"/>
        </w:rPr>
        <w:t>] [</w:t>
      </w:r>
      <w:proofErr w:type="spellStart"/>
      <w:r w:rsidR="00263CD8">
        <w:rPr>
          <w:lang w:val="nl-NL"/>
        </w:rPr>
        <w:t>Guo</w:t>
      </w:r>
      <w:proofErr w:type="spellEnd"/>
      <w:r>
        <w:rPr>
          <w:lang w:val="nl-NL"/>
        </w:rPr>
        <w:t>]</w:t>
      </w:r>
    </w:p>
    <w:p w14:paraId="6F78D8B3" w14:textId="5F1AB8F3" w:rsidR="001F0EA6" w:rsidRDefault="001F0EA6" w:rsidP="001F0EA6">
      <w:pPr>
        <w:rPr>
          <w:lang w:val="nl-NL"/>
        </w:rPr>
      </w:pPr>
      <w:r>
        <w:rPr>
          <w:lang w:val="nl-NL"/>
        </w:rPr>
        <w:t xml:space="preserve">Classificatie algoritmes trachten de dataset in te delen naar verschillende (al dan niet vooraf gedefinieerde) categorieën. Voorbeelden hiervan zijn onder andere Logistics </w:t>
      </w:r>
      <w:proofErr w:type="spellStart"/>
      <w:r>
        <w:rPr>
          <w:lang w:val="nl-NL"/>
        </w:rPr>
        <w:t>Regression</w:t>
      </w:r>
      <w:proofErr w:type="spellEnd"/>
      <w:r>
        <w:rPr>
          <w:lang w:val="nl-NL"/>
        </w:rPr>
        <w:t xml:space="preserve"> en Support Vector Machines. [</w:t>
      </w:r>
      <w:proofErr w:type="spellStart"/>
      <w:r w:rsidR="00AC2C86">
        <w:rPr>
          <w:lang w:val="nl-NL"/>
        </w:rPr>
        <w:t>Schled</w:t>
      </w:r>
      <w:proofErr w:type="spellEnd"/>
      <w:r>
        <w:rPr>
          <w:lang w:val="nl-NL"/>
        </w:rPr>
        <w:t>]</w:t>
      </w:r>
    </w:p>
    <w:p w14:paraId="0A1E3042" w14:textId="49298BB8" w:rsidR="001F0EA6" w:rsidRPr="00352A12" w:rsidRDefault="001F0EA6" w:rsidP="001F0EA6">
      <w:pPr>
        <w:rPr>
          <w:lang w:val="nl-NL"/>
        </w:rPr>
      </w:pPr>
      <w:r>
        <w:rPr>
          <w:lang w:val="nl-NL"/>
        </w:rPr>
        <w:t xml:space="preserve">Tevens bestaan er ook ML-algoritmes die in staat zijn de regressie- en classificatie-taak te combineren, zoals </w:t>
      </w:r>
      <w:proofErr w:type="spellStart"/>
      <w:r>
        <w:rPr>
          <w:lang w:val="nl-NL"/>
        </w:rPr>
        <w:t>Decision</w:t>
      </w:r>
      <w:proofErr w:type="spellEnd"/>
      <w:r>
        <w:rPr>
          <w:lang w:val="nl-NL"/>
        </w:rPr>
        <w:t xml:space="preserve"> Tree en </w:t>
      </w:r>
      <w:proofErr w:type="spellStart"/>
      <w:r>
        <w:rPr>
          <w:lang w:val="nl-NL"/>
        </w:rPr>
        <w:t>Gradient</w:t>
      </w:r>
      <w:proofErr w:type="spellEnd"/>
      <w:r>
        <w:rPr>
          <w:lang w:val="nl-NL"/>
        </w:rPr>
        <w:t xml:space="preserve"> Boosting. [</w:t>
      </w:r>
      <w:proofErr w:type="spellStart"/>
      <w:r w:rsidR="00263CD8">
        <w:rPr>
          <w:lang w:val="nl-NL"/>
        </w:rPr>
        <w:t>Guo</w:t>
      </w:r>
      <w:proofErr w:type="spellEnd"/>
      <w:r>
        <w:rPr>
          <w:lang w:val="nl-NL"/>
        </w:rPr>
        <w:t>]</w:t>
      </w:r>
    </w:p>
    <w:p w14:paraId="432E16BD" w14:textId="77777777" w:rsidR="001F0EA6" w:rsidRDefault="001F0EA6" w:rsidP="001F0EA6">
      <w:pPr>
        <w:rPr>
          <w:lang w:val="nl-NL"/>
        </w:rPr>
      </w:pPr>
    </w:p>
    <w:p w14:paraId="5A2B246E" w14:textId="77777777" w:rsidR="001F0EA6" w:rsidRDefault="001F0EA6" w:rsidP="001F0EA6">
      <w:pPr>
        <w:rPr>
          <w:lang w:val="nl-NL"/>
        </w:rPr>
      </w:pPr>
      <w:r>
        <w:rPr>
          <w:lang w:val="nl-NL"/>
        </w:rPr>
        <w:lastRenderedPageBreak/>
        <w:t xml:space="preserve">Een ander soort algoritme is dat van </w:t>
      </w:r>
      <w:proofErr w:type="spellStart"/>
      <w:r>
        <w:rPr>
          <w:lang w:val="nl-NL"/>
        </w:rPr>
        <w:t>Artificial</w:t>
      </w:r>
      <w:proofErr w:type="spellEnd"/>
      <w:r>
        <w:rPr>
          <w:lang w:val="nl-NL"/>
        </w:rPr>
        <w:t xml:space="preserve"> </w:t>
      </w:r>
      <w:proofErr w:type="spellStart"/>
      <w:r>
        <w:rPr>
          <w:lang w:val="nl-NL"/>
        </w:rPr>
        <w:t>Neural</w:t>
      </w:r>
      <w:proofErr w:type="spellEnd"/>
      <w:r>
        <w:rPr>
          <w:lang w:val="nl-NL"/>
        </w:rPr>
        <w:t xml:space="preserve"> Networks (ANN). Dit soort algoritme is gebaseerd op de werking van het menselijk brein. Een ANN heeft een input </w:t>
      </w:r>
      <w:proofErr w:type="spellStart"/>
      <w:r>
        <w:rPr>
          <w:lang w:val="nl-NL"/>
        </w:rPr>
        <w:t>layer</w:t>
      </w:r>
      <w:proofErr w:type="spellEnd"/>
      <w:r>
        <w:rPr>
          <w:lang w:val="nl-NL"/>
        </w:rPr>
        <w:t xml:space="preserve"> en een output </w:t>
      </w:r>
      <w:proofErr w:type="spellStart"/>
      <w:r>
        <w:rPr>
          <w:lang w:val="nl-NL"/>
        </w:rPr>
        <w:t>layer</w:t>
      </w:r>
      <w:proofErr w:type="spellEnd"/>
      <w:r>
        <w:rPr>
          <w:lang w:val="nl-NL"/>
        </w:rPr>
        <w:t xml:space="preserve">, met daartussen één of meer </w:t>
      </w:r>
      <w:proofErr w:type="spellStart"/>
      <w:r>
        <w:rPr>
          <w:lang w:val="nl-NL"/>
        </w:rPr>
        <w:t>hidden</w:t>
      </w:r>
      <w:proofErr w:type="spellEnd"/>
      <w:r>
        <w:rPr>
          <w:lang w:val="nl-NL"/>
        </w:rPr>
        <w:t xml:space="preserve"> </w:t>
      </w:r>
      <w:proofErr w:type="spellStart"/>
      <w:r>
        <w:rPr>
          <w:lang w:val="nl-NL"/>
        </w:rPr>
        <w:t>layers</w:t>
      </w:r>
      <w:proofErr w:type="spellEnd"/>
      <w:r>
        <w:rPr>
          <w:lang w:val="nl-NL"/>
        </w:rPr>
        <w:t xml:space="preserve">. Deze </w:t>
      </w:r>
      <w:proofErr w:type="spellStart"/>
      <w:r>
        <w:rPr>
          <w:lang w:val="nl-NL"/>
        </w:rPr>
        <w:t>hidden</w:t>
      </w:r>
      <w:proofErr w:type="spellEnd"/>
      <w:r>
        <w:rPr>
          <w:lang w:val="nl-NL"/>
        </w:rPr>
        <w:t xml:space="preserve"> </w:t>
      </w:r>
      <w:proofErr w:type="spellStart"/>
      <w:r>
        <w:rPr>
          <w:lang w:val="nl-NL"/>
        </w:rPr>
        <w:t>layers</w:t>
      </w:r>
      <w:proofErr w:type="spellEnd"/>
      <w:r>
        <w:rPr>
          <w:lang w:val="nl-NL"/>
        </w:rPr>
        <w:t xml:space="preserve"> bestaan uit activeringsfuncties (zoals een </w:t>
      </w:r>
      <w:proofErr w:type="spellStart"/>
      <w:r>
        <w:rPr>
          <w:lang w:val="nl-NL"/>
        </w:rPr>
        <w:t>sigmoid</w:t>
      </w:r>
      <w:proofErr w:type="spellEnd"/>
      <w:r>
        <w:rPr>
          <w:lang w:val="nl-NL"/>
        </w:rPr>
        <w:t xml:space="preserve"> </w:t>
      </w:r>
      <w:proofErr w:type="spellStart"/>
      <w:r>
        <w:rPr>
          <w:lang w:val="nl-NL"/>
        </w:rPr>
        <w:t>function</w:t>
      </w:r>
      <w:proofErr w:type="spellEnd"/>
      <w:r>
        <w:rPr>
          <w:lang w:val="nl-NL"/>
        </w:rPr>
        <w:t xml:space="preserve">) die de input een bepaald gewicht geven en een output genereren voor de volgende laag in het netwerk. Als een netwerk bestaat uit meerdere </w:t>
      </w:r>
      <w:proofErr w:type="spellStart"/>
      <w:r>
        <w:rPr>
          <w:lang w:val="nl-NL"/>
        </w:rPr>
        <w:t>hidden</w:t>
      </w:r>
      <w:proofErr w:type="spellEnd"/>
      <w:r>
        <w:rPr>
          <w:lang w:val="nl-NL"/>
        </w:rPr>
        <w:t xml:space="preserve"> </w:t>
      </w:r>
      <w:proofErr w:type="spellStart"/>
      <w:r>
        <w:rPr>
          <w:lang w:val="nl-NL"/>
        </w:rPr>
        <w:t>layers</w:t>
      </w:r>
      <w:proofErr w:type="spellEnd"/>
      <w:r>
        <w:rPr>
          <w:lang w:val="nl-NL"/>
        </w:rPr>
        <w:t xml:space="preserve">, spreekt men van een </w:t>
      </w:r>
      <w:proofErr w:type="spellStart"/>
      <w:r>
        <w:rPr>
          <w:lang w:val="nl-NL"/>
        </w:rPr>
        <w:t>Deep</w:t>
      </w:r>
      <w:proofErr w:type="spellEnd"/>
      <w:r>
        <w:rPr>
          <w:lang w:val="nl-NL"/>
        </w:rPr>
        <w:t xml:space="preserve"> </w:t>
      </w:r>
      <w:proofErr w:type="spellStart"/>
      <w:r>
        <w:rPr>
          <w:lang w:val="nl-NL"/>
        </w:rPr>
        <w:t>Neural</w:t>
      </w:r>
      <w:proofErr w:type="spellEnd"/>
      <w:r>
        <w:rPr>
          <w:lang w:val="nl-NL"/>
        </w:rPr>
        <w:t xml:space="preserve"> Network. </w:t>
      </w:r>
    </w:p>
    <w:p w14:paraId="44216CA6" w14:textId="77777777" w:rsidR="001F0EA6" w:rsidRDefault="001F0EA6" w:rsidP="001F0EA6">
      <w:pPr>
        <w:rPr>
          <w:lang w:val="nl-NL"/>
        </w:rPr>
      </w:pPr>
      <w:r>
        <w:rPr>
          <w:lang w:val="nl-NL"/>
        </w:rPr>
        <w:t xml:space="preserve">Een ANN is één van best werkende algoritmes voor Machine Learning, maar er is veel data nodig om het algoritme te trainen, en zijn ook rekenkundig intensief wat de nodige middelen vraagt. Er zijn echter al enkele succesvolle initiatieven waarbij een netwerk ook goed presteert met kleinere datasets. Eén van de voorbeelden hiervan is </w:t>
      </w:r>
      <w:proofErr w:type="spellStart"/>
      <w:r>
        <w:rPr>
          <w:lang w:val="nl-NL"/>
        </w:rPr>
        <w:t>Elemnet</w:t>
      </w:r>
      <w:proofErr w:type="spellEnd"/>
      <w:r>
        <w:rPr>
          <w:lang w:val="nl-NL"/>
        </w:rPr>
        <w:t>, dat beter presteert dan conventionele ML-modellen, op basis van een dataset van slechts 4000 verbindingen. [Das]</w:t>
      </w:r>
    </w:p>
    <w:p w14:paraId="5151EA3B" w14:textId="77777777" w:rsidR="001F0EA6" w:rsidRDefault="001F0EA6" w:rsidP="001F0EA6">
      <w:pPr>
        <w:rPr>
          <w:lang w:val="nl-NL"/>
        </w:rPr>
      </w:pPr>
      <w:r w:rsidRPr="00C3306B">
        <w:rPr>
          <w:lang w:val="nl-NL"/>
        </w:rPr>
        <w:t>Een groot voordeel van een ANN</w:t>
      </w:r>
      <w:r>
        <w:rPr>
          <w:lang w:val="nl-NL"/>
        </w:rPr>
        <w:t xml:space="preserve"> is dat deze in staat is om features te achterhalen uit de dataset. Dit neemt de noodzaak weg van de complexe taak om features te identificeren en ontwikkelen.</w:t>
      </w:r>
      <w:r w:rsidRPr="00C3306B">
        <w:rPr>
          <w:lang w:val="nl-NL"/>
        </w:rPr>
        <w:t xml:space="preserve"> [</w:t>
      </w:r>
      <w:r>
        <w:rPr>
          <w:lang w:val="nl-NL"/>
        </w:rPr>
        <w:t>Das</w:t>
      </w:r>
      <w:r w:rsidRPr="00C3306B">
        <w:rPr>
          <w:lang w:val="nl-NL"/>
        </w:rPr>
        <w:t>]</w:t>
      </w:r>
    </w:p>
    <w:p w14:paraId="4E93AFAD" w14:textId="77777777" w:rsidR="001F0EA6" w:rsidRPr="00352A12" w:rsidRDefault="001F0EA6" w:rsidP="001F0EA6">
      <w:pPr>
        <w:rPr>
          <w:lang w:val="nl-NL"/>
        </w:rPr>
      </w:pPr>
    </w:p>
    <w:p w14:paraId="12C75C50" w14:textId="77777777" w:rsidR="001F0EA6" w:rsidRPr="004A0341" w:rsidRDefault="001F0EA6" w:rsidP="001F0EA6">
      <w:pPr>
        <w:pStyle w:val="Heading3"/>
        <w:rPr>
          <w:lang w:val="nl-NL"/>
        </w:rPr>
      </w:pPr>
      <w:r w:rsidRPr="004A0341">
        <w:rPr>
          <w:lang w:val="nl-NL"/>
        </w:rPr>
        <w:t>3.2.4 Model Evaluation</w:t>
      </w:r>
    </w:p>
    <w:p w14:paraId="052D2216" w14:textId="77777777" w:rsidR="001F0EA6" w:rsidRDefault="001F0EA6" w:rsidP="001F0EA6">
      <w:pPr>
        <w:rPr>
          <w:lang w:val="nl-NL"/>
        </w:rPr>
      </w:pPr>
    </w:p>
    <w:p w14:paraId="2F81623C" w14:textId="38E43A71" w:rsidR="001F0EA6" w:rsidRDefault="001F0EA6" w:rsidP="001F0EA6">
      <w:pPr>
        <w:rPr>
          <w:lang w:val="nl-NL"/>
        </w:rPr>
      </w:pPr>
      <w:r>
        <w:rPr>
          <w:lang w:val="nl-NL"/>
        </w:rPr>
        <w:t>De laatste stap in het proces is het valideren van het getrainde ML-model. Met behulp van een test- of validatie-dataset worden de prestaties van het model ingeschat. Er bestaan drie bronnen van fouten (</w:t>
      </w:r>
      <w:proofErr w:type="spellStart"/>
      <w:r>
        <w:rPr>
          <w:lang w:val="nl-NL"/>
        </w:rPr>
        <w:t>errors</w:t>
      </w:r>
      <w:proofErr w:type="spellEnd"/>
      <w:r>
        <w:rPr>
          <w:lang w:val="nl-NL"/>
        </w:rPr>
        <w:t>) waar rekening mee moet worden gehouden [</w:t>
      </w:r>
      <w:r w:rsidR="00263CD8">
        <w:rPr>
          <w:lang w:val="nl-NL"/>
        </w:rPr>
        <w:t>But</w:t>
      </w:r>
      <w:r>
        <w:rPr>
          <w:lang w:val="nl-NL"/>
        </w:rPr>
        <w:t>]:</w:t>
      </w:r>
    </w:p>
    <w:p w14:paraId="11A27323" w14:textId="77777777" w:rsidR="001F0EA6" w:rsidRDefault="001F0EA6" w:rsidP="001F0EA6">
      <w:pPr>
        <w:pStyle w:val="ListParagraph"/>
        <w:numPr>
          <w:ilvl w:val="0"/>
          <w:numId w:val="22"/>
        </w:numPr>
        <w:rPr>
          <w:lang w:val="nl-NL"/>
        </w:rPr>
      </w:pPr>
      <w:r>
        <w:rPr>
          <w:lang w:val="nl-NL"/>
        </w:rPr>
        <w:t xml:space="preserve">Model bias; het model bevat verkeerd aangeleerde aannames waardoor de juiste onderliggende relaties in de data niet worden gevonden. </w:t>
      </w:r>
    </w:p>
    <w:p w14:paraId="2027C94D" w14:textId="77777777" w:rsidR="001F0EA6" w:rsidRDefault="001F0EA6" w:rsidP="001F0EA6">
      <w:pPr>
        <w:pStyle w:val="ListParagraph"/>
        <w:numPr>
          <w:ilvl w:val="0"/>
          <w:numId w:val="22"/>
        </w:numPr>
        <w:rPr>
          <w:lang w:val="nl-NL"/>
        </w:rPr>
      </w:pPr>
      <w:r>
        <w:rPr>
          <w:lang w:val="nl-NL"/>
        </w:rPr>
        <w:t xml:space="preserve">Model </w:t>
      </w:r>
      <w:proofErr w:type="spellStart"/>
      <w:r>
        <w:rPr>
          <w:lang w:val="nl-NL"/>
        </w:rPr>
        <w:t>variance</w:t>
      </w:r>
      <w:proofErr w:type="spellEnd"/>
      <w:r>
        <w:rPr>
          <w:lang w:val="nl-NL"/>
        </w:rPr>
        <w:t xml:space="preserve">; het model levert verschillende </w:t>
      </w:r>
      <w:proofErr w:type="spellStart"/>
      <w:r>
        <w:rPr>
          <w:lang w:val="nl-NL"/>
        </w:rPr>
        <w:t>outputs</w:t>
      </w:r>
      <w:proofErr w:type="spellEnd"/>
      <w:r>
        <w:rPr>
          <w:lang w:val="nl-NL"/>
        </w:rPr>
        <w:t xml:space="preserve"> afhankelijk van welke training-dataset, of deel van de training-dataset wordt ingevoerd.</w:t>
      </w:r>
    </w:p>
    <w:p w14:paraId="316262AB" w14:textId="77777777" w:rsidR="001F0EA6" w:rsidRPr="0066129A" w:rsidRDefault="001F0EA6" w:rsidP="001F0EA6">
      <w:pPr>
        <w:pStyle w:val="ListParagraph"/>
        <w:numPr>
          <w:ilvl w:val="0"/>
          <w:numId w:val="22"/>
        </w:numPr>
        <w:rPr>
          <w:lang w:val="nl-NL"/>
        </w:rPr>
      </w:pPr>
      <w:r>
        <w:rPr>
          <w:lang w:val="nl-NL"/>
        </w:rPr>
        <w:t>Onherleidbare fouten.</w:t>
      </w:r>
    </w:p>
    <w:p w14:paraId="26700FD7" w14:textId="77777777" w:rsidR="001F0EA6" w:rsidRDefault="001F0EA6" w:rsidP="001F0EA6">
      <w:pPr>
        <w:rPr>
          <w:lang w:val="nl-NL"/>
        </w:rPr>
      </w:pPr>
    </w:p>
    <w:p w14:paraId="341C7D27" w14:textId="77777777" w:rsidR="001F0EA6" w:rsidRDefault="001F0EA6" w:rsidP="001F0EA6">
      <w:pPr>
        <w:rPr>
          <w:lang w:val="nl-NL"/>
        </w:rPr>
      </w:pPr>
      <w:r>
        <w:rPr>
          <w:lang w:val="nl-NL"/>
        </w:rPr>
        <w:t>Als een model niet goed presteert komt dit vaak door een hoge bias (</w:t>
      </w:r>
      <w:proofErr w:type="spellStart"/>
      <w:r>
        <w:rPr>
          <w:lang w:val="nl-NL"/>
        </w:rPr>
        <w:t>underfitting</w:t>
      </w:r>
      <w:proofErr w:type="spellEnd"/>
      <w:r>
        <w:rPr>
          <w:lang w:val="nl-NL"/>
        </w:rPr>
        <w:t xml:space="preserve">) of een hoge </w:t>
      </w:r>
      <w:proofErr w:type="spellStart"/>
      <w:r>
        <w:rPr>
          <w:lang w:val="nl-NL"/>
        </w:rPr>
        <w:t>variance</w:t>
      </w:r>
      <w:proofErr w:type="spellEnd"/>
      <w:r>
        <w:rPr>
          <w:lang w:val="nl-NL"/>
        </w:rPr>
        <w:t xml:space="preserve"> (</w:t>
      </w:r>
      <w:proofErr w:type="spellStart"/>
      <w:r>
        <w:rPr>
          <w:lang w:val="nl-NL"/>
        </w:rPr>
        <w:t>overfitting</w:t>
      </w:r>
      <w:proofErr w:type="spellEnd"/>
      <w:r>
        <w:rPr>
          <w:lang w:val="nl-NL"/>
        </w:rPr>
        <w:t>).</w:t>
      </w:r>
    </w:p>
    <w:p w14:paraId="43FA1709" w14:textId="09FCA56D" w:rsidR="001F0EA6" w:rsidRDefault="001F0EA6" w:rsidP="001F0EA6">
      <w:pPr>
        <w:rPr>
          <w:lang w:val="nl-NL"/>
        </w:rPr>
      </w:pPr>
      <w:r>
        <w:rPr>
          <w:lang w:val="nl-NL"/>
        </w:rPr>
        <w:t>Underfitting geeft vaak aan dat er onvoldoende kwalitatief goede data is gebruikt voor het trainen van het model, wat ervoor zorgt dat het model niet in staat is om de relatie in de data te kunnen vinden.</w:t>
      </w:r>
      <w:r>
        <w:rPr>
          <w:lang w:val="nl-NL"/>
        </w:rPr>
        <w:br/>
      </w:r>
      <w:proofErr w:type="spellStart"/>
      <w:r>
        <w:rPr>
          <w:lang w:val="nl-NL"/>
        </w:rPr>
        <w:t>Overfitting</w:t>
      </w:r>
      <w:proofErr w:type="spellEnd"/>
      <w:r>
        <w:rPr>
          <w:lang w:val="nl-NL"/>
        </w:rPr>
        <w:t xml:space="preserve"> houdt in dat het model te complex is geworden, vaak voortgekomen uit een grote toename van het aantal parameters. [</w:t>
      </w:r>
      <w:r w:rsidR="00263CD8">
        <w:rPr>
          <w:lang w:val="nl-NL"/>
        </w:rPr>
        <w:t>But</w:t>
      </w:r>
      <w:r>
        <w:rPr>
          <w:lang w:val="nl-NL"/>
        </w:rPr>
        <w:t>] [Das]</w:t>
      </w:r>
    </w:p>
    <w:p w14:paraId="6C529440" w14:textId="77777777" w:rsidR="001F0EA6" w:rsidRDefault="001F0EA6" w:rsidP="001F0EA6">
      <w:pPr>
        <w:rPr>
          <w:lang w:val="nl-NL"/>
        </w:rPr>
      </w:pPr>
    </w:p>
    <w:p w14:paraId="370E4F3D" w14:textId="77777777" w:rsidR="001F0EA6" w:rsidRDefault="001F0EA6" w:rsidP="001F0EA6">
      <w:pPr>
        <w:rPr>
          <w:lang w:val="nl-NL"/>
        </w:rPr>
      </w:pPr>
      <w:r>
        <w:rPr>
          <w:lang w:val="nl-NL"/>
        </w:rPr>
        <w:lastRenderedPageBreak/>
        <w:t xml:space="preserve">Er zijn verschillende meeteenheden om de prestatie van het model in uit te drukken [Das]: </w:t>
      </w:r>
    </w:p>
    <w:p w14:paraId="3B02B7E5" w14:textId="77777777" w:rsidR="001F0EA6" w:rsidRDefault="001F0EA6" w:rsidP="001F0EA6">
      <w:pPr>
        <w:pStyle w:val="ListParagraph"/>
        <w:numPr>
          <w:ilvl w:val="0"/>
          <w:numId w:val="22"/>
        </w:numPr>
        <w:rPr>
          <w:lang w:val="nl-NL"/>
        </w:rPr>
      </w:pPr>
      <w:proofErr w:type="spellStart"/>
      <w:r>
        <w:rPr>
          <w:lang w:val="nl-NL"/>
        </w:rPr>
        <w:t>Loss</w:t>
      </w:r>
      <w:proofErr w:type="spellEnd"/>
      <w:r>
        <w:rPr>
          <w:lang w:val="nl-NL"/>
        </w:rPr>
        <w:t xml:space="preserve"> </w:t>
      </w:r>
      <w:proofErr w:type="spellStart"/>
      <w:r>
        <w:rPr>
          <w:lang w:val="nl-NL"/>
        </w:rPr>
        <w:t>function</w:t>
      </w:r>
      <w:proofErr w:type="spellEnd"/>
      <w:r>
        <w:rPr>
          <w:lang w:val="nl-NL"/>
        </w:rPr>
        <w:t>.</w:t>
      </w:r>
    </w:p>
    <w:p w14:paraId="725592C5" w14:textId="77777777" w:rsidR="001F0EA6" w:rsidRDefault="001F0EA6" w:rsidP="001F0EA6">
      <w:pPr>
        <w:pStyle w:val="ListParagraph"/>
        <w:numPr>
          <w:ilvl w:val="0"/>
          <w:numId w:val="22"/>
        </w:numPr>
        <w:rPr>
          <w:lang w:val="nl-NL"/>
        </w:rPr>
      </w:pPr>
      <w:proofErr w:type="spellStart"/>
      <w:r>
        <w:rPr>
          <w:lang w:val="nl-NL"/>
        </w:rPr>
        <w:t>Mean</w:t>
      </w:r>
      <w:proofErr w:type="spellEnd"/>
      <w:r>
        <w:rPr>
          <w:lang w:val="nl-NL"/>
        </w:rPr>
        <w:t xml:space="preserve"> absolute error.</w:t>
      </w:r>
    </w:p>
    <w:p w14:paraId="57EC93D0" w14:textId="77777777" w:rsidR="001F0EA6" w:rsidRDefault="001F0EA6" w:rsidP="001F0EA6">
      <w:pPr>
        <w:pStyle w:val="ListParagraph"/>
        <w:numPr>
          <w:ilvl w:val="0"/>
          <w:numId w:val="22"/>
        </w:numPr>
        <w:rPr>
          <w:lang w:val="nl-NL"/>
        </w:rPr>
      </w:pPr>
      <w:r>
        <w:rPr>
          <w:lang w:val="nl-NL"/>
        </w:rPr>
        <w:t xml:space="preserve">Learning </w:t>
      </w:r>
      <w:proofErr w:type="spellStart"/>
      <w:r>
        <w:rPr>
          <w:lang w:val="nl-NL"/>
        </w:rPr>
        <w:t>rate</w:t>
      </w:r>
      <w:proofErr w:type="spellEnd"/>
      <w:r>
        <w:rPr>
          <w:lang w:val="nl-NL"/>
        </w:rPr>
        <w:t>.</w:t>
      </w:r>
    </w:p>
    <w:p w14:paraId="29EF8355" w14:textId="77777777" w:rsidR="001F0EA6" w:rsidRDefault="001F0EA6" w:rsidP="001F0EA6">
      <w:pPr>
        <w:pStyle w:val="ListParagraph"/>
        <w:numPr>
          <w:ilvl w:val="0"/>
          <w:numId w:val="22"/>
        </w:numPr>
        <w:rPr>
          <w:lang w:val="nl-NL"/>
        </w:rPr>
      </w:pPr>
      <w:proofErr w:type="spellStart"/>
      <w:r>
        <w:rPr>
          <w:lang w:val="nl-NL"/>
        </w:rPr>
        <w:t>Mean</w:t>
      </w:r>
      <w:proofErr w:type="spellEnd"/>
      <w:r>
        <w:rPr>
          <w:lang w:val="nl-NL"/>
        </w:rPr>
        <w:t xml:space="preserve"> absolute </w:t>
      </w:r>
      <w:proofErr w:type="spellStart"/>
      <w:r>
        <w:rPr>
          <w:lang w:val="nl-NL"/>
        </w:rPr>
        <w:t>relative</w:t>
      </w:r>
      <w:proofErr w:type="spellEnd"/>
      <w:r>
        <w:rPr>
          <w:lang w:val="nl-NL"/>
        </w:rPr>
        <w:t xml:space="preserve"> error.</w:t>
      </w:r>
    </w:p>
    <w:p w14:paraId="648E1584" w14:textId="77777777" w:rsidR="001F0EA6" w:rsidRDefault="001F0EA6" w:rsidP="001F0EA6">
      <w:pPr>
        <w:pStyle w:val="ListParagraph"/>
        <w:numPr>
          <w:ilvl w:val="0"/>
          <w:numId w:val="22"/>
        </w:numPr>
        <w:rPr>
          <w:lang w:val="nl-NL"/>
        </w:rPr>
      </w:pPr>
      <w:proofErr w:type="spellStart"/>
      <w:r>
        <w:rPr>
          <w:lang w:val="nl-NL"/>
        </w:rPr>
        <w:t>Coefficient</w:t>
      </w:r>
      <w:proofErr w:type="spellEnd"/>
      <w:r>
        <w:rPr>
          <w:lang w:val="nl-NL"/>
        </w:rPr>
        <w:t xml:space="preserve"> of </w:t>
      </w:r>
      <w:proofErr w:type="spellStart"/>
      <w:r>
        <w:rPr>
          <w:lang w:val="nl-NL"/>
        </w:rPr>
        <w:t>determination</w:t>
      </w:r>
      <w:proofErr w:type="spellEnd"/>
      <w:r>
        <w:rPr>
          <w:lang w:val="nl-NL"/>
        </w:rPr>
        <w:t xml:space="preserve"> R2.</w:t>
      </w:r>
    </w:p>
    <w:p w14:paraId="39DC474A" w14:textId="77777777" w:rsidR="001F0EA6" w:rsidRDefault="001F0EA6" w:rsidP="001F0EA6">
      <w:pPr>
        <w:pStyle w:val="ListParagraph"/>
        <w:numPr>
          <w:ilvl w:val="0"/>
          <w:numId w:val="22"/>
        </w:numPr>
      </w:pPr>
      <w:r w:rsidRPr="00F51D8C">
        <w:t>Rece</w:t>
      </w:r>
      <w:r>
        <w:t>i</w:t>
      </w:r>
      <w:r w:rsidRPr="00F51D8C">
        <w:t>ver operating characteristic curve (R</w:t>
      </w:r>
      <w:r>
        <w:t>OC).</w:t>
      </w:r>
    </w:p>
    <w:p w14:paraId="52A7AFA8" w14:textId="77777777" w:rsidR="001F0EA6" w:rsidRDefault="001F0EA6" w:rsidP="001F0EA6"/>
    <w:p w14:paraId="060AAEB4" w14:textId="77777777" w:rsidR="001F0EA6" w:rsidRDefault="001F0EA6" w:rsidP="001F0EA6">
      <w:pPr>
        <w:rPr>
          <w:lang w:val="nl-NL"/>
        </w:rPr>
      </w:pPr>
      <w:r w:rsidRPr="00F51D8C">
        <w:rPr>
          <w:lang w:val="nl-NL"/>
        </w:rPr>
        <w:t xml:space="preserve">De </w:t>
      </w:r>
      <w:proofErr w:type="spellStart"/>
      <w:r w:rsidRPr="00F51D8C">
        <w:rPr>
          <w:lang w:val="nl-NL"/>
        </w:rPr>
        <w:t>meestgebruikte</w:t>
      </w:r>
      <w:proofErr w:type="spellEnd"/>
      <w:r w:rsidRPr="00F51D8C">
        <w:rPr>
          <w:lang w:val="nl-NL"/>
        </w:rPr>
        <w:t xml:space="preserve"> methoden om e</w:t>
      </w:r>
      <w:r>
        <w:rPr>
          <w:lang w:val="nl-NL"/>
        </w:rPr>
        <w:t>en model te evalueren zijn k-</w:t>
      </w:r>
      <w:proofErr w:type="spellStart"/>
      <w:r>
        <w:rPr>
          <w:lang w:val="nl-NL"/>
        </w:rPr>
        <w:t>fold</w:t>
      </w:r>
      <w:proofErr w:type="spellEnd"/>
      <w:r>
        <w:rPr>
          <w:lang w:val="nl-NL"/>
        </w:rPr>
        <w:t xml:space="preserve"> cross-</w:t>
      </w:r>
      <w:proofErr w:type="spellStart"/>
      <w:r>
        <w:rPr>
          <w:lang w:val="nl-NL"/>
        </w:rPr>
        <w:t>validation</w:t>
      </w:r>
      <w:proofErr w:type="spellEnd"/>
      <w:r>
        <w:rPr>
          <w:lang w:val="nl-NL"/>
        </w:rPr>
        <w:t xml:space="preserve"> en </w:t>
      </w:r>
      <w:proofErr w:type="spellStart"/>
      <w:r>
        <w:rPr>
          <w:lang w:val="nl-NL"/>
        </w:rPr>
        <w:t>leave</w:t>
      </w:r>
      <w:proofErr w:type="spellEnd"/>
      <w:r>
        <w:rPr>
          <w:lang w:val="nl-NL"/>
        </w:rPr>
        <w:t>-</w:t>
      </w:r>
      <w:proofErr w:type="spellStart"/>
      <w:r>
        <w:rPr>
          <w:lang w:val="nl-NL"/>
        </w:rPr>
        <w:t>one</w:t>
      </w:r>
      <w:proofErr w:type="spellEnd"/>
      <w:r>
        <w:rPr>
          <w:lang w:val="nl-NL"/>
        </w:rPr>
        <w:t>-out-cross-</w:t>
      </w:r>
      <w:proofErr w:type="spellStart"/>
      <w:r>
        <w:rPr>
          <w:lang w:val="nl-NL"/>
        </w:rPr>
        <w:t>validation</w:t>
      </w:r>
      <w:proofErr w:type="spellEnd"/>
      <w:r>
        <w:rPr>
          <w:lang w:val="nl-NL"/>
        </w:rPr>
        <w:t xml:space="preserve"> (LOOCV). </w:t>
      </w:r>
    </w:p>
    <w:p w14:paraId="62DCEDBB" w14:textId="19BBB880" w:rsidR="001F0EA6" w:rsidRPr="00F51D8C" w:rsidRDefault="001F0EA6" w:rsidP="001F0EA6">
      <w:pPr>
        <w:rPr>
          <w:lang w:val="nl-NL"/>
        </w:rPr>
      </w:pPr>
      <w:r>
        <w:rPr>
          <w:lang w:val="nl-NL"/>
        </w:rPr>
        <w:t>De betekenis en werking van deze meeteenheden en methoden is buiten de scope van dit onderzoek. Voor verdere informatie wordt verwezen naar het werk van [</w:t>
      </w:r>
      <w:r w:rsidR="00263CD8">
        <w:rPr>
          <w:lang w:val="nl-NL"/>
        </w:rPr>
        <w:t>But</w:t>
      </w:r>
      <w:r>
        <w:rPr>
          <w:lang w:val="nl-NL"/>
        </w:rPr>
        <w:t>] [Das] [</w:t>
      </w:r>
      <w:r w:rsidR="00263CD8">
        <w:rPr>
          <w:lang w:val="nl-NL"/>
        </w:rPr>
        <w:t>Wei</w:t>
      </w:r>
      <w:r>
        <w:rPr>
          <w:lang w:val="nl-NL"/>
        </w:rPr>
        <w:t>].</w:t>
      </w:r>
    </w:p>
    <w:p w14:paraId="621B8736" w14:textId="77777777" w:rsidR="001F0EA6" w:rsidRPr="001F0EA6" w:rsidRDefault="001F0EA6" w:rsidP="001F0EA6">
      <w:pPr>
        <w:rPr>
          <w:lang w:val="nl-NL"/>
        </w:rPr>
      </w:pPr>
    </w:p>
    <w:p w14:paraId="666DC0EB" w14:textId="1B8ED40F" w:rsidR="00611D78" w:rsidRPr="001F0EA6" w:rsidRDefault="00611D78" w:rsidP="00AA2508">
      <w:pPr>
        <w:rPr>
          <w:lang w:val="nl-NL"/>
        </w:rPr>
      </w:pPr>
    </w:p>
    <w:p w14:paraId="516A1160" w14:textId="77777777" w:rsidR="00611D78" w:rsidRPr="001F0EA6" w:rsidRDefault="00611D78" w:rsidP="00AA2508">
      <w:pPr>
        <w:rPr>
          <w:lang w:val="nl-NL"/>
        </w:rPr>
      </w:pPr>
    </w:p>
    <w:p w14:paraId="571FC5C6" w14:textId="260A74F4" w:rsidR="00E12251" w:rsidRPr="005D4994" w:rsidRDefault="004B10D4" w:rsidP="004B10D4">
      <w:pPr>
        <w:pStyle w:val="Heading1"/>
        <w:rPr>
          <w:lang w:val="nl-NL"/>
        </w:rPr>
      </w:pPr>
      <w:bookmarkStart w:id="32" w:name="_Toc96451272"/>
      <w:r w:rsidRPr="005D4994">
        <w:rPr>
          <w:lang w:val="nl-NL"/>
        </w:rPr>
        <w:t xml:space="preserve">4. </w:t>
      </w:r>
      <w:r w:rsidR="00E12251" w:rsidRPr="005D4994">
        <w:rPr>
          <w:lang w:val="nl-NL"/>
        </w:rPr>
        <w:t>Literatuurlijst</w:t>
      </w:r>
      <w:bookmarkEnd w:id="32"/>
    </w:p>
    <w:p w14:paraId="15B46458" w14:textId="447A49E1" w:rsidR="00E12251" w:rsidRPr="005D4994" w:rsidRDefault="00E12251" w:rsidP="00AA2508">
      <w:pPr>
        <w:rPr>
          <w:lang w:val="nl-NL"/>
        </w:rPr>
      </w:pPr>
    </w:p>
    <w:p w14:paraId="6FF74D88" w14:textId="3A886DC2" w:rsidR="00AC2C86" w:rsidRDefault="00AC2C86" w:rsidP="00AC2C86">
      <w:pPr>
        <w:pStyle w:val="NormalWeb"/>
        <w:spacing w:before="0" w:beforeAutospacing="0" w:after="0" w:afterAutospacing="0" w:line="480" w:lineRule="auto"/>
        <w:ind w:left="720" w:hanging="720"/>
        <w:rPr>
          <w:lang w:val="en-US"/>
        </w:rPr>
      </w:pPr>
      <w:r w:rsidRPr="005D4994">
        <w:t>[</w:t>
      </w:r>
      <w:proofErr w:type="spellStart"/>
      <w:r w:rsidRPr="005D4994">
        <w:t>Agra</w:t>
      </w:r>
      <w:proofErr w:type="spellEnd"/>
      <w:r w:rsidRPr="005D4994">
        <w:t xml:space="preserve">] </w:t>
      </w:r>
      <w:proofErr w:type="spellStart"/>
      <w:r w:rsidRPr="005D4994">
        <w:t>Agrawal</w:t>
      </w:r>
      <w:proofErr w:type="spellEnd"/>
      <w:r w:rsidRPr="005D4994">
        <w:t xml:space="preserve">, A., &amp; </w:t>
      </w:r>
      <w:proofErr w:type="spellStart"/>
      <w:r w:rsidRPr="005D4994">
        <w:t>Choudhary</w:t>
      </w:r>
      <w:proofErr w:type="spellEnd"/>
      <w:r w:rsidRPr="005D4994">
        <w:t xml:space="preserve">, A. (2016b). </w:t>
      </w:r>
      <w:r w:rsidRPr="00AC2C86">
        <w:rPr>
          <w:lang w:val="en-US"/>
        </w:rPr>
        <w:t xml:space="preserve">Perspective: Materials informatics and big data: Realization of the “fourth paradigm” of science in materials science. </w:t>
      </w:r>
      <w:r w:rsidRPr="00D803B5">
        <w:rPr>
          <w:i/>
          <w:iCs/>
          <w:lang w:val="en-US"/>
        </w:rPr>
        <w:t>APL Materials</w:t>
      </w:r>
      <w:r w:rsidRPr="00D803B5">
        <w:rPr>
          <w:lang w:val="en-US"/>
        </w:rPr>
        <w:t xml:space="preserve">, </w:t>
      </w:r>
      <w:r w:rsidRPr="00D803B5">
        <w:rPr>
          <w:i/>
          <w:iCs/>
          <w:lang w:val="en-US"/>
        </w:rPr>
        <w:t>4</w:t>
      </w:r>
      <w:r w:rsidRPr="00D803B5">
        <w:rPr>
          <w:lang w:val="en-US"/>
        </w:rPr>
        <w:t xml:space="preserve">(5), 053208. </w:t>
      </w:r>
      <w:hyperlink r:id="rId20" w:history="1">
        <w:r w:rsidR="00194547" w:rsidRPr="00E06A48">
          <w:rPr>
            <w:rStyle w:val="Hyperlink"/>
            <w:lang w:val="en-US"/>
          </w:rPr>
          <w:t>https://doi.org/10.1063/1.4946894</w:t>
        </w:r>
      </w:hyperlink>
    </w:p>
    <w:p w14:paraId="1667D198" w14:textId="71BA7884" w:rsidR="00194547" w:rsidRPr="00D803B5" w:rsidRDefault="00194547" w:rsidP="00194547">
      <w:pPr>
        <w:pStyle w:val="NormalWeb"/>
        <w:spacing w:before="0" w:beforeAutospacing="0" w:after="0" w:afterAutospacing="0" w:line="480" w:lineRule="auto"/>
        <w:ind w:left="720" w:hanging="720"/>
        <w:rPr>
          <w:lang w:val="en-US"/>
        </w:rPr>
      </w:pPr>
      <w:r>
        <w:rPr>
          <w:lang w:val="en-US"/>
        </w:rPr>
        <w:t>[</w:t>
      </w:r>
      <w:proofErr w:type="spellStart"/>
      <w:r>
        <w:rPr>
          <w:lang w:val="en-US"/>
        </w:rPr>
        <w:t>Alm</w:t>
      </w:r>
      <w:proofErr w:type="spellEnd"/>
      <w:r>
        <w:rPr>
          <w:lang w:val="en-US"/>
        </w:rPr>
        <w:t>]</w:t>
      </w:r>
      <w:r w:rsidRPr="00194547">
        <w:rPr>
          <w:lang w:val="en-US"/>
        </w:rPr>
        <w:t xml:space="preserve"> De Almeida, A. F., Moreira, R., &amp; Rodrigues, T. (2019). Synthetic organic chemistry driven by artificial intelligence. </w:t>
      </w:r>
      <w:r w:rsidRPr="00194547">
        <w:rPr>
          <w:i/>
          <w:iCs/>
          <w:lang w:val="en-US"/>
        </w:rPr>
        <w:t>Nature Reviews Chemistry</w:t>
      </w:r>
      <w:r w:rsidRPr="00194547">
        <w:rPr>
          <w:lang w:val="en-US"/>
        </w:rPr>
        <w:t xml:space="preserve">, </w:t>
      </w:r>
      <w:r w:rsidRPr="00194547">
        <w:rPr>
          <w:i/>
          <w:iCs/>
          <w:lang w:val="en-US"/>
        </w:rPr>
        <w:t>3</w:t>
      </w:r>
      <w:r w:rsidRPr="00194547">
        <w:rPr>
          <w:lang w:val="en-US"/>
        </w:rPr>
        <w:t>(10), 589–604. https://doi.org/10.1038/s41570-019-0124-0</w:t>
      </w:r>
    </w:p>
    <w:p w14:paraId="6095FA76" w14:textId="0E29ADA5" w:rsidR="00066111" w:rsidRDefault="00066111" w:rsidP="00066111">
      <w:pPr>
        <w:pStyle w:val="NormalWeb"/>
        <w:spacing w:before="0" w:beforeAutospacing="0" w:after="0" w:afterAutospacing="0" w:line="480" w:lineRule="auto"/>
        <w:ind w:left="720" w:hanging="720"/>
        <w:rPr>
          <w:lang w:val="en-US"/>
        </w:rPr>
      </w:pPr>
      <w:r w:rsidRPr="00066111">
        <w:rPr>
          <w:lang w:val="en-US"/>
        </w:rPr>
        <w:t xml:space="preserve">[Ask] Askeland, D. R., </w:t>
      </w:r>
      <w:proofErr w:type="spellStart"/>
      <w:r w:rsidRPr="00066111">
        <w:rPr>
          <w:lang w:val="en-US"/>
        </w:rPr>
        <w:t>Fulay</w:t>
      </w:r>
      <w:proofErr w:type="spellEnd"/>
      <w:r w:rsidRPr="00066111">
        <w:rPr>
          <w:lang w:val="en-US"/>
        </w:rPr>
        <w:t xml:space="preserve">, P. P., &amp; Wright, W. J. (2010). </w:t>
      </w:r>
      <w:r w:rsidRPr="00066111">
        <w:rPr>
          <w:i/>
          <w:iCs/>
          <w:lang w:val="en-US"/>
        </w:rPr>
        <w:t>The Science and Engineering of Materials</w:t>
      </w:r>
      <w:r w:rsidRPr="00066111">
        <w:rPr>
          <w:lang w:val="en-US"/>
        </w:rPr>
        <w:t xml:space="preserve"> (6de </w:t>
      </w:r>
      <w:proofErr w:type="spellStart"/>
      <w:r w:rsidRPr="00066111">
        <w:rPr>
          <w:lang w:val="en-US"/>
        </w:rPr>
        <w:t>editie</w:t>
      </w:r>
      <w:proofErr w:type="spellEnd"/>
      <w:r w:rsidRPr="00066111">
        <w:rPr>
          <w:lang w:val="en-US"/>
        </w:rPr>
        <w:t>). CL Engineering.</w:t>
      </w:r>
    </w:p>
    <w:p w14:paraId="0D159803" w14:textId="358796C9" w:rsidR="00206D76" w:rsidRPr="00252475" w:rsidRDefault="00206D76" w:rsidP="00206D76">
      <w:pPr>
        <w:pStyle w:val="NormalWeb"/>
        <w:spacing w:before="0" w:beforeAutospacing="0" w:after="0" w:afterAutospacing="0" w:line="480" w:lineRule="auto"/>
        <w:ind w:left="720" w:hanging="720"/>
        <w:rPr>
          <w:lang w:val="en-US"/>
        </w:rPr>
      </w:pPr>
      <w:r>
        <w:rPr>
          <w:lang w:val="en-US"/>
        </w:rPr>
        <w:lastRenderedPageBreak/>
        <w:t>[</w:t>
      </w:r>
      <w:proofErr w:type="spellStart"/>
      <w:r>
        <w:rPr>
          <w:lang w:val="en-US"/>
        </w:rPr>
        <w:t>Att</w:t>
      </w:r>
      <w:proofErr w:type="spellEnd"/>
      <w:r>
        <w:rPr>
          <w:lang w:val="en-US"/>
        </w:rPr>
        <w:t xml:space="preserve">] </w:t>
      </w:r>
      <w:proofErr w:type="spellStart"/>
      <w:r w:rsidRPr="00206D76">
        <w:rPr>
          <w:lang w:val="en-US"/>
        </w:rPr>
        <w:t>Attig</w:t>
      </w:r>
      <w:proofErr w:type="spellEnd"/>
      <w:r w:rsidRPr="00206D76">
        <w:rPr>
          <w:lang w:val="en-US"/>
        </w:rPr>
        <w:t xml:space="preserve">, N. (2004). </w:t>
      </w:r>
      <w:r w:rsidRPr="00206D76">
        <w:rPr>
          <w:i/>
          <w:iCs/>
          <w:lang w:val="en-US"/>
        </w:rPr>
        <w:t>Computational Soft Matter: from Synthetic Polymers to Proteins</w:t>
      </w:r>
      <w:r w:rsidRPr="00206D76">
        <w:rPr>
          <w:lang w:val="en-US"/>
        </w:rPr>
        <w:t xml:space="preserve">. </w:t>
      </w:r>
      <w:r w:rsidRPr="00252475">
        <w:rPr>
          <w:lang w:val="en-US"/>
        </w:rPr>
        <w:t>NIC.</w:t>
      </w:r>
    </w:p>
    <w:p w14:paraId="25815C8E" w14:textId="5DA2AB68" w:rsidR="00A47835" w:rsidRPr="00CE5A8B" w:rsidRDefault="00A47835" w:rsidP="00A47835">
      <w:pPr>
        <w:pStyle w:val="NormalWeb"/>
        <w:spacing w:before="0" w:beforeAutospacing="0" w:after="0" w:afterAutospacing="0" w:line="480" w:lineRule="auto"/>
        <w:ind w:left="720" w:hanging="720"/>
        <w:rPr>
          <w:lang w:val="en-US"/>
        </w:rPr>
      </w:pPr>
      <w:r w:rsidRPr="00252475">
        <w:rPr>
          <w:lang w:val="en-US"/>
        </w:rPr>
        <w:t xml:space="preserve">[Baum] Baum, Z. J., Yu, X., Ayala, P. Y., Zhao, Y., Watkins, S. P., &amp; Zhou, Q. (2021). </w:t>
      </w:r>
      <w:r w:rsidRPr="00A47835">
        <w:rPr>
          <w:lang w:val="en-US"/>
        </w:rPr>
        <w:t xml:space="preserve">Artificial Intelligence in Chemistry: Current Trends and Future Directions. </w:t>
      </w:r>
      <w:r w:rsidRPr="00A47835">
        <w:rPr>
          <w:i/>
          <w:iCs/>
          <w:lang w:val="en-US"/>
        </w:rPr>
        <w:t>Journal of Chemical Information and Modeling</w:t>
      </w:r>
      <w:r w:rsidRPr="00A47835">
        <w:rPr>
          <w:lang w:val="en-US"/>
        </w:rPr>
        <w:t xml:space="preserve">, </w:t>
      </w:r>
      <w:r w:rsidRPr="00A47835">
        <w:rPr>
          <w:i/>
          <w:iCs/>
          <w:lang w:val="en-US"/>
        </w:rPr>
        <w:t>61</w:t>
      </w:r>
      <w:r w:rsidRPr="00A47835">
        <w:rPr>
          <w:lang w:val="en-US"/>
        </w:rPr>
        <w:t xml:space="preserve">(7), 3197–3212. </w:t>
      </w:r>
      <w:hyperlink r:id="rId21" w:history="1">
        <w:r w:rsidR="001B42AE" w:rsidRPr="00CE5A8B">
          <w:rPr>
            <w:rStyle w:val="Hyperlink"/>
            <w:lang w:val="en-US"/>
          </w:rPr>
          <w:t>https://doi.org/10.1021/acs.jcim.1c00619</w:t>
        </w:r>
      </w:hyperlink>
    </w:p>
    <w:p w14:paraId="42299319" w14:textId="50D19807" w:rsidR="00206D76" w:rsidRDefault="00206D76" w:rsidP="00206D76">
      <w:pPr>
        <w:pStyle w:val="NormalWeb"/>
        <w:spacing w:before="0" w:beforeAutospacing="0" w:after="0" w:afterAutospacing="0" w:line="480" w:lineRule="auto"/>
        <w:ind w:left="720" w:hanging="720"/>
        <w:rPr>
          <w:lang w:val="en-US"/>
        </w:rPr>
      </w:pPr>
      <w:r>
        <w:rPr>
          <w:lang w:val="en-US"/>
        </w:rPr>
        <w:t>[Bur]</w:t>
      </w:r>
      <w:r w:rsidRPr="00206D76">
        <w:rPr>
          <w:lang w:val="en-US"/>
        </w:rPr>
        <w:t xml:space="preserve"> Burke, K. (2012). Perspective on density functional theory. </w:t>
      </w:r>
      <w:r w:rsidRPr="00252475">
        <w:rPr>
          <w:i/>
          <w:iCs/>
          <w:lang w:val="en-US"/>
        </w:rPr>
        <w:t>The Journal of Chemical Physics</w:t>
      </w:r>
      <w:r w:rsidRPr="00252475">
        <w:rPr>
          <w:lang w:val="en-US"/>
        </w:rPr>
        <w:t xml:space="preserve">, </w:t>
      </w:r>
      <w:r w:rsidRPr="00252475">
        <w:rPr>
          <w:i/>
          <w:iCs/>
          <w:lang w:val="en-US"/>
        </w:rPr>
        <w:t>136</w:t>
      </w:r>
      <w:r w:rsidRPr="00252475">
        <w:rPr>
          <w:lang w:val="en-US"/>
        </w:rPr>
        <w:t xml:space="preserve">(15), 150901. </w:t>
      </w:r>
      <w:hyperlink r:id="rId22" w:history="1">
        <w:r w:rsidR="00263CD8" w:rsidRPr="000D1040">
          <w:rPr>
            <w:rStyle w:val="Hyperlink"/>
            <w:lang w:val="en-US"/>
          </w:rPr>
          <w:t>https://doi.org/10.1063/1.4704546</w:t>
        </w:r>
      </w:hyperlink>
    </w:p>
    <w:p w14:paraId="4B1E4A1E" w14:textId="188AFD80" w:rsidR="00263CD8" w:rsidRPr="00252475" w:rsidRDefault="00263CD8" w:rsidP="00263CD8">
      <w:pPr>
        <w:pStyle w:val="NormalWeb"/>
        <w:spacing w:before="0" w:beforeAutospacing="0" w:after="0" w:afterAutospacing="0" w:line="480" w:lineRule="auto"/>
        <w:ind w:left="720" w:hanging="720"/>
        <w:rPr>
          <w:lang w:val="en-US"/>
        </w:rPr>
      </w:pPr>
      <w:r>
        <w:rPr>
          <w:lang w:val="en-US"/>
        </w:rPr>
        <w:t>[But]</w:t>
      </w:r>
      <w:r w:rsidRPr="00263CD8">
        <w:rPr>
          <w:lang w:val="en-US"/>
        </w:rPr>
        <w:t xml:space="preserve"> Butler, K. T., Davies, D. W., Cartwright, H., </w:t>
      </w:r>
      <w:proofErr w:type="spellStart"/>
      <w:r w:rsidRPr="00263CD8">
        <w:rPr>
          <w:lang w:val="en-US"/>
        </w:rPr>
        <w:t>Isayev</w:t>
      </w:r>
      <w:proofErr w:type="spellEnd"/>
      <w:r w:rsidRPr="00263CD8">
        <w:rPr>
          <w:lang w:val="en-US"/>
        </w:rPr>
        <w:t xml:space="preserve">, O., &amp; Walsh, A. (2018). Machine learning for molecular and materials science. </w:t>
      </w:r>
      <w:r w:rsidRPr="00263CD8">
        <w:rPr>
          <w:i/>
          <w:iCs/>
          <w:lang w:val="en-US"/>
        </w:rPr>
        <w:t>Nature</w:t>
      </w:r>
      <w:r w:rsidRPr="00263CD8">
        <w:rPr>
          <w:lang w:val="en-US"/>
        </w:rPr>
        <w:t xml:space="preserve">, </w:t>
      </w:r>
      <w:r w:rsidRPr="00263CD8">
        <w:rPr>
          <w:i/>
          <w:iCs/>
          <w:lang w:val="en-US"/>
        </w:rPr>
        <w:t>559</w:t>
      </w:r>
      <w:r w:rsidRPr="00263CD8">
        <w:rPr>
          <w:lang w:val="en-US"/>
        </w:rPr>
        <w:t>(7715), 547–555. https://doi.org/10.1038/s41586-018-0337-2</w:t>
      </w:r>
    </w:p>
    <w:p w14:paraId="0B73189C" w14:textId="465190B7" w:rsidR="001B42AE" w:rsidRDefault="001B42AE" w:rsidP="001B42AE">
      <w:pPr>
        <w:pStyle w:val="NormalWeb"/>
        <w:spacing w:before="0" w:beforeAutospacing="0" w:after="0" w:afterAutospacing="0" w:line="480" w:lineRule="auto"/>
        <w:ind w:left="720" w:hanging="720"/>
        <w:rPr>
          <w:lang w:val="en-US"/>
        </w:rPr>
      </w:pPr>
      <w:r w:rsidRPr="00206D76">
        <w:rPr>
          <w:lang w:val="en-US"/>
        </w:rPr>
        <w:t xml:space="preserve">[Cal] Jr., W. C. D., &amp; </w:t>
      </w:r>
      <w:proofErr w:type="spellStart"/>
      <w:r w:rsidRPr="00206D76">
        <w:rPr>
          <w:lang w:val="en-US"/>
        </w:rPr>
        <w:t>Rethwisch</w:t>
      </w:r>
      <w:proofErr w:type="spellEnd"/>
      <w:r w:rsidRPr="00206D76">
        <w:rPr>
          <w:lang w:val="en-US"/>
        </w:rPr>
        <w:t xml:space="preserve">, D. G. (2013). </w:t>
      </w:r>
      <w:r w:rsidRPr="001B42AE">
        <w:rPr>
          <w:i/>
          <w:iCs/>
          <w:lang w:val="en-US"/>
        </w:rPr>
        <w:t>Materials Science and Engineering: An Introduction</w:t>
      </w:r>
      <w:r w:rsidRPr="001B42AE">
        <w:rPr>
          <w:lang w:val="en-US"/>
        </w:rPr>
        <w:t xml:space="preserve"> (9de </w:t>
      </w:r>
      <w:proofErr w:type="spellStart"/>
      <w:r w:rsidRPr="001B42AE">
        <w:rPr>
          <w:lang w:val="en-US"/>
        </w:rPr>
        <w:t>editie</w:t>
      </w:r>
      <w:proofErr w:type="spellEnd"/>
      <w:r w:rsidRPr="001B42AE">
        <w:rPr>
          <w:lang w:val="en-US"/>
        </w:rPr>
        <w:t xml:space="preserve">). </w:t>
      </w:r>
      <w:r w:rsidRPr="000F7C93">
        <w:rPr>
          <w:lang w:val="en-US"/>
        </w:rPr>
        <w:t>Wiley.</w:t>
      </w:r>
    </w:p>
    <w:p w14:paraId="0F599137" w14:textId="7EAE344C" w:rsidR="009974A4" w:rsidRDefault="009974A4" w:rsidP="009974A4">
      <w:pPr>
        <w:pStyle w:val="NormalWeb"/>
        <w:spacing w:before="0" w:beforeAutospacing="0" w:after="0" w:afterAutospacing="0" w:line="480" w:lineRule="auto"/>
        <w:ind w:left="720" w:hanging="720"/>
        <w:rPr>
          <w:lang w:val="en-US"/>
        </w:rPr>
      </w:pPr>
      <w:r>
        <w:rPr>
          <w:lang w:val="en-US"/>
        </w:rPr>
        <w:t>[Cram]</w:t>
      </w:r>
      <w:r w:rsidRPr="009974A4">
        <w:rPr>
          <w:lang w:val="en-US"/>
        </w:rPr>
        <w:t xml:space="preserve"> Cramer, C. J., &amp; Cramer, C. J. (2013). </w:t>
      </w:r>
      <w:r w:rsidRPr="009974A4">
        <w:rPr>
          <w:i/>
          <w:iCs/>
          <w:lang w:val="en-US"/>
        </w:rPr>
        <w:t>Essentials of Computational Chemistry</w:t>
      </w:r>
      <w:r w:rsidRPr="009974A4">
        <w:rPr>
          <w:lang w:val="en-US"/>
        </w:rPr>
        <w:t xml:space="preserve"> (2de </w:t>
      </w:r>
      <w:proofErr w:type="spellStart"/>
      <w:r w:rsidRPr="009974A4">
        <w:rPr>
          <w:lang w:val="en-US"/>
        </w:rPr>
        <w:t>editie</w:t>
      </w:r>
      <w:proofErr w:type="spellEnd"/>
      <w:r w:rsidRPr="009974A4">
        <w:rPr>
          <w:lang w:val="en-US"/>
        </w:rPr>
        <w:t xml:space="preserve">). </w:t>
      </w:r>
      <w:r w:rsidRPr="00C57011">
        <w:rPr>
          <w:lang w:val="en-US"/>
        </w:rPr>
        <w:t>Wiley.</w:t>
      </w:r>
    </w:p>
    <w:p w14:paraId="7C194A6E" w14:textId="609DEF40" w:rsidR="00B62FD0" w:rsidRDefault="00B62FD0" w:rsidP="009974A4">
      <w:pPr>
        <w:pStyle w:val="NormalWeb"/>
        <w:spacing w:before="0" w:beforeAutospacing="0" w:after="0" w:afterAutospacing="0" w:line="480" w:lineRule="auto"/>
        <w:ind w:left="720" w:hanging="720"/>
        <w:rPr>
          <w:lang w:val="en-US"/>
        </w:rPr>
      </w:pPr>
      <w:r>
        <w:rPr>
          <w:lang w:val="en-US"/>
        </w:rPr>
        <w:t>[Das]</w:t>
      </w:r>
      <w:r w:rsidRPr="00B62FD0">
        <w:rPr>
          <w:rFonts w:ascii="Arial" w:hAnsi="Arial" w:cs="Arial"/>
          <w:color w:val="222222"/>
          <w:sz w:val="20"/>
          <w:szCs w:val="20"/>
          <w:shd w:val="clear" w:color="auto" w:fill="FFFFFF"/>
          <w:lang w:val="en-US"/>
        </w:rPr>
        <w:t xml:space="preserve"> </w:t>
      </w:r>
      <w:r w:rsidRPr="00B62FD0">
        <w:rPr>
          <w:lang w:val="en-US"/>
        </w:rPr>
        <w:t xml:space="preserve">Das, S., </w:t>
      </w:r>
      <w:proofErr w:type="spellStart"/>
      <w:r w:rsidRPr="00B62FD0">
        <w:rPr>
          <w:lang w:val="en-US"/>
        </w:rPr>
        <w:t>Pegu</w:t>
      </w:r>
      <w:proofErr w:type="spellEnd"/>
      <w:r w:rsidRPr="00B62FD0">
        <w:rPr>
          <w:lang w:val="en-US"/>
        </w:rPr>
        <w:t xml:space="preserve">, H., </w:t>
      </w:r>
      <w:proofErr w:type="spellStart"/>
      <w:r w:rsidRPr="00B62FD0">
        <w:rPr>
          <w:lang w:val="en-US"/>
        </w:rPr>
        <w:t>Sahu</w:t>
      </w:r>
      <w:proofErr w:type="spellEnd"/>
      <w:r w:rsidRPr="00B62FD0">
        <w:rPr>
          <w:lang w:val="en-US"/>
        </w:rPr>
        <w:t xml:space="preserve">, K. K., Nayak, A. K., Ramakrishna, S., Datta, D., &amp; </w:t>
      </w:r>
      <w:proofErr w:type="spellStart"/>
      <w:r w:rsidRPr="00B62FD0">
        <w:rPr>
          <w:lang w:val="en-US"/>
        </w:rPr>
        <w:t>Swayamjyoti</w:t>
      </w:r>
      <w:proofErr w:type="spellEnd"/>
      <w:r w:rsidRPr="00B62FD0">
        <w:rPr>
          <w:lang w:val="en-US"/>
        </w:rPr>
        <w:t>, S. (2020). Machine learning in materials modeling—fundamentals and the opportunities in 2D materials.</w:t>
      </w:r>
      <w:r w:rsidRPr="00B62FD0">
        <w:rPr>
          <w:rFonts w:ascii="Arial" w:hAnsi="Arial" w:cs="Arial"/>
          <w:color w:val="222222"/>
          <w:sz w:val="20"/>
          <w:szCs w:val="20"/>
          <w:shd w:val="clear" w:color="auto" w:fill="FFFFFF"/>
          <w:lang w:val="en-US"/>
        </w:rPr>
        <w:t xml:space="preserve"> In </w:t>
      </w:r>
      <w:r w:rsidRPr="00B62FD0">
        <w:rPr>
          <w:i/>
          <w:iCs/>
          <w:lang w:val="en-US"/>
        </w:rPr>
        <w:t>Synthesis, Modeling, and Characterization of 2D Materials, and Their Heterostructures </w:t>
      </w:r>
      <w:r w:rsidRPr="00B62FD0">
        <w:rPr>
          <w:lang w:val="en-US"/>
        </w:rPr>
        <w:t>(pp. 445-468). Elsevier.</w:t>
      </w:r>
    </w:p>
    <w:p w14:paraId="25F05E64" w14:textId="197AE1AC" w:rsidR="00263CD8" w:rsidRPr="00D803B5" w:rsidRDefault="00263CD8" w:rsidP="00263CD8">
      <w:pPr>
        <w:pStyle w:val="NormalWeb"/>
        <w:spacing w:before="0" w:beforeAutospacing="0" w:after="0" w:afterAutospacing="0" w:line="480" w:lineRule="auto"/>
        <w:ind w:left="720" w:hanging="720"/>
        <w:rPr>
          <w:lang w:val="en-US"/>
        </w:rPr>
      </w:pPr>
      <w:r>
        <w:rPr>
          <w:lang w:val="en-US"/>
        </w:rPr>
        <w:t>[Guo]</w:t>
      </w:r>
      <w:r w:rsidRPr="00263CD8">
        <w:rPr>
          <w:lang w:val="en-US"/>
        </w:rPr>
        <w:t xml:space="preserve"> Guo, K., Yang, Z., Yu, C. H., &amp; Buehler, M. J. (2021). Artificial intelligence and machine learning in design of mechanical materials. </w:t>
      </w:r>
      <w:r w:rsidRPr="00D803B5">
        <w:rPr>
          <w:i/>
          <w:iCs/>
          <w:lang w:val="en-US"/>
        </w:rPr>
        <w:t>Materials Horizons</w:t>
      </w:r>
      <w:r w:rsidRPr="00D803B5">
        <w:rPr>
          <w:lang w:val="en-US"/>
        </w:rPr>
        <w:t xml:space="preserve">, </w:t>
      </w:r>
      <w:r w:rsidRPr="00D803B5">
        <w:rPr>
          <w:i/>
          <w:iCs/>
          <w:lang w:val="en-US"/>
        </w:rPr>
        <w:t>8</w:t>
      </w:r>
      <w:r w:rsidRPr="00D803B5">
        <w:rPr>
          <w:lang w:val="en-US"/>
        </w:rPr>
        <w:t>(4), 1153–1172. https://doi.org/10.1039/d0mh01451f</w:t>
      </w:r>
    </w:p>
    <w:p w14:paraId="245614E8" w14:textId="6C6731B6" w:rsidR="004C7A0F" w:rsidRDefault="004C7A0F" w:rsidP="004C7A0F">
      <w:pPr>
        <w:pStyle w:val="NormalWeb"/>
        <w:spacing w:before="0" w:beforeAutospacing="0" w:after="0" w:afterAutospacing="0" w:line="480" w:lineRule="auto"/>
        <w:ind w:left="720" w:hanging="720"/>
        <w:rPr>
          <w:lang w:val="en-US"/>
        </w:rPr>
      </w:pPr>
      <w:r>
        <w:rPr>
          <w:lang w:val="en-US"/>
        </w:rPr>
        <w:lastRenderedPageBreak/>
        <w:t>[Jens]</w:t>
      </w:r>
      <w:r w:rsidRPr="004C7A0F">
        <w:rPr>
          <w:lang w:val="en-US"/>
        </w:rPr>
        <w:t xml:space="preserve"> Jensen, F. (2017). </w:t>
      </w:r>
      <w:r w:rsidRPr="004C7A0F">
        <w:rPr>
          <w:i/>
          <w:iCs/>
          <w:lang w:val="en-US"/>
        </w:rPr>
        <w:t>Introduction to Computational Chemistry</w:t>
      </w:r>
      <w:r w:rsidRPr="004C7A0F">
        <w:rPr>
          <w:lang w:val="en-US"/>
        </w:rPr>
        <w:t xml:space="preserve"> (3rd Edition). </w:t>
      </w:r>
      <w:r w:rsidRPr="00C57011">
        <w:rPr>
          <w:lang w:val="en-US"/>
        </w:rPr>
        <w:t>Wiley.</w:t>
      </w:r>
    </w:p>
    <w:p w14:paraId="4DEAF247" w14:textId="2E8F7865" w:rsidR="00113108" w:rsidRPr="00E8268F" w:rsidRDefault="00113108" w:rsidP="00113108">
      <w:pPr>
        <w:pStyle w:val="NormalWeb"/>
        <w:spacing w:before="0" w:beforeAutospacing="0" w:after="0" w:afterAutospacing="0" w:line="480" w:lineRule="auto"/>
        <w:ind w:left="720" w:hanging="720"/>
        <w:rPr>
          <w:lang w:val="en-US"/>
        </w:rPr>
      </w:pPr>
      <w:r>
        <w:rPr>
          <w:lang w:val="en-US"/>
        </w:rPr>
        <w:t>[Kit]</w:t>
      </w:r>
      <w:r w:rsidRPr="00113108">
        <w:rPr>
          <w:lang w:val="en-US"/>
        </w:rPr>
        <w:t xml:space="preserve"> </w:t>
      </w:r>
      <w:proofErr w:type="spellStart"/>
      <w:r w:rsidRPr="00113108">
        <w:rPr>
          <w:lang w:val="en-US"/>
        </w:rPr>
        <w:t>Kitchin</w:t>
      </w:r>
      <w:proofErr w:type="spellEnd"/>
      <w:r w:rsidRPr="00113108">
        <w:rPr>
          <w:lang w:val="en-US"/>
        </w:rPr>
        <w:t xml:space="preserve">, R. (2014). Big Data, new epistemologies and paradigm shifts. </w:t>
      </w:r>
      <w:r w:rsidRPr="00D803B5">
        <w:rPr>
          <w:i/>
          <w:iCs/>
          <w:lang w:val="en-US"/>
        </w:rPr>
        <w:t>Big Data &amp; Society</w:t>
      </w:r>
      <w:r w:rsidRPr="00D803B5">
        <w:rPr>
          <w:lang w:val="en-US"/>
        </w:rPr>
        <w:t xml:space="preserve">, </w:t>
      </w:r>
      <w:r w:rsidRPr="00D803B5">
        <w:rPr>
          <w:i/>
          <w:iCs/>
          <w:lang w:val="en-US"/>
        </w:rPr>
        <w:t>1</w:t>
      </w:r>
      <w:r w:rsidRPr="00D803B5">
        <w:rPr>
          <w:lang w:val="en-US"/>
        </w:rPr>
        <w:t xml:space="preserve">(1), 205395171452848. </w:t>
      </w:r>
      <w:hyperlink r:id="rId23" w:history="1">
        <w:r w:rsidR="00E8268F" w:rsidRPr="00E8268F">
          <w:rPr>
            <w:rStyle w:val="Hyperlink"/>
            <w:lang w:val="en-US"/>
          </w:rPr>
          <w:t>https://doi.org/10.1177/2053951714528481</w:t>
        </w:r>
      </w:hyperlink>
    </w:p>
    <w:p w14:paraId="3FD4C793" w14:textId="682E9A47" w:rsidR="00E8268F" w:rsidRDefault="00E8268F" w:rsidP="00E8268F">
      <w:pPr>
        <w:pStyle w:val="NormalWeb"/>
        <w:spacing w:before="0" w:beforeAutospacing="0" w:after="0" w:afterAutospacing="0" w:line="480" w:lineRule="auto"/>
        <w:ind w:left="720" w:hanging="720"/>
        <w:rPr>
          <w:lang w:val="en-US"/>
        </w:rPr>
      </w:pPr>
      <w:r w:rsidRPr="00E8268F">
        <w:rPr>
          <w:lang w:val="en-US"/>
        </w:rPr>
        <w:t>[</w:t>
      </w:r>
      <w:proofErr w:type="spellStart"/>
      <w:r w:rsidRPr="00E8268F">
        <w:rPr>
          <w:lang w:val="en-US"/>
        </w:rPr>
        <w:t>Mor</w:t>
      </w:r>
      <w:proofErr w:type="spellEnd"/>
      <w:r w:rsidRPr="00E8268F">
        <w:rPr>
          <w:lang w:val="en-US"/>
        </w:rPr>
        <w:t xml:space="preserve">] Morgan, D., &amp; Jacobs, R. (2020). Opportunities and Challenges for Machine Learning in Materials Science. </w:t>
      </w:r>
      <w:r w:rsidRPr="00E8268F">
        <w:rPr>
          <w:i/>
          <w:iCs/>
          <w:lang w:val="en-US"/>
        </w:rPr>
        <w:t>Annual Review of Materials Research</w:t>
      </w:r>
      <w:r w:rsidRPr="00E8268F">
        <w:rPr>
          <w:lang w:val="en-US"/>
        </w:rPr>
        <w:t xml:space="preserve">, </w:t>
      </w:r>
      <w:r w:rsidRPr="00E8268F">
        <w:rPr>
          <w:i/>
          <w:iCs/>
          <w:lang w:val="en-US"/>
        </w:rPr>
        <w:t>50</w:t>
      </w:r>
      <w:r w:rsidRPr="00E8268F">
        <w:rPr>
          <w:lang w:val="en-US"/>
        </w:rPr>
        <w:t xml:space="preserve">(1), 71–103. </w:t>
      </w:r>
      <w:hyperlink r:id="rId24" w:history="1">
        <w:r w:rsidR="00FF11EF" w:rsidRPr="00E06A48">
          <w:rPr>
            <w:rStyle w:val="Hyperlink"/>
            <w:lang w:val="en-US"/>
          </w:rPr>
          <w:t>https://doi.org/10.1146/annurev-matsci-070218-010015</w:t>
        </w:r>
      </w:hyperlink>
    </w:p>
    <w:p w14:paraId="482FCC83" w14:textId="36B7F772" w:rsidR="001076B5" w:rsidRDefault="001076B5" w:rsidP="001076B5">
      <w:pPr>
        <w:pStyle w:val="NormalWeb"/>
        <w:spacing w:before="0" w:beforeAutospacing="0" w:after="0" w:afterAutospacing="0" w:line="480" w:lineRule="auto"/>
        <w:ind w:left="720" w:hanging="720"/>
        <w:rPr>
          <w:lang w:val="en-US"/>
        </w:rPr>
      </w:pPr>
      <w:r>
        <w:rPr>
          <w:lang w:val="en-US"/>
        </w:rPr>
        <w:t>[</w:t>
      </w:r>
      <w:proofErr w:type="spellStart"/>
      <w:r>
        <w:rPr>
          <w:lang w:val="en-US"/>
        </w:rPr>
        <w:t>Poul</w:t>
      </w:r>
      <w:proofErr w:type="spellEnd"/>
      <w:r>
        <w:rPr>
          <w:lang w:val="en-US"/>
        </w:rPr>
        <w:t>]</w:t>
      </w:r>
      <w:r w:rsidRPr="001076B5">
        <w:rPr>
          <w:lang w:val="en-US"/>
        </w:rPr>
        <w:t xml:space="preserve"> Poulson, T., &amp; Walter, L. (2012). </w:t>
      </w:r>
      <w:r w:rsidRPr="001076B5">
        <w:rPr>
          <w:i/>
          <w:iCs/>
          <w:lang w:val="en-US"/>
        </w:rPr>
        <w:t>Introduction to Chemistry</w:t>
      </w:r>
      <w:r w:rsidRPr="001076B5">
        <w:rPr>
          <w:lang w:val="en-US"/>
        </w:rPr>
        <w:t xml:space="preserve">. Van </w:t>
      </w:r>
      <w:proofErr w:type="spellStart"/>
      <w:r w:rsidRPr="001076B5">
        <w:rPr>
          <w:lang w:val="en-US"/>
        </w:rPr>
        <w:t>Haren</w:t>
      </w:r>
      <w:proofErr w:type="spellEnd"/>
      <w:r w:rsidRPr="001076B5">
        <w:rPr>
          <w:lang w:val="en-US"/>
        </w:rPr>
        <w:t xml:space="preserve"> Publishing.</w:t>
      </w:r>
    </w:p>
    <w:p w14:paraId="2B225313" w14:textId="17C3A8CF" w:rsidR="00FF11EF" w:rsidRPr="00E8268F" w:rsidRDefault="00FF11EF" w:rsidP="00FF11EF">
      <w:pPr>
        <w:pStyle w:val="NormalWeb"/>
        <w:spacing w:before="0" w:beforeAutospacing="0" w:after="0" w:afterAutospacing="0" w:line="480" w:lineRule="auto"/>
        <w:ind w:left="720" w:hanging="720"/>
        <w:rPr>
          <w:lang w:val="en-US"/>
        </w:rPr>
      </w:pPr>
      <w:r>
        <w:rPr>
          <w:lang w:val="en-US"/>
        </w:rPr>
        <w:t>[</w:t>
      </w:r>
      <w:proofErr w:type="spellStart"/>
      <w:r>
        <w:rPr>
          <w:lang w:val="en-US"/>
        </w:rPr>
        <w:t>Racc</w:t>
      </w:r>
      <w:proofErr w:type="spellEnd"/>
      <w:r>
        <w:rPr>
          <w:lang w:val="en-US"/>
        </w:rPr>
        <w:t>]</w:t>
      </w:r>
      <w:r w:rsidRPr="00FF11EF">
        <w:rPr>
          <w:lang w:val="en-US"/>
        </w:rPr>
        <w:t xml:space="preserve"> </w:t>
      </w:r>
      <w:proofErr w:type="spellStart"/>
      <w:r w:rsidRPr="00FF11EF">
        <w:rPr>
          <w:lang w:val="en-US"/>
        </w:rPr>
        <w:t>Raccuglia</w:t>
      </w:r>
      <w:proofErr w:type="spellEnd"/>
      <w:r w:rsidRPr="00FF11EF">
        <w:rPr>
          <w:lang w:val="en-US"/>
        </w:rPr>
        <w:t xml:space="preserve">, P., Elbert, K. C., Adler, P. D. F., Falk, C., Wenny, M. B., </w:t>
      </w:r>
      <w:proofErr w:type="spellStart"/>
      <w:r w:rsidRPr="00FF11EF">
        <w:rPr>
          <w:lang w:val="en-US"/>
        </w:rPr>
        <w:t>Mollo</w:t>
      </w:r>
      <w:proofErr w:type="spellEnd"/>
      <w:r w:rsidRPr="00FF11EF">
        <w:rPr>
          <w:lang w:val="en-US"/>
        </w:rPr>
        <w:t xml:space="preserve">, A., Zeller, M., </w:t>
      </w:r>
      <w:proofErr w:type="spellStart"/>
      <w:r w:rsidRPr="00FF11EF">
        <w:rPr>
          <w:lang w:val="en-US"/>
        </w:rPr>
        <w:t>Friedler</w:t>
      </w:r>
      <w:proofErr w:type="spellEnd"/>
      <w:r w:rsidRPr="00FF11EF">
        <w:rPr>
          <w:lang w:val="en-US"/>
        </w:rPr>
        <w:t xml:space="preserve">, S. A., Schrier, J., &amp; Norquist, A. J. (2016). Machine-learning-assisted materials discovery using failed experiments. </w:t>
      </w:r>
      <w:r w:rsidRPr="00FF11EF">
        <w:rPr>
          <w:i/>
          <w:iCs/>
          <w:lang w:val="en-US"/>
        </w:rPr>
        <w:t>Nature</w:t>
      </w:r>
      <w:r w:rsidRPr="00FF11EF">
        <w:rPr>
          <w:lang w:val="en-US"/>
        </w:rPr>
        <w:t xml:space="preserve">, </w:t>
      </w:r>
      <w:r w:rsidRPr="00FF11EF">
        <w:rPr>
          <w:i/>
          <w:iCs/>
          <w:lang w:val="en-US"/>
        </w:rPr>
        <w:t>533</w:t>
      </w:r>
      <w:r w:rsidRPr="00FF11EF">
        <w:rPr>
          <w:lang w:val="en-US"/>
        </w:rPr>
        <w:t>(7601), 73–76. https://doi.org/10.1038/nature17439</w:t>
      </w:r>
    </w:p>
    <w:p w14:paraId="19D141E5" w14:textId="62ECBDD9" w:rsidR="00E12251" w:rsidRDefault="00E12251" w:rsidP="00E12251">
      <w:pPr>
        <w:pStyle w:val="NormalWeb"/>
        <w:spacing w:before="0" w:beforeAutospacing="0" w:after="0" w:afterAutospacing="0" w:line="480" w:lineRule="auto"/>
        <w:ind w:left="720" w:hanging="720"/>
      </w:pPr>
      <w:r w:rsidRPr="00A47835">
        <w:rPr>
          <w:lang w:val="en-US"/>
        </w:rPr>
        <w:t xml:space="preserve">[Sau] </w:t>
      </w:r>
      <w:bookmarkStart w:id="33" w:name="_Hlk92215818"/>
      <w:r w:rsidRPr="00A47835">
        <w:rPr>
          <w:lang w:val="en-US"/>
        </w:rPr>
        <w:t xml:space="preserve">Saunders, M. N. K., Lewis, P., Thornhill, A., </w:t>
      </w:r>
      <w:proofErr w:type="spellStart"/>
      <w:r w:rsidRPr="00A47835">
        <w:rPr>
          <w:lang w:val="en-US"/>
        </w:rPr>
        <w:t>Arnoldy</w:t>
      </w:r>
      <w:proofErr w:type="spellEnd"/>
      <w:r w:rsidRPr="00A47835">
        <w:rPr>
          <w:lang w:val="en-US"/>
        </w:rPr>
        <w:t xml:space="preserve">, M., &amp; </w:t>
      </w:r>
      <w:proofErr w:type="spellStart"/>
      <w:r w:rsidRPr="00A47835">
        <w:rPr>
          <w:lang w:val="en-US"/>
        </w:rPr>
        <w:t>Smitt</w:t>
      </w:r>
      <w:proofErr w:type="spellEnd"/>
      <w:r w:rsidRPr="00A47835">
        <w:rPr>
          <w:lang w:val="en-US"/>
        </w:rPr>
        <w:t xml:space="preserve">, P. (2019). </w:t>
      </w:r>
      <w:r w:rsidRPr="00E12251">
        <w:rPr>
          <w:i/>
          <w:iCs/>
        </w:rPr>
        <w:t>Methoden en technieken van onderzoek</w:t>
      </w:r>
      <w:r w:rsidRPr="00E12251">
        <w:t>. Pearson</w:t>
      </w:r>
      <w:bookmarkEnd w:id="33"/>
      <w:r w:rsidRPr="00E12251">
        <w:t>.</w:t>
      </w:r>
    </w:p>
    <w:p w14:paraId="2F3C214C" w14:textId="37E031B8" w:rsidR="00AC2C86" w:rsidRPr="001F6F8D" w:rsidRDefault="00AC2C86" w:rsidP="00AC2C86">
      <w:pPr>
        <w:pStyle w:val="NormalWeb"/>
        <w:spacing w:before="0" w:beforeAutospacing="0" w:after="0" w:afterAutospacing="0" w:line="480" w:lineRule="auto"/>
        <w:ind w:left="720" w:hanging="720"/>
        <w:rPr>
          <w:rStyle w:val="Hyperlink"/>
          <w:lang w:val="en-GB"/>
        </w:rPr>
      </w:pPr>
      <w:r w:rsidRPr="00D803B5">
        <w:t>[</w:t>
      </w:r>
      <w:proofErr w:type="spellStart"/>
      <w:r w:rsidRPr="00D803B5">
        <w:t>Schled</w:t>
      </w:r>
      <w:proofErr w:type="spellEnd"/>
      <w:r w:rsidRPr="00D803B5">
        <w:t xml:space="preserve">] </w:t>
      </w:r>
      <w:proofErr w:type="spellStart"/>
      <w:r w:rsidRPr="00D803B5">
        <w:t>Schleder</w:t>
      </w:r>
      <w:proofErr w:type="spellEnd"/>
      <w:r w:rsidRPr="00D803B5">
        <w:t xml:space="preserve">, G. R., </w:t>
      </w:r>
      <w:proofErr w:type="spellStart"/>
      <w:r w:rsidRPr="00D803B5">
        <w:t>Padilha</w:t>
      </w:r>
      <w:proofErr w:type="spellEnd"/>
      <w:r w:rsidRPr="00D803B5">
        <w:t xml:space="preserve">, A. C. M., </w:t>
      </w:r>
      <w:proofErr w:type="spellStart"/>
      <w:r w:rsidRPr="00D803B5">
        <w:t>Acosta</w:t>
      </w:r>
      <w:proofErr w:type="spellEnd"/>
      <w:r w:rsidRPr="00D803B5">
        <w:t xml:space="preserve">, C. M., Costa, M., &amp; </w:t>
      </w:r>
      <w:proofErr w:type="spellStart"/>
      <w:r w:rsidRPr="00D803B5">
        <w:t>Fazzio</w:t>
      </w:r>
      <w:proofErr w:type="spellEnd"/>
      <w:r w:rsidRPr="00D803B5">
        <w:t xml:space="preserve">, A. (2019). </w:t>
      </w:r>
      <w:r w:rsidRPr="00AC2C86">
        <w:rPr>
          <w:lang w:val="en-US"/>
        </w:rPr>
        <w:t xml:space="preserve">From DFT to machine learning: recent approaches to materials science–a review. </w:t>
      </w:r>
      <w:r w:rsidRPr="005D4994">
        <w:rPr>
          <w:i/>
          <w:iCs/>
          <w:lang w:val="en-US"/>
        </w:rPr>
        <w:t>Journal of Physics: Materials</w:t>
      </w:r>
      <w:r w:rsidRPr="005D4994">
        <w:rPr>
          <w:lang w:val="en-US"/>
        </w:rPr>
        <w:t xml:space="preserve">, </w:t>
      </w:r>
      <w:r w:rsidRPr="005D4994">
        <w:rPr>
          <w:i/>
          <w:iCs/>
          <w:lang w:val="en-US"/>
        </w:rPr>
        <w:t>2</w:t>
      </w:r>
      <w:r w:rsidRPr="005D4994">
        <w:rPr>
          <w:lang w:val="en-US"/>
        </w:rPr>
        <w:t xml:space="preserve">(3), 032001. </w:t>
      </w:r>
      <w:hyperlink r:id="rId25" w:history="1">
        <w:r w:rsidR="00E8268F" w:rsidRPr="005D4994">
          <w:rPr>
            <w:rStyle w:val="Hyperlink"/>
            <w:lang w:val="en-US"/>
          </w:rPr>
          <w:t>https://doi.org/10.1088/2515-7639/ab084b</w:t>
        </w:r>
      </w:hyperlink>
    </w:p>
    <w:p w14:paraId="2EE0200F" w14:textId="0BC1D262" w:rsidR="002D626B" w:rsidRPr="00AC0BC8" w:rsidRDefault="002D626B" w:rsidP="002D626B">
      <w:pPr>
        <w:pStyle w:val="NormalWeb"/>
        <w:spacing w:before="0" w:beforeAutospacing="0" w:after="0" w:afterAutospacing="0" w:line="480" w:lineRule="auto"/>
        <w:ind w:left="720" w:hanging="720"/>
        <w:rPr>
          <w:lang w:val="en-US"/>
        </w:rPr>
      </w:pPr>
      <w:r w:rsidRPr="002D626B">
        <w:rPr>
          <w:lang w:val="en-US"/>
        </w:rPr>
        <w:t xml:space="preserve">[Seg] </w:t>
      </w:r>
      <w:proofErr w:type="spellStart"/>
      <w:r w:rsidRPr="002D626B">
        <w:rPr>
          <w:lang w:val="en-US"/>
        </w:rPr>
        <w:t>Segler</w:t>
      </w:r>
      <w:proofErr w:type="spellEnd"/>
      <w:r w:rsidRPr="002D626B">
        <w:rPr>
          <w:lang w:val="en-US"/>
        </w:rPr>
        <w:t xml:space="preserve">, M. H. S., Preuss, M., &amp; Waller, M. P. (2018). Planning chemical syntheses with deep neural networks and symbolic AI. </w:t>
      </w:r>
      <w:r w:rsidRPr="00AC0BC8">
        <w:rPr>
          <w:i/>
          <w:iCs/>
          <w:lang w:val="en-US"/>
        </w:rPr>
        <w:t>Nature</w:t>
      </w:r>
      <w:r w:rsidRPr="00AC0BC8">
        <w:rPr>
          <w:lang w:val="en-US"/>
        </w:rPr>
        <w:t xml:space="preserve">, </w:t>
      </w:r>
      <w:r w:rsidRPr="00AC0BC8">
        <w:rPr>
          <w:i/>
          <w:iCs/>
          <w:lang w:val="en-US"/>
        </w:rPr>
        <w:t>555</w:t>
      </w:r>
      <w:r w:rsidRPr="00AC0BC8">
        <w:rPr>
          <w:lang w:val="en-US"/>
        </w:rPr>
        <w:t>(7698), 604–610. https://doi.org/10.1038/nature25978</w:t>
      </w:r>
    </w:p>
    <w:p w14:paraId="160CD4A5" w14:textId="009AA68C" w:rsidR="00E8268F" w:rsidRPr="00D803B5" w:rsidRDefault="00E8268F" w:rsidP="00E8268F">
      <w:pPr>
        <w:pStyle w:val="NormalWeb"/>
        <w:spacing w:before="0" w:beforeAutospacing="0" w:after="0" w:afterAutospacing="0" w:line="480" w:lineRule="auto"/>
        <w:ind w:left="720" w:hanging="720"/>
        <w:rPr>
          <w:lang w:val="en-US"/>
        </w:rPr>
      </w:pPr>
      <w:r w:rsidRPr="00D803B5">
        <w:rPr>
          <w:lang w:val="en-US"/>
        </w:rPr>
        <w:t xml:space="preserve">[Sha] Sha, W., Guo, Y., Yuan, Q., Tang, S., Zhang, X., Lu, S., Guo, X., Cao, Y. C., &amp; Cheng, S. (2020). </w:t>
      </w:r>
      <w:r w:rsidRPr="00E8268F">
        <w:rPr>
          <w:lang w:val="en-US"/>
        </w:rPr>
        <w:t xml:space="preserve">Artificial Intelligence to Power the Future of Materials Science </w:t>
      </w:r>
      <w:r w:rsidRPr="00E8268F">
        <w:rPr>
          <w:lang w:val="en-US"/>
        </w:rPr>
        <w:lastRenderedPageBreak/>
        <w:t xml:space="preserve">and Engineering. </w:t>
      </w:r>
      <w:r w:rsidRPr="00D803B5">
        <w:rPr>
          <w:i/>
          <w:iCs/>
          <w:lang w:val="en-US"/>
        </w:rPr>
        <w:t>Advanced Intelligent Systems</w:t>
      </w:r>
      <w:r w:rsidRPr="00D803B5">
        <w:rPr>
          <w:lang w:val="en-US"/>
        </w:rPr>
        <w:t xml:space="preserve">, </w:t>
      </w:r>
      <w:r w:rsidRPr="00D803B5">
        <w:rPr>
          <w:i/>
          <w:iCs/>
          <w:lang w:val="en-US"/>
        </w:rPr>
        <w:t>2</w:t>
      </w:r>
      <w:r w:rsidRPr="00D803B5">
        <w:rPr>
          <w:lang w:val="en-US"/>
        </w:rPr>
        <w:t>(4), 1900143. https://doi.org/10.1002/aisy.201900143</w:t>
      </w:r>
    </w:p>
    <w:p w14:paraId="4BDA1316" w14:textId="5433FACA" w:rsidR="004E080F" w:rsidRDefault="004E080F" w:rsidP="004E080F">
      <w:pPr>
        <w:pStyle w:val="NormalWeb"/>
        <w:spacing w:before="0" w:beforeAutospacing="0" w:after="0" w:afterAutospacing="0" w:line="480" w:lineRule="auto"/>
        <w:ind w:left="720" w:hanging="720"/>
      </w:pPr>
      <w:r w:rsidRPr="00D803B5">
        <w:rPr>
          <w:lang w:val="en-US"/>
        </w:rPr>
        <w:t xml:space="preserve">[Shack] Shackelford, J. F. (2022). </w:t>
      </w:r>
      <w:r w:rsidRPr="004E080F">
        <w:rPr>
          <w:i/>
          <w:iCs/>
          <w:lang w:val="en-US"/>
        </w:rPr>
        <w:t>Introduction to Materials Science for Engineers</w:t>
      </w:r>
      <w:r w:rsidRPr="004E080F">
        <w:rPr>
          <w:lang w:val="en-US"/>
        </w:rPr>
        <w:t xml:space="preserve"> (8ste </w:t>
      </w:r>
      <w:proofErr w:type="spellStart"/>
      <w:r w:rsidRPr="004E080F">
        <w:rPr>
          <w:lang w:val="en-US"/>
        </w:rPr>
        <w:t>editie</w:t>
      </w:r>
      <w:proofErr w:type="spellEnd"/>
      <w:r w:rsidRPr="004E080F">
        <w:rPr>
          <w:lang w:val="en-US"/>
        </w:rPr>
        <w:t xml:space="preserve">). </w:t>
      </w:r>
      <w:r w:rsidRPr="004E080F">
        <w:t>PEARSON INDIA.</w:t>
      </w:r>
    </w:p>
    <w:p w14:paraId="7CD727F9" w14:textId="7C6FF67F" w:rsidR="000E130B" w:rsidRDefault="000E130B" w:rsidP="000E130B">
      <w:pPr>
        <w:pStyle w:val="NormalWeb"/>
        <w:spacing w:before="0" w:beforeAutospacing="0" w:after="0" w:afterAutospacing="0" w:line="480" w:lineRule="auto"/>
        <w:ind w:left="720" w:hanging="720"/>
      </w:pPr>
      <w:r>
        <w:t>[</w:t>
      </w:r>
      <w:proofErr w:type="spellStart"/>
      <w:r>
        <w:t>Verhoev</w:t>
      </w:r>
      <w:proofErr w:type="spellEnd"/>
      <w:r>
        <w:t xml:space="preserve">] </w:t>
      </w:r>
      <w:r w:rsidRPr="000E130B">
        <w:t xml:space="preserve">Verhoeven, N. (2018). </w:t>
      </w:r>
      <w:r w:rsidRPr="000E130B">
        <w:rPr>
          <w:i/>
          <w:iCs/>
        </w:rPr>
        <w:t>Wat is onderzoek?</w:t>
      </w:r>
      <w:r w:rsidRPr="000E130B">
        <w:t xml:space="preserve"> (6de editie). Boom Lemma.</w:t>
      </w:r>
    </w:p>
    <w:p w14:paraId="6E506656" w14:textId="7D27FBCC" w:rsidR="009D196E" w:rsidRDefault="009D196E" w:rsidP="000E130B">
      <w:pPr>
        <w:pStyle w:val="NormalWeb"/>
        <w:spacing w:before="0" w:beforeAutospacing="0" w:after="0" w:afterAutospacing="0" w:line="480" w:lineRule="auto"/>
        <w:ind w:left="720" w:hanging="720"/>
      </w:pPr>
      <w:r>
        <w:t xml:space="preserve">[Weber] Weber, M. (2011) </w:t>
      </w:r>
      <w:r w:rsidRPr="009D196E">
        <w:rPr>
          <w:i/>
          <w:iCs/>
        </w:rPr>
        <w:t xml:space="preserve">Handboek ontwerpgericht wetenschappelijk onderzoek. Wetenschap met effect </w:t>
      </w:r>
      <w:r w:rsidRPr="009D196E">
        <w:t>(pp.177-202)</w:t>
      </w:r>
      <w:r>
        <w:t xml:space="preserve"> </w:t>
      </w:r>
      <w:proofErr w:type="spellStart"/>
      <w:r w:rsidRPr="009D196E">
        <w:t>Chapter</w:t>
      </w:r>
      <w:proofErr w:type="spellEnd"/>
      <w:r w:rsidRPr="009D196E">
        <w:t xml:space="preserve">: </w:t>
      </w:r>
      <w:r>
        <w:t xml:space="preserve">11. </w:t>
      </w:r>
      <w:r w:rsidRPr="009D196E">
        <w:t>Boom Lemma</w:t>
      </w:r>
      <w:r w:rsidR="002C753F">
        <w:t xml:space="preserve">. </w:t>
      </w:r>
      <w:r w:rsidR="002C753F" w:rsidRPr="002C753F">
        <w:t>Editors: Joan van Aken, Daan Andriessen</w:t>
      </w:r>
      <w:r>
        <w:t xml:space="preserve"> </w:t>
      </w:r>
    </w:p>
    <w:p w14:paraId="01F3CA3B" w14:textId="34870011" w:rsidR="00263CD8" w:rsidRDefault="00263CD8" w:rsidP="00263CD8">
      <w:pPr>
        <w:pStyle w:val="NormalWeb"/>
        <w:spacing w:before="0" w:beforeAutospacing="0" w:after="0" w:afterAutospacing="0" w:line="480" w:lineRule="auto"/>
        <w:ind w:left="720" w:hanging="720"/>
        <w:rPr>
          <w:lang w:val="en-US"/>
        </w:rPr>
      </w:pPr>
      <w:r>
        <w:t>[Wei]</w:t>
      </w:r>
      <w:r w:rsidRPr="00263CD8">
        <w:t xml:space="preserve"> Wei, J., </w:t>
      </w:r>
      <w:proofErr w:type="spellStart"/>
      <w:r w:rsidRPr="00263CD8">
        <w:t>Chu</w:t>
      </w:r>
      <w:proofErr w:type="spellEnd"/>
      <w:r w:rsidRPr="00263CD8">
        <w:t xml:space="preserve">, X., Sun, X., </w:t>
      </w:r>
      <w:proofErr w:type="spellStart"/>
      <w:r w:rsidRPr="00263CD8">
        <w:t>Xu</w:t>
      </w:r>
      <w:proofErr w:type="spellEnd"/>
      <w:r w:rsidRPr="00263CD8">
        <w:t xml:space="preserve">, K., </w:t>
      </w:r>
      <w:proofErr w:type="spellStart"/>
      <w:r w:rsidRPr="00263CD8">
        <w:t>Deng</w:t>
      </w:r>
      <w:proofErr w:type="spellEnd"/>
      <w:r w:rsidRPr="00263CD8">
        <w:t xml:space="preserve">, H., Chen, J., Wei, Z., &amp; Lei, M. (2019b). </w:t>
      </w:r>
      <w:r w:rsidRPr="00263CD8">
        <w:rPr>
          <w:lang w:val="en-US"/>
        </w:rPr>
        <w:t xml:space="preserve">Machine learning in materials science. </w:t>
      </w:r>
      <w:proofErr w:type="spellStart"/>
      <w:r w:rsidRPr="00263CD8">
        <w:rPr>
          <w:i/>
          <w:iCs/>
          <w:lang w:val="en-US"/>
        </w:rPr>
        <w:t>InfoMat</w:t>
      </w:r>
      <w:proofErr w:type="spellEnd"/>
      <w:r w:rsidRPr="00263CD8">
        <w:rPr>
          <w:lang w:val="en-US"/>
        </w:rPr>
        <w:t xml:space="preserve">, </w:t>
      </w:r>
      <w:r w:rsidRPr="00263CD8">
        <w:rPr>
          <w:i/>
          <w:iCs/>
          <w:lang w:val="en-US"/>
        </w:rPr>
        <w:t>1</w:t>
      </w:r>
      <w:r w:rsidRPr="00263CD8">
        <w:rPr>
          <w:lang w:val="en-US"/>
        </w:rPr>
        <w:t xml:space="preserve">(3), 338–358. </w:t>
      </w:r>
      <w:hyperlink r:id="rId26" w:history="1">
        <w:r w:rsidR="00E8268F" w:rsidRPr="000D1040">
          <w:rPr>
            <w:rStyle w:val="Hyperlink"/>
            <w:lang w:val="en-US"/>
          </w:rPr>
          <w:t>https://doi.org/10.1002/inf2.12028</w:t>
        </w:r>
      </w:hyperlink>
    </w:p>
    <w:p w14:paraId="16BEABD8" w14:textId="378901EE" w:rsidR="00E8268F" w:rsidRDefault="00E8268F" w:rsidP="00263CD8">
      <w:pPr>
        <w:pStyle w:val="NormalWeb"/>
        <w:spacing w:before="0" w:beforeAutospacing="0" w:after="0" w:afterAutospacing="0" w:line="480" w:lineRule="auto"/>
        <w:ind w:left="720" w:hanging="720"/>
        <w:rPr>
          <w:i/>
          <w:iCs/>
          <w:lang w:val="en-US"/>
        </w:rPr>
      </w:pPr>
      <w:r>
        <w:rPr>
          <w:lang w:val="en-US"/>
        </w:rPr>
        <w:t>[Xi]</w:t>
      </w:r>
      <w:r w:rsidRPr="00E8268F">
        <w:rPr>
          <w:rFonts w:ascii="Arial" w:hAnsi="Arial" w:cs="Arial"/>
          <w:color w:val="222222"/>
          <w:sz w:val="20"/>
          <w:szCs w:val="20"/>
          <w:shd w:val="clear" w:color="auto" w:fill="FFFFFF"/>
          <w:lang w:val="en-US"/>
        </w:rPr>
        <w:t xml:space="preserve"> </w:t>
      </w:r>
      <w:r w:rsidRPr="00D803B5">
        <w:rPr>
          <w:lang w:val="en-US"/>
        </w:rPr>
        <w:t>Xi, Z. (2021). Functional Nanomaterials Design in the Workflow of Building Machine-Learning Models.</w:t>
      </w:r>
      <w:r w:rsidRPr="00E8268F">
        <w:rPr>
          <w:rFonts w:ascii="Arial" w:hAnsi="Arial" w:cs="Arial"/>
          <w:color w:val="222222"/>
          <w:sz w:val="20"/>
          <w:szCs w:val="20"/>
          <w:shd w:val="clear" w:color="auto" w:fill="FFFFFF"/>
          <w:lang w:val="en-US"/>
        </w:rPr>
        <w:t> </w:t>
      </w:r>
      <w:proofErr w:type="spellStart"/>
      <w:r w:rsidRPr="00D803B5">
        <w:rPr>
          <w:i/>
          <w:iCs/>
          <w:lang w:val="en-US"/>
        </w:rPr>
        <w:t>arXiv</w:t>
      </w:r>
      <w:proofErr w:type="spellEnd"/>
      <w:r w:rsidRPr="00D803B5">
        <w:rPr>
          <w:i/>
          <w:iCs/>
          <w:lang w:val="en-US"/>
        </w:rPr>
        <w:t xml:space="preserve"> preprint arXiv:2108.13171.</w:t>
      </w:r>
    </w:p>
    <w:p w14:paraId="021C47E7" w14:textId="03A91818" w:rsidR="001F2D1A" w:rsidRPr="0065566E" w:rsidRDefault="001F2D1A" w:rsidP="001F2D1A">
      <w:pPr>
        <w:pStyle w:val="NormalWeb"/>
        <w:spacing w:before="0" w:beforeAutospacing="0" w:after="0" w:afterAutospacing="0" w:line="480" w:lineRule="auto"/>
        <w:ind w:left="720" w:hanging="720"/>
        <w:rPr>
          <w:lang w:val="en-US"/>
        </w:rPr>
      </w:pPr>
      <w:r w:rsidRPr="00AC0BC8">
        <w:rPr>
          <w:lang w:val="en-US"/>
        </w:rPr>
        <w:t>[Yuan]</w:t>
      </w:r>
      <w:r w:rsidRPr="001F2D1A">
        <w:rPr>
          <w:lang w:val="en-US"/>
        </w:rPr>
        <w:t xml:space="preserve"> Yuan, R., Liu, Z., Balachandran, P. V., </w:t>
      </w:r>
      <w:proofErr w:type="spellStart"/>
      <w:r w:rsidRPr="001F2D1A">
        <w:rPr>
          <w:lang w:val="en-US"/>
        </w:rPr>
        <w:t>Xue</w:t>
      </w:r>
      <w:proofErr w:type="spellEnd"/>
      <w:r w:rsidRPr="001F2D1A">
        <w:rPr>
          <w:lang w:val="en-US"/>
        </w:rPr>
        <w:t xml:space="preserve">, D., Zhou, Y., Ding, X., Sun, J., </w:t>
      </w:r>
      <w:proofErr w:type="spellStart"/>
      <w:r w:rsidRPr="001F2D1A">
        <w:rPr>
          <w:lang w:val="en-US"/>
        </w:rPr>
        <w:t>Xue</w:t>
      </w:r>
      <w:proofErr w:type="spellEnd"/>
      <w:r w:rsidRPr="001F2D1A">
        <w:rPr>
          <w:lang w:val="en-US"/>
        </w:rPr>
        <w:t xml:space="preserve">, D., &amp; </w:t>
      </w:r>
      <w:proofErr w:type="spellStart"/>
      <w:r w:rsidRPr="001F2D1A">
        <w:rPr>
          <w:lang w:val="en-US"/>
        </w:rPr>
        <w:t>Lookman</w:t>
      </w:r>
      <w:proofErr w:type="spellEnd"/>
      <w:r w:rsidRPr="001F2D1A">
        <w:rPr>
          <w:lang w:val="en-US"/>
        </w:rPr>
        <w:t xml:space="preserve">, T. (2018). Accelerated Discovery of Large </w:t>
      </w:r>
      <w:proofErr w:type="spellStart"/>
      <w:r w:rsidRPr="001F2D1A">
        <w:rPr>
          <w:lang w:val="en-US"/>
        </w:rPr>
        <w:t>Electrostrains</w:t>
      </w:r>
      <w:proofErr w:type="spellEnd"/>
      <w:r w:rsidRPr="001F2D1A">
        <w:rPr>
          <w:lang w:val="en-US"/>
        </w:rPr>
        <w:t xml:space="preserve"> in </w:t>
      </w:r>
      <w:proofErr w:type="spellStart"/>
      <w:r w:rsidRPr="001F2D1A">
        <w:rPr>
          <w:lang w:val="en-US"/>
        </w:rPr>
        <w:t>BaTiO</w:t>
      </w:r>
      <w:proofErr w:type="spellEnd"/>
      <w:r w:rsidRPr="001F2D1A">
        <w:rPr>
          <w:lang w:val="en-US"/>
        </w:rPr>
        <w:t xml:space="preserve"> 3 ‐Based </w:t>
      </w:r>
      <w:proofErr w:type="spellStart"/>
      <w:r w:rsidRPr="001F2D1A">
        <w:rPr>
          <w:lang w:val="en-US"/>
        </w:rPr>
        <w:t>Piezoelectrics</w:t>
      </w:r>
      <w:proofErr w:type="spellEnd"/>
      <w:r w:rsidRPr="001F2D1A">
        <w:rPr>
          <w:lang w:val="en-US"/>
        </w:rPr>
        <w:t xml:space="preserve"> Using Active Learning. </w:t>
      </w:r>
      <w:r w:rsidRPr="0065566E">
        <w:rPr>
          <w:i/>
          <w:iCs/>
          <w:lang w:val="en-US"/>
        </w:rPr>
        <w:t>Advanced Materials</w:t>
      </w:r>
      <w:r w:rsidRPr="0065566E">
        <w:rPr>
          <w:lang w:val="en-US"/>
        </w:rPr>
        <w:t xml:space="preserve">, </w:t>
      </w:r>
      <w:r w:rsidRPr="0065566E">
        <w:rPr>
          <w:i/>
          <w:iCs/>
          <w:lang w:val="en-US"/>
        </w:rPr>
        <w:t>30</w:t>
      </w:r>
      <w:r w:rsidRPr="0065566E">
        <w:rPr>
          <w:lang w:val="en-US"/>
        </w:rPr>
        <w:t>(7), 1702884. https://doi.org/10.1002/adma.201702884</w:t>
      </w:r>
    </w:p>
    <w:p w14:paraId="03DB1206" w14:textId="242080D4" w:rsidR="0065566E" w:rsidRPr="0065566E" w:rsidRDefault="0065566E" w:rsidP="0065566E">
      <w:pPr>
        <w:pStyle w:val="NormalWeb"/>
        <w:spacing w:before="0" w:beforeAutospacing="0" w:after="0" w:afterAutospacing="0" w:line="480" w:lineRule="auto"/>
        <w:ind w:left="720" w:hanging="720"/>
        <w:rPr>
          <w:lang w:val="en-US"/>
        </w:rPr>
      </w:pPr>
      <w:r>
        <w:rPr>
          <w:lang w:val="en-US"/>
        </w:rPr>
        <w:t>[</w:t>
      </w:r>
      <w:proofErr w:type="spellStart"/>
      <w:r>
        <w:rPr>
          <w:lang w:val="en-US"/>
        </w:rPr>
        <w:t>Zur</w:t>
      </w:r>
      <w:proofErr w:type="spellEnd"/>
      <w:r>
        <w:rPr>
          <w:lang w:val="en-US"/>
        </w:rPr>
        <w:t>]</w:t>
      </w:r>
      <w:r w:rsidRPr="0065566E">
        <w:rPr>
          <w:lang w:val="en-US"/>
        </w:rPr>
        <w:t xml:space="preserve"> </w:t>
      </w:r>
      <w:bookmarkStart w:id="34" w:name="_Hlk99388538"/>
      <w:proofErr w:type="spellStart"/>
      <w:r w:rsidRPr="0065566E">
        <w:rPr>
          <w:lang w:val="en-US"/>
        </w:rPr>
        <w:t>ŻUrański</w:t>
      </w:r>
      <w:bookmarkEnd w:id="34"/>
      <w:proofErr w:type="spellEnd"/>
      <w:r w:rsidRPr="0065566E">
        <w:rPr>
          <w:lang w:val="en-US"/>
        </w:rPr>
        <w:t xml:space="preserve">, A. M., Martinez Alvarado, J. I., Shields, B. J., &amp; Doyle, A. G. (2021). Predicting Reaction Yields via Supervised Learning. </w:t>
      </w:r>
      <w:r w:rsidRPr="0065566E">
        <w:rPr>
          <w:i/>
          <w:iCs/>
          <w:lang w:val="en-US"/>
        </w:rPr>
        <w:t>Accounts of Chemical Research</w:t>
      </w:r>
      <w:r w:rsidRPr="0065566E">
        <w:rPr>
          <w:lang w:val="en-US"/>
        </w:rPr>
        <w:t xml:space="preserve">, </w:t>
      </w:r>
      <w:r w:rsidRPr="0065566E">
        <w:rPr>
          <w:i/>
          <w:iCs/>
          <w:lang w:val="en-US"/>
        </w:rPr>
        <w:t>54</w:t>
      </w:r>
      <w:r w:rsidRPr="0065566E">
        <w:rPr>
          <w:lang w:val="en-US"/>
        </w:rPr>
        <w:t>(8), 1856–1865. https://doi.org/10.1021/acs.accounts.0c00770</w:t>
      </w:r>
    </w:p>
    <w:p w14:paraId="1E1BD983" w14:textId="064F1D37" w:rsidR="001F2D1A" w:rsidRPr="00E8268F" w:rsidRDefault="001F2D1A" w:rsidP="00263CD8">
      <w:pPr>
        <w:pStyle w:val="NormalWeb"/>
        <w:spacing w:before="0" w:beforeAutospacing="0" w:after="0" w:afterAutospacing="0" w:line="480" w:lineRule="auto"/>
        <w:ind w:left="720" w:hanging="720"/>
        <w:rPr>
          <w:lang w:val="en-US"/>
        </w:rPr>
      </w:pPr>
    </w:p>
    <w:p w14:paraId="45DE480E" w14:textId="65257AE8" w:rsidR="000E130B" w:rsidRPr="00263CD8" w:rsidRDefault="000E130B" w:rsidP="00E12251">
      <w:pPr>
        <w:pStyle w:val="NormalWeb"/>
        <w:spacing w:before="0" w:beforeAutospacing="0" w:after="0" w:afterAutospacing="0" w:line="480" w:lineRule="auto"/>
        <w:ind w:left="720" w:hanging="720"/>
        <w:rPr>
          <w:lang w:val="en-US"/>
        </w:rPr>
      </w:pPr>
    </w:p>
    <w:p w14:paraId="22711947" w14:textId="0BD99BFA" w:rsidR="00E12251" w:rsidRPr="00263CD8" w:rsidRDefault="00E12251" w:rsidP="00AA2508"/>
    <w:sectPr w:rsidR="00E12251" w:rsidRPr="00263CD8">
      <w:footerReference w:type="default" r:id="rId27"/>
      <w:footerReference w:type="first" r:id="rId28"/>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9C4DED" w14:textId="77777777" w:rsidR="00270CA6" w:rsidRDefault="00270CA6" w:rsidP="00C6554A">
      <w:pPr>
        <w:spacing w:before="0" w:after="0" w:line="240" w:lineRule="auto"/>
      </w:pPr>
      <w:r>
        <w:separator/>
      </w:r>
    </w:p>
  </w:endnote>
  <w:endnote w:type="continuationSeparator" w:id="0">
    <w:p w14:paraId="5022B4E6" w14:textId="77777777" w:rsidR="00270CA6" w:rsidRDefault="00270CA6"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7A984" w14:textId="65569CDD" w:rsidR="00E81B4B" w:rsidRDefault="00E81B4B">
    <w:pPr>
      <w:pStyle w:val="Footer"/>
    </w:pPr>
    <w:r>
      <w:rPr>
        <w:noProof/>
      </w:rPr>
      <mc:AlternateContent>
        <mc:Choice Requires="wps">
          <w:drawing>
            <wp:anchor distT="0" distB="0" distL="114300" distR="114300" simplePos="0" relativeHeight="251659264" behindDoc="0" locked="0" layoutInCell="0" allowOverlap="1" wp14:anchorId="46CCC34B" wp14:editId="196B69BE">
              <wp:simplePos x="0" y="0"/>
              <wp:positionH relativeFrom="page">
                <wp:posOffset>0</wp:posOffset>
              </wp:positionH>
              <wp:positionV relativeFrom="page">
                <wp:posOffset>9594215</wp:posOffset>
              </wp:positionV>
              <wp:extent cx="7772400" cy="273050"/>
              <wp:effectExtent l="0" t="0" r="0" b="12700"/>
              <wp:wrapNone/>
              <wp:docPr id="1" name="MSIPCM4fb4429e957372d03e4e9af7" descr="{&quot;HashCode&quot;:-522956323,&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CCD2654" w14:textId="79772675" w:rsidR="00E81B4B" w:rsidRPr="00146561" w:rsidRDefault="00E81B4B" w:rsidP="00176CCA">
                          <w:pPr>
                            <w:spacing w:before="0" w:after="0"/>
                            <w:jc w:val="center"/>
                            <w:rPr>
                              <w:rFonts w:ascii="Calibri" w:hAnsi="Calibri" w:cs="Calibri"/>
                              <w:color w:val="000000"/>
                              <w:sz w:val="20"/>
                            </w:rPr>
                          </w:pPr>
                          <w:r>
                            <w:rPr>
                              <w:rFonts w:ascii="Calibri" w:hAnsi="Calibri" w:cs="Calibri"/>
                              <w:color w:val="000000"/>
                              <w:sz w:val="20"/>
                            </w:rPr>
                            <w:t>General Business</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46CCC34B" id="_x0000_t202" coordsize="21600,21600" o:spt="202" path="m,l,21600r21600,l21600,xe">
              <v:stroke joinstyle="miter"/>
              <v:path gradientshapeok="t" o:connecttype="rect"/>
            </v:shapetype>
            <v:shape id="MSIPCM4fb4429e957372d03e4e9af7" o:spid="_x0000_s1026" type="#_x0000_t202" alt="{&quot;HashCode&quot;:-522956323,&quot;Height&quot;:792.0,&quot;Width&quot;:612.0,&quot;Placement&quot;:&quot;Footer&quot;,&quot;Index&quot;:&quot;Primary&quot;,&quot;Section&quot;:1,&quot;Top&quot;:0.0,&quot;Left&quot;:0.0}" style="position:absolute;left:0;text-align:left;margin-left:0;margin-top:755.4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" o:allowincell="f" filled="f" stroked="f" strokeweight=".5pt">
              <v:textbox inset=",0,,0">
                <w:txbxContent>
                  <w:p w14:paraId="1CCD2654" w14:textId="79772675" w:rsidR="00E81B4B" w:rsidRPr="00146561" w:rsidRDefault="00E81B4B" w:rsidP="00176CCA">
                    <w:pPr>
                      <w:spacing w:before="0" w:after="0"/>
                      <w:jc w:val="center"/>
                      <w:rPr>
                        <w:rFonts w:ascii="Calibri" w:hAnsi="Calibri" w:cs="Calibri"/>
                        <w:color w:val="000000"/>
                        <w:sz w:val="20"/>
                      </w:rPr>
                    </w:pPr>
                    <w:r>
                      <w:rPr>
                        <w:rFonts w:ascii="Calibri" w:hAnsi="Calibri" w:cs="Calibri"/>
                        <w:color w:val="000000"/>
                        <w:sz w:val="20"/>
                      </w:rPr>
                      <w:t>General Business</w:t>
                    </w:r>
                  </w:p>
                </w:txbxContent>
              </v:textbox>
              <w10:wrap anchorx="page" anchory="page"/>
            </v:shape>
          </w:pict>
        </mc:Fallback>
      </mc:AlternateContent>
    </w:r>
    <w:r>
      <w:t xml:space="preserve">Page </w:t>
    </w:r>
    <w:r>
      <w:fldChar w:fldCharType="begin"/>
    </w:r>
    <w:r>
      <w:instrText xml:space="preserve"> PAGE  \* Arabic  \* MERGEFORMAT </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E3661" w14:textId="2E7A4D0B" w:rsidR="00E81B4B" w:rsidRDefault="00E81B4B">
    <w:pPr>
      <w:pStyle w:val="Footer"/>
    </w:pPr>
    <w:r>
      <w:rPr>
        <w:noProof/>
      </w:rPr>
      <mc:AlternateContent>
        <mc:Choice Requires="wps">
          <w:drawing>
            <wp:anchor distT="0" distB="0" distL="114300" distR="114300" simplePos="0" relativeHeight="251660288" behindDoc="0" locked="0" layoutInCell="0" allowOverlap="1" wp14:anchorId="24EA7444" wp14:editId="49C843D8">
              <wp:simplePos x="0" y="0"/>
              <wp:positionH relativeFrom="page">
                <wp:posOffset>0</wp:posOffset>
              </wp:positionH>
              <wp:positionV relativeFrom="page">
                <wp:posOffset>9594215</wp:posOffset>
              </wp:positionV>
              <wp:extent cx="7772400" cy="273050"/>
              <wp:effectExtent l="0" t="0" r="0" b="12700"/>
              <wp:wrapNone/>
              <wp:docPr id="2" name="MSIPCMd1e844188d81dbfd1aa74c6b" descr="{&quot;HashCode&quot;:-522956323,&quot;Height&quot;:792.0,&quot;Width&quot;:612.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45BAB6A" w14:textId="71B6D797" w:rsidR="00E81B4B" w:rsidRPr="00146561" w:rsidRDefault="00E81B4B" w:rsidP="00146561">
                          <w:pPr>
                            <w:spacing w:before="0" w:after="0"/>
                            <w:jc w:val="center"/>
                            <w:rPr>
                              <w:rFonts w:ascii="Calibri" w:hAnsi="Calibri" w:cs="Calibri"/>
                              <w:color w:val="000000"/>
                              <w:sz w:val="20"/>
                            </w:rPr>
                          </w:pPr>
                          <w:r w:rsidRPr="00146561">
                            <w:rPr>
                              <w:rFonts w:ascii="Calibri" w:hAnsi="Calibri" w:cs="Calibri"/>
                              <w:color w:val="000000"/>
                              <w:sz w:val="20"/>
                            </w:rPr>
                            <w:t>General Business</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24EA7444" id="_x0000_t202" coordsize="21600,21600" o:spt="202" path="m,l,21600r21600,l21600,xe">
              <v:stroke joinstyle="miter"/>
              <v:path gradientshapeok="t" o:connecttype="rect"/>
            </v:shapetype>
            <v:shape id="MSIPCMd1e844188d81dbfd1aa74c6b" o:spid="_x0000_s1027" type="#_x0000_t202" alt="{&quot;HashCode&quot;:-522956323,&quot;Height&quot;:792.0,&quot;Width&quot;:612.0,&quot;Placement&quot;:&quot;Footer&quot;,&quot;Index&quot;:&quot;FirstPage&quot;,&quot;Section&quot;:1,&quot;Top&quot;:0.0,&quot;Left&quot;:0.0}" style="position:absolute;left:0;text-align:left;margin-left:0;margin-top:755.45pt;width:612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" o:allowincell="f" filled="f" stroked="f" strokeweight=".5pt">
              <v:textbox inset=",0,,0">
                <w:txbxContent>
                  <w:p w14:paraId="145BAB6A" w14:textId="71B6D797" w:rsidR="00E81B4B" w:rsidRPr="00146561" w:rsidRDefault="00E81B4B" w:rsidP="00146561">
                    <w:pPr>
                      <w:spacing w:before="0" w:after="0"/>
                      <w:jc w:val="center"/>
                      <w:rPr>
                        <w:rFonts w:ascii="Calibri" w:hAnsi="Calibri" w:cs="Calibri"/>
                        <w:color w:val="000000"/>
                        <w:sz w:val="20"/>
                      </w:rPr>
                    </w:pPr>
                    <w:r w:rsidRPr="00146561">
                      <w:rPr>
                        <w:rFonts w:ascii="Calibri" w:hAnsi="Calibri" w:cs="Calibri"/>
                        <w:color w:val="000000"/>
                        <w:sz w:val="20"/>
                      </w:rPr>
                      <w:t>General Business</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D216C5" w14:textId="77777777" w:rsidR="00270CA6" w:rsidRDefault="00270CA6" w:rsidP="00C6554A">
      <w:pPr>
        <w:spacing w:before="0" w:after="0" w:line="240" w:lineRule="auto"/>
      </w:pPr>
      <w:r>
        <w:separator/>
      </w:r>
    </w:p>
  </w:footnote>
  <w:footnote w:type="continuationSeparator" w:id="0">
    <w:p w14:paraId="15C30E64" w14:textId="77777777" w:rsidR="00270CA6" w:rsidRDefault="00270CA6"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948095B"/>
    <w:multiLevelType w:val="hybridMultilevel"/>
    <w:tmpl w:val="6F04621A"/>
    <w:lvl w:ilvl="0" w:tplc="0409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19E47772"/>
    <w:multiLevelType w:val="hybridMultilevel"/>
    <w:tmpl w:val="74B84BC4"/>
    <w:lvl w:ilvl="0" w:tplc="C97C513A">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 w15:restartNumberingAfterBreak="0">
    <w:nsid w:val="1BFB2451"/>
    <w:multiLevelType w:val="hybridMultilevel"/>
    <w:tmpl w:val="105E3D7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22763B8A"/>
    <w:multiLevelType w:val="hybridMultilevel"/>
    <w:tmpl w:val="FB6638B2"/>
    <w:lvl w:ilvl="0" w:tplc="39106884">
      <w:numFmt w:val="bullet"/>
      <w:lvlText w:val="-"/>
      <w:lvlJc w:val="left"/>
      <w:pPr>
        <w:ind w:left="720" w:hanging="360"/>
      </w:pPr>
      <w:rPr>
        <w:rFonts w:ascii="Constantia" w:eastAsia="MS Mincho"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640832"/>
    <w:multiLevelType w:val="hybridMultilevel"/>
    <w:tmpl w:val="1890C3BA"/>
    <w:lvl w:ilvl="0" w:tplc="3DC636BC">
      <w:numFmt w:val="bullet"/>
      <w:lvlText w:val="-"/>
      <w:lvlJc w:val="left"/>
      <w:pPr>
        <w:ind w:left="720" w:hanging="360"/>
      </w:pPr>
      <w:rPr>
        <w:rFonts w:ascii="Constantia" w:eastAsiaTheme="minorHAnsi" w:hAnsi="Constantia"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2B4D744E"/>
    <w:multiLevelType w:val="hybridMultilevel"/>
    <w:tmpl w:val="24DEAA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BF5145A"/>
    <w:multiLevelType w:val="hybridMultilevel"/>
    <w:tmpl w:val="E2DEF7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0DD2108"/>
    <w:multiLevelType w:val="hybridMultilevel"/>
    <w:tmpl w:val="C61250A0"/>
    <w:lvl w:ilvl="0" w:tplc="3DC636BC">
      <w:numFmt w:val="bullet"/>
      <w:lvlText w:val="-"/>
      <w:lvlJc w:val="left"/>
      <w:pPr>
        <w:ind w:left="720" w:hanging="360"/>
      </w:pPr>
      <w:rPr>
        <w:rFonts w:ascii="Constantia" w:eastAsiaTheme="minorHAnsi"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42E916CF"/>
    <w:multiLevelType w:val="hybridMultilevel"/>
    <w:tmpl w:val="6CCC3F4C"/>
    <w:lvl w:ilvl="0" w:tplc="FBB278D2">
      <w:numFmt w:val="bullet"/>
      <w:lvlText w:val="-"/>
      <w:lvlJc w:val="left"/>
      <w:pPr>
        <w:ind w:left="720" w:hanging="360"/>
      </w:pPr>
      <w:rPr>
        <w:rFonts w:ascii="Constantia" w:eastAsia="MS Mincho"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C8A151F"/>
    <w:multiLevelType w:val="hybridMultilevel"/>
    <w:tmpl w:val="B9A6A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AE72C4"/>
    <w:multiLevelType w:val="hybridMultilevel"/>
    <w:tmpl w:val="15246F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50911DA0"/>
    <w:multiLevelType w:val="hybridMultilevel"/>
    <w:tmpl w:val="3F8EBC26"/>
    <w:lvl w:ilvl="0" w:tplc="809EBB2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F36706"/>
    <w:multiLevelType w:val="hybridMultilevel"/>
    <w:tmpl w:val="60DE860E"/>
    <w:lvl w:ilvl="0" w:tplc="3DC636BC">
      <w:numFmt w:val="bullet"/>
      <w:lvlText w:val="-"/>
      <w:lvlJc w:val="left"/>
      <w:pPr>
        <w:ind w:left="720" w:hanging="360"/>
      </w:pPr>
      <w:rPr>
        <w:rFonts w:ascii="Constantia" w:eastAsiaTheme="minorHAnsi"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6D7F6B3F"/>
    <w:multiLevelType w:val="hybridMultilevel"/>
    <w:tmpl w:val="7D28F170"/>
    <w:lvl w:ilvl="0" w:tplc="6BECBEC0">
      <w:numFmt w:val="bullet"/>
      <w:lvlText w:val="-"/>
      <w:lvlJc w:val="left"/>
      <w:pPr>
        <w:ind w:left="720" w:hanging="360"/>
      </w:pPr>
      <w:rPr>
        <w:rFonts w:ascii="Constantia" w:eastAsiaTheme="minorHAnsi"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72E757A5"/>
    <w:multiLevelType w:val="multilevel"/>
    <w:tmpl w:val="1E9CC26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8"/>
  </w:num>
  <w:num w:numId="3">
    <w:abstractNumId w:val="8"/>
  </w:num>
  <w:num w:numId="4">
    <w:abstractNumId w:val="9"/>
  </w:num>
  <w:num w:numId="5">
    <w:abstractNumId w:val="21"/>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6"/>
  </w:num>
  <w:num w:numId="17">
    <w:abstractNumId w:val="26"/>
  </w:num>
  <w:num w:numId="18">
    <w:abstractNumId w:val="14"/>
  </w:num>
  <w:num w:numId="19">
    <w:abstractNumId w:val="23"/>
  </w:num>
  <w:num w:numId="20">
    <w:abstractNumId w:val="19"/>
  </w:num>
  <w:num w:numId="21">
    <w:abstractNumId w:val="25"/>
  </w:num>
  <w:num w:numId="22">
    <w:abstractNumId w:val="13"/>
  </w:num>
  <w:num w:numId="23">
    <w:abstractNumId w:val="12"/>
  </w:num>
  <w:num w:numId="24">
    <w:abstractNumId w:val="13"/>
  </w:num>
  <w:num w:numId="25">
    <w:abstractNumId w:val="24"/>
  </w:num>
  <w:num w:numId="26">
    <w:abstractNumId w:val="15"/>
  </w:num>
  <w:num w:numId="27">
    <w:abstractNumId w:val="18"/>
  </w:num>
  <w:num w:numId="28">
    <w:abstractNumId w:val="20"/>
  </w:num>
  <w:num w:numId="29">
    <w:abstractNumId w:val="22"/>
  </w:num>
  <w:num w:numId="30">
    <w:abstractNumId w:val="17"/>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62B"/>
    <w:rsid w:val="00002923"/>
    <w:rsid w:val="00002D99"/>
    <w:rsid w:val="00006EA7"/>
    <w:rsid w:val="000076C5"/>
    <w:rsid w:val="00007C1B"/>
    <w:rsid w:val="00011200"/>
    <w:rsid w:val="000119E3"/>
    <w:rsid w:val="0001233A"/>
    <w:rsid w:val="000156BB"/>
    <w:rsid w:val="00016702"/>
    <w:rsid w:val="00016976"/>
    <w:rsid w:val="00016D05"/>
    <w:rsid w:val="000228C6"/>
    <w:rsid w:val="00022957"/>
    <w:rsid w:val="000249F1"/>
    <w:rsid w:val="0002582B"/>
    <w:rsid w:val="00025FB4"/>
    <w:rsid w:val="0002761F"/>
    <w:rsid w:val="00033303"/>
    <w:rsid w:val="00033DB7"/>
    <w:rsid w:val="00037367"/>
    <w:rsid w:val="00040162"/>
    <w:rsid w:val="0004053E"/>
    <w:rsid w:val="00040BF9"/>
    <w:rsid w:val="000418D5"/>
    <w:rsid w:val="00044938"/>
    <w:rsid w:val="0004576D"/>
    <w:rsid w:val="00045F2D"/>
    <w:rsid w:val="00047342"/>
    <w:rsid w:val="00050115"/>
    <w:rsid w:val="00050CDE"/>
    <w:rsid w:val="000524CF"/>
    <w:rsid w:val="000528CC"/>
    <w:rsid w:val="00052BDA"/>
    <w:rsid w:val="000540CC"/>
    <w:rsid w:val="00057B92"/>
    <w:rsid w:val="0006010F"/>
    <w:rsid w:val="0006205B"/>
    <w:rsid w:val="00062D6E"/>
    <w:rsid w:val="00065BFD"/>
    <w:rsid w:val="00066111"/>
    <w:rsid w:val="000666A8"/>
    <w:rsid w:val="00066DF1"/>
    <w:rsid w:val="000673B3"/>
    <w:rsid w:val="00067B4C"/>
    <w:rsid w:val="0007015A"/>
    <w:rsid w:val="000713BF"/>
    <w:rsid w:val="00071587"/>
    <w:rsid w:val="00071E25"/>
    <w:rsid w:val="000756AA"/>
    <w:rsid w:val="00080808"/>
    <w:rsid w:val="0008144B"/>
    <w:rsid w:val="00085212"/>
    <w:rsid w:val="000868D4"/>
    <w:rsid w:val="00087941"/>
    <w:rsid w:val="00091534"/>
    <w:rsid w:val="000921DB"/>
    <w:rsid w:val="00094EF5"/>
    <w:rsid w:val="000961B3"/>
    <w:rsid w:val="0009748C"/>
    <w:rsid w:val="000A0212"/>
    <w:rsid w:val="000A13B1"/>
    <w:rsid w:val="000A4908"/>
    <w:rsid w:val="000A7FE0"/>
    <w:rsid w:val="000B0583"/>
    <w:rsid w:val="000B1703"/>
    <w:rsid w:val="000C158A"/>
    <w:rsid w:val="000C232C"/>
    <w:rsid w:val="000C3778"/>
    <w:rsid w:val="000C383D"/>
    <w:rsid w:val="000C63FC"/>
    <w:rsid w:val="000C7D11"/>
    <w:rsid w:val="000D2D5E"/>
    <w:rsid w:val="000D2DC3"/>
    <w:rsid w:val="000D4E1D"/>
    <w:rsid w:val="000D697F"/>
    <w:rsid w:val="000D7C73"/>
    <w:rsid w:val="000D7EDD"/>
    <w:rsid w:val="000E130B"/>
    <w:rsid w:val="000E170D"/>
    <w:rsid w:val="000E6231"/>
    <w:rsid w:val="000E6323"/>
    <w:rsid w:val="000E7346"/>
    <w:rsid w:val="000F0048"/>
    <w:rsid w:val="000F2119"/>
    <w:rsid w:val="000F3BFE"/>
    <w:rsid w:val="000F5417"/>
    <w:rsid w:val="000F7402"/>
    <w:rsid w:val="000F75E5"/>
    <w:rsid w:val="000F7C93"/>
    <w:rsid w:val="00101AA8"/>
    <w:rsid w:val="00103B5D"/>
    <w:rsid w:val="00103FCC"/>
    <w:rsid w:val="00106ACE"/>
    <w:rsid w:val="0010746D"/>
    <w:rsid w:val="001076B5"/>
    <w:rsid w:val="00110130"/>
    <w:rsid w:val="001125E0"/>
    <w:rsid w:val="00113108"/>
    <w:rsid w:val="001164C5"/>
    <w:rsid w:val="00120F50"/>
    <w:rsid w:val="00121229"/>
    <w:rsid w:val="0012195E"/>
    <w:rsid w:val="00124B28"/>
    <w:rsid w:val="001265EB"/>
    <w:rsid w:val="00126B5A"/>
    <w:rsid w:val="00131FC4"/>
    <w:rsid w:val="00132493"/>
    <w:rsid w:val="00133820"/>
    <w:rsid w:val="00134FEA"/>
    <w:rsid w:val="00140318"/>
    <w:rsid w:val="001414BC"/>
    <w:rsid w:val="00141941"/>
    <w:rsid w:val="00142184"/>
    <w:rsid w:val="001427D8"/>
    <w:rsid w:val="0014485C"/>
    <w:rsid w:val="00146561"/>
    <w:rsid w:val="001468DA"/>
    <w:rsid w:val="00151B6D"/>
    <w:rsid w:val="00153ECB"/>
    <w:rsid w:val="001543D9"/>
    <w:rsid w:val="001550C7"/>
    <w:rsid w:val="0015670C"/>
    <w:rsid w:val="00156B33"/>
    <w:rsid w:val="001571A5"/>
    <w:rsid w:val="00157915"/>
    <w:rsid w:val="00163171"/>
    <w:rsid w:val="00163A0F"/>
    <w:rsid w:val="00164488"/>
    <w:rsid w:val="00164FC4"/>
    <w:rsid w:val="0016570B"/>
    <w:rsid w:val="00165711"/>
    <w:rsid w:val="001664EB"/>
    <w:rsid w:val="001702A1"/>
    <w:rsid w:val="00171CCB"/>
    <w:rsid w:val="00171CE8"/>
    <w:rsid w:val="001747C3"/>
    <w:rsid w:val="0017507C"/>
    <w:rsid w:val="00176CCA"/>
    <w:rsid w:val="00177C4C"/>
    <w:rsid w:val="00181247"/>
    <w:rsid w:val="0018307F"/>
    <w:rsid w:val="00183AA5"/>
    <w:rsid w:val="00184537"/>
    <w:rsid w:val="00187813"/>
    <w:rsid w:val="00187E3D"/>
    <w:rsid w:val="00191E5F"/>
    <w:rsid w:val="00194547"/>
    <w:rsid w:val="00194778"/>
    <w:rsid w:val="00195F3B"/>
    <w:rsid w:val="00196CE1"/>
    <w:rsid w:val="001A1544"/>
    <w:rsid w:val="001A35B0"/>
    <w:rsid w:val="001B034B"/>
    <w:rsid w:val="001B0B1A"/>
    <w:rsid w:val="001B42AE"/>
    <w:rsid w:val="001B52EB"/>
    <w:rsid w:val="001B773A"/>
    <w:rsid w:val="001B77B4"/>
    <w:rsid w:val="001B7DE2"/>
    <w:rsid w:val="001C1F17"/>
    <w:rsid w:val="001C2085"/>
    <w:rsid w:val="001C26FC"/>
    <w:rsid w:val="001C3818"/>
    <w:rsid w:val="001C3EF8"/>
    <w:rsid w:val="001C4635"/>
    <w:rsid w:val="001C50F4"/>
    <w:rsid w:val="001C5FF6"/>
    <w:rsid w:val="001C7B37"/>
    <w:rsid w:val="001D3BB1"/>
    <w:rsid w:val="001D4084"/>
    <w:rsid w:val="001D49F0"/>
    <w:rsid w:val="001D74D1"/>
    <w:rsid w:val="001D7EF2"/>
    <w:rsid w:val="001E0676"/>
    <w:rsid w:val="001E31B6"/>
    <w:rsid w:val="001E5526"/>
    <w:rsid w:val="001E66D3"/>
    <w:rsid w:val="001E73BD"/>
    <w:rsid w:val="001F06D7"/>
    <w:rsid w:val="001F0EA6"/>
    <w:rsid w:val="001F20AD"/>
    <w:rsid w:val="001F2D1A"/>
    <w:rsid w:val="001F462F"/>
    <w:rsid w:val="001F5D5D"/>
    <w:rsid w:val="001F5DA4"/>
    <w:rsid w:val="001F6F8D"/>
    <w:rsid w:val="001F7F90"/>
    <w:rsid w:val="00200BDA"/>
    <w:rsid w:val="00200DF1"/>
    <w:rsid w:val="002011A6"/>
    <w:rsid w:val="00201558"/>
    <w:rsid w:val="00201C18"/>
    <w:rsid w:val="00202E17"/>
    <w:rsid w:val="00206D76"/>
    <w:rsid w:val="00212BCA"/>
    <w:rsid w:val="00214D68"/>
    <w:rsid w:val="00214DBC"/>
    <w:rsid w:val="00215211"/>
    <w:rsid w:val="002163EE"/>
    <w:rsid w:val="002225A0"/>
    <w:rsid w:val="002231D7"/>
    <w:rsid w:val="0022344D"/>
    <w:rsid w:val="0022381E"/>
    <w:rsid w:val="00226960"/>
    <w:rsid w:val="0022794A"/>
    <w:rsid w:val="0023089F"/>
    <w:rsid w:val="00230FE3"/>
    <w:rsid w:val="00232C74"/>
    <w:rsid w:val="00236D62"/>
    <w:rsid w:val="00237071"/>
    <w:rsid w:val="002374CD"/>
    <w:rsid w:val="002415EE"/>
    <w:rsid w:val="00241DCD"/>
    <w:rsid w:val="002424A6"/>
    <w:rsid w:val="002440F5"/>
    <w:rsid w:val="0024499C"/>
    <w:rsid w:val="0024618B"/>
    <w:rsid w:val="00246724"/>
    <w:rsid w:val="002473CD"/>
    <w:rsid w:val="00247B6A"/>
    <w:rsid w:val="00252475"/>
    <w:rsid w:val="002554CD"/>
    <w:rsid w:val="002557E1"/>
    <w:rsid w:val="00255F59"/>
    <w:rsid w:val="00256D70"/>
    <w:rsid w:val="00260438"/>
    <w:rsid w:val="00263970"/>
    <w:rsid w:val="00263CD8"/>
    <w:rsid w:val="00264E8C"/>
    <w:rsid w:val="00266CF0"/>
    <w:rsid w:val="00270CA6"/>
    <w:rsid w:val="00270E45"/>
    <w:rsid w:val="002723DB"/>
    <w:rsid w:val="002742C2"/>
    <w:rsid w:val="00274434"/>
    <w:rsid w:val="00275F9B"/>
    <w:rsid w:val="00277B7A"/>
    <w:rsid w:val="0028215C"/>
    <w:rsid w:val="00291DA8"/>
    <w:rsid w:val="00292687"/>
    <w:rsid w:val="002928DC"/>
    <w:rsid w:val="00293637"/>
    <w:rsid w:val="00293AFF"/>
    <w:rsid w:val="00293B83"/>
    <w:rsid w:val="00294EC5"/>
    <w:rsid w:val="002963F1"/>
    <w:rsid w:val="002977CD"/>
    <w:rsid w:val="002A08E5"/>
    <w:rsid w:val="002A1046"/>
    <w:rsid w:val="002A39C5"/>
    <w:rsid w:val="002A5BC3"/>
    <w:rsid w:val="002A6449"/>
    <w:rsid w:val="002A64FB"/>
    <w:rsid w:val="002B0017"/>
    <w:rsid w:val="002B2065"/>
    <w:rsid w:val="002B4294"/>
    <w:rsid w:val="002B539B"/>
    <w:rsid w:val="002C024F"/>
    <w:rsid w:val="002C200F"/>
    <w:rsid w:val="002C295E"/>
    <w:rsid w:val="002C3B22"/>
    <w:rsid w:val="002C6FDB"/>
    <w:rsid w:val="002C753F"/>
    <w:rsid w:val="002D10D7"/>
    <w:rsid w:val="002D1BF8"/>
    <w:rsid w:val="002D1E3B"/>
    <w:rsid w:val="002D400A"/>
    <w:rsid w:val="002D50EB"/>
    <w:rsid w:val="002D59E9"/>
    <w:rsid w:val="002D626B"/>
    <w:rsid w:val="002D72D7"/>
    <w:rsid w:val="002D7772"/>
    <w:rsid w:val="002E3F94"/>
    <w:rsid w:val="002E4339"/>
    <w:rsid w:val="002E4C6A"/>
    <w:rsid w:val="002E4F1B"/>
    <w:rsid w:val="002E7745"/>
    <w:rsid w:val="002F5F21"/>
    <w:rsid w:val="002F682C"/>
    <w:rsid w:val="002F6A81"/>
    <w:rsid w:val="002F7CD3"/>
    <w:rsid w:val="0030244C"/>
    <w:rsid w:val="003040A8"/>
    <w:rsid w:val="0030459E"/>
    <w:rsid w:val="00304866"/>
    <w:rsid w:val="0030593A"/>
    <w:rsid w:val="00306D73"/>
    <w:rsid w:val="003076B5"/>
    <w:rsid w:val="00312CCF"/>
    <w:rsid w:val="00314817"/>
    <w:rsid w:val="00314DF9"/>
    <w:rsid w:val="0031588A"/>
    <w:rsid w:val="00316BB4"/>
    <w:rsid w:val="00320C20"/>
    <w:rsid w:val="00322882"/>
    <w:rsid w:val="00327386"/>
    <w:rsid w:val="00332E7A"/>
    <w:rsid w:val="003338DE"/>
    <w:rsid w:val="00333D0D"/>
    <w:rsid w:val="00334091"/>
    <w:rsid w:val="00334C4D"/>
    <w:rsid w:val="00335611"/>
    <w:rsid w:val="00337096"/>
    <w:rsid w:val="00342BAB"/>
    <w:rsid w:val="00345BCE"/>
    <w:rsid w:val="00345E08"/>
    <w:rsid w:val="003503F1"/>
    <w:rsid w:val="0035055E"/>
    <w:rsid w:val="0035287A"/>
    <w:rsid w:val="00352A12"/>
    <w:rsid w:val="00360C38"/>
    <w:rsid w:val="00361ACE"/>
    <w:rsid w:val="0036277F"/>
    <w:rsid w:val="003631EC"/>
    <w:rsid w:val="00364EFC"/>
    <w:rsid w:val="00365513"/>
    <w:rsid w:val="00365586"/>
    <w:rsid w:val="00366DD7"/>
    <w:rsid w:val="00367995"/>
    <w:rsid w:val="0037226B"/>
    <w:rsid w:val="00372B7F"/>
    <w:rsid w:val="003732B8"/>
    <w:rsid w:val="00374746"/>
    <w:rsid w:val="00375F02"/>
    <w:rsid w:val="00380B61"/>
    <w:rsid w:val="003835EA"/>
    <w:rsid w:val="0038472C"/>
    <w:rsid w:val="0038697F"/>
    <w:rsid w:val="003872E3"/>
    <w:rsid w:val="003875D4"/>
    <w:rsid w:val="003905B7"/>
    <w:rsid w:val="00390F1E"/>
    <w:rsid w:val="00391871"/>
    <w:rsid w:val="00393503"/>
    <w:rsid w:val="003940A7"/>
    <w:rsid w:val="003953F6"/>
    <w:rsid w:val="003960A9"/>
    <w:rsid w:val="003A0EDE"/>
    <w:rsid w:val="003A3D39"/>
    <w:rsid w:val="003A5A65"/>
    <w:rsid w:val="003B0792"/>
    <w:rsid w:val="003B0D49"/>
    <w:rsid w:val="003B264F"/>
    <w:rsid w:val="003B40F6"/>
    <w:rsid w:val="003B53E8"/>
    <w:rsid w:val="003B665A"/>
    <w:rsid w:val="003B7D9E"/>
    <w:rsid w:val="003C118A"/>
    <w:rsid w:val="003C19FA"/>
    <w:rsid w:val="003C20E5"/>
    <w:rsid w:val="003C56BC"/>
    <w:rsid w:val="003C5ED5"/>
    <w:rsid w:val="003C779B"/>
    <w:rsid w:val="003C77C9"/>
    <w:rsid w:val="003D1F72"/>
    <w:rsid w:val="003D5D7F"/>
    <w:rsid w:val="003D6A6B"/>
    <w:rsid w:val="003D7B53"/>
    <w:rsid w:val="003E0311"/>
    <w:rsid w:val="003E3751"/>
    <w:rsid w:val="003E3821"/>
    <w:rsid w:val="003E59A7"/>
    <w:rsid w:val="003F372B"/>
    <w:rsid w:val="003F4074"/>
    <w:rsid w:val="003F50D6"/>
    <w:rsid w:val="003F5808"/>
    <w:rsid w:val="003F67DF"/>
    <w:rsid w:val="00400571"/>
    <w:rsid w:val="004020DF"/>
    <w:rsid w:val="004024A5"/>
    <w:rsid w:val="00405609"/>
    <w:rsid w:val="00405CB9"/>
    <w:rsid w:val="00407D27"/>
    <w:rsid w:val="00414D67"/>
    <w:rsid w:val="00414E77"/>
    <w:rsid w:val="004150A1"/>
    <w:rsid w:val="004155BC"/>
    <w:rsid w:val="00416CF2"/>
    <w:rsid w:val="00421C5B"/>
    <w:rsid w:val="00421CDE"/>
    <w:rsid w:val="00423DE2"/>
    <w:rsid w:val="00426BB6"/>
    <w:rsid w:val="00434AEA"/>
    <w:rsid w:val="00435608"/>
    <w:rsid w:val="004362BF"/>
    <w:rsid w:val="00436C97"/>
    <w:rsid w:val="00441A5B"/>
    <w:rsid w:val="00441B02"/>
    <w:rsid w:val="0044583D"/>
    <w:rsid w:val="00446B3E"/>
    <w:rsid w:val="00450D2E"/>
    <w:rsid w:val="00453F7A"/>
    <w:rsid w:val="00455AFE"/>
    <w:rsid w:val="00457B10"/>
    <w:rsid w:val="00461EFC"/>
    <w:rsid w:val="00465126"/>
    <w:rsid w:val="0046526E"/>
    <w:rsid w:val="004677F9"/>
    <w:rsid w:val="004701B0"/>
    <w:rsid w:val="00470612"/>
    <w:rsid w:val="00473C71"/>
    <w:rsid w:val="00474343"/>
    <w:rsid w:val="00475625"/>
    <w:rsid w:val="004776E7"/>
    <w:rsid w:val="00477FA6"/>
    <w:rsid w:val="004803B2"/>
    <w:rsid w:val="004808D3"/>
    <w:rsid w:val="00480A15"/>
    <w:rsid w:val="0048205D"/>
    <w:rsid w:val="0048310D"/>
    <w:rsid w:val="00483E45"/>
    <w:rsid w:val="00484AEB"/>
    <w:rsid w:val="00485945"/>
    <w:rsid w:val="0048607F"/>
    <w:rsid w:val="00492F30"/>
    <w:rsid w:val="0049330C"/>
    <w:rsid w:val="00493406"/>
    <w:rsid w:val="004936C6"/>
    <w:rsid w:val="00494C6E"/>
    <w:rsid w:val="00496DA0"/>
    <w:rsid w:val="00497BFB"/>
    <w:rsid w:val="004A0341"/>
    <w:rsid w:val="004A044F"/>
    <w:rsid w:val="004A233D"/>
    <w:rsid w:val="004A323F"/>
    <w:rsid w:val="004A5BBC"/>
    <w:rsid w:val="004B02D2"/>
    <w:rsid w:val="004B10D4"/>
    <w:rsid w:val="004B58DA"/>
    <w:rsid w:val="004B7B4D"/>
    <w:rsid w:val="004C003D"/>
    <w:rsid w:val="004C006F"/>
    <w:rsid w:val="004C049F"/>
    <w:rsid w:val="004C07F7"/>
    <w:rsid w:val="004C1564"/>
    <w:rsid w:val="004C27AA"/>
    <w:rsid w:val="004C2B24"/>
    <w:rsid w:val="004C33C8"/>
    <w:rsid w:val="004C4B7E"/>
    <w:rsid w:val="004C64CE"/>
    <w:rsid w:val="004C72DC"/>
    <w:rsid w:val="004C7A0F"/>
    <w:rsid w:val="004C7B5C"/>
    <w:rsid w:val="004D053C"/>
    <w:rsid w:val="004D20AF"/>
    <w:rsid w:val="004D2C69"/>
    <w:rsid w:val="004D48FE"/>
    <w:rsid w:val="004D4D55"/>
    <w:rsid w:val="004D7A7B"/>
    <w:rsid w:val="004E080F"/>
    <w:rsid w:val="004F2814"/>
    <w:rsid w:val="004F3063"/>
    <w:rsid w:val="004F40B4"/>
    <w:rsid w:val="004F476E"/>
    <w:rsid w:val="004F60D0"/>
    <w:rsid w:val="004F794A"/>
    <w:rsid w:val="005000E2"/>
    <w:rsid w:val="0050107F"/>
    <w:rsid w:val="00501CDF"/>
    <w:rsid w:val="00501DBA"/>
    <w:rsid w:val="0050231F"/>
    <w:rsid w:val="00502448"/>
    <w:rsid w:val="00503B1C"/>
    <w:rsid w:val="005046BE"/>
    <w:rsid w:val="005048D8"/>
    <w:rsid w:val="0050669F"/>
    <w:rsid w:val="00511EB2"/>
    <w:rsid w:val="00512A9C"/>
    <w:rsid w:val="00514BA7"/>
    <w:rsid w:val="005164AD"/>
    <w:rsid w:val="00517150"/>
    <w:rsid w:val="005173EE"/>
    <w:rsid w:val="005220AC"/>
    <w:rsid w:val="00523F0C"/>
    <w:rsid w:val="005246C0"/>
    <w:rsid w:val="005249BA"/>
    <w:rsid w:val="00527697"/>
    <w:rsid w:val="00530C1A"/>
    <w:rsid w:val="005346D8"/>
    <w:rsid w:val="005351D2"/>
    <w:rsid w:val="005352E2"/>
    <w:rsid w:val="00535DCB"/>
    <w:rsid w:val="005408C0"/>
    <w:rsid w:val="00544022"/>
    <w:rsid w:val="005465AE"/>
    <w:rsid w:val="00547A09"/>
    <w:rsid w:val="00550B52"/>
    <w:rsid w:val="005518F6"/>
    <w:rsid w:val="00554AF3"/>
    <w:rsid w:val="00562C12"/>
    <w:rsid w:val="00563564"/>
    <w:rsid w:val="00563871"/>
    <w:rsid w:val="005643A3"/>
    <w:rsid w:val="005663E0"/>
    <w:rsid w:val="00566C2B"/>
    <w:rsid w:val="005677EA"/>
    <w:rsid w:val="00570FEE"/>
    <w:rsid w:val="00571341"/>
    <w:rsid w:val="00572320"/>
    <w:rsid w:val="005736F2"/>
    <w:rsid w:val="005833D5"/>
    <w:rsid w:val="00585799"/>
    <w:rsid w:val="00585862"/>
    <w:rsid w:val="005925C0"/>
    <w:rsid w:val="005943C3"/>
    <w:rsid w:val="00597A2E"/>
    <w:rsid w:val="00597C40"/>
    <w:rsid w:val="005A07A7"/>
    <w:rsid w:val="005A2197"/>
    <w:rsid w:val="005A3315"/>
    <w:rsid w:val="005A427E"/>
    <w:rsid w:val="005A5900"/>
    <w:rsid w:val="005B1F58"/>
    <w:rsid w:val="005B459B"/>
    <w:rsid w:val="005B504B"/>
    <w:rsid w:val="005B7C1C"/>
    <w:rsid w:val="005C0AE0"/>
    <w:rsid w:val="005C328A"/>
    <w:rsid w:val="005C62BC"/>
    <w:rsid w:val="005C73E0"/>
    <w:rsid w:val="005C779C"/>
    <w:rsid w:val="005D3B35"/>
    <w:rsid w:val="005D4994"/>
    <w:rsid w:val="005D595E"/>
    <w:rsid w:val="005D5BDD"/>
    <w:rsid w:val="005E1C63"/>
    <w:rsid w:val="005E3318"/>
    <w:rsid w:val="005E388F"/>
    <w:rsid w:val="005E45E0"/>
    <w:rsid w:val="005E59CD"/>
    <w:rsid w:val="005E6970"/>
    <w:rsid w:val="005F0624"/>
    <w:rsid w:val="005F4730"/>
    <w:rsid w:val="005F53F5"/>
    <w:rsid w:val="005F655E"/>
    <w:rsid w:val="005F6A57"/>
    <w:rsid w:val="005F7211"/>
    <w:rsid w:val="005F73C4"/>
    <w:rsid w:val="00602A4F"/>
    <w:rsid w:val="00603BFF"/>
    <w:rsid w:val="0060526A"/>
    <w:rsid w:val="00607925"/>
    <w:rsid w:val="00611D78"/>
    <w:rsid w:val="00613FDA"/>
    <w:rsid w:val="006155C1"/>
    <w:rsid w:val="00615CED"/>
    <w:rsid w:val="0061645E"/>
    <w:rsid w:val="00616BD5"/>
    <w:rsid w:val="00617D23"/>
    <w:rsid w:val="00617FC6"/>
    <w:rsid w:val="00620859"/>
    <w:rsid w:val="00620946"/>
    <w:rsid w:val="00620F47"/>
    <w:rsid w:val="0062238B"/>
    <w:rsid w:val="006226EC"/>
    <w:rsid w:val="006318BF"/>
    <w:rsid w:val="006340E9"/>
    <w:rsid w:val="00634FF1"/>
    <w:rsid w:val="0063594D"/>
    <w:rsid w:val="00635A39"/>
    <w:rsid w:val="00636599"/>
    <w:rsid w:val="00637268"/>
    <w:rsid w:val="00640769"/>
    <w:rsid w:val="00641B2E"/>
    <w:rsid w:val="00641D78"/>
    <w:rsid w:val="00642044"/>
    <w:rsid w:val="00650329"/>
    <w:rsid w:val="00652D9E"/>
    <w:rsid w:val="00653598"/>
    <w:rsid w:val="006541FF"/>
    <w:rsid w:val="00654EAB"/>
    <w:rsid w:val="0065566E"/>
    <w:rsid w:val="0066129A"/>
    <w:rsid w:val="006615EE"/>
    <w:rsid w:val="00661E02"/>
    <w:rsid w:val="00663979"/>
    <w:rsid w:val="00664B4D"/>
    <w:rsid w:val="00667254"/>
    <w:rsid w:val="00667D80"/>
    <w:rsid w:val="006709F8"/>
    <w:rsid w:val="00671CF6"/>
    <w:rsid w:val="006728D4"/>
    <w:rsid w:val="00672C4F"/>
    <w:rsid w:val="00672EE4"/>
    <w:rsid w:val="00673694"/>
    <w:rsid w:val="00675DE3"/>
    <w:rsid w:val="006838FA"/>
    <w:rsid w:val="00683A52"/>
    <w:rsid w:val="006849DE"/>
    <w:rsid w:val="006872AD"/>
    <w:rsid w:val="0068774A"/>
    <w:rsid w:val="006942B8"/>
    <w:rsid w:val="00694349"/>
    <w:rsid w:val="006A11F5"/>
    <w:rsid w:val="006A2756"/>
    <w:rsid w:val="006A3A3D"/>
    <w:rsid w:val="006A3CE7"/>
    <w:rsid w:val="006A5CA1"/>
    <w:rsid w:val="006A6393"/>
    <w:rsid w:val="006B1696"/>
    <w:rsid w:val="006B2474"/>
    <w:rsid w:val="006B5997"/>
    <w:rsid w:val="006C3848"/>
    <w:rsid w:val="006C586A"/>
    <w:rsid w:val="006C73BB"/>
    <w:rsid w:val="006D3B94"/>
    <w:rsid w:val="006D4C51"/>
    <w:rsid w:val="006D4E1C"/>
    <w:rsid w:val="006D5B46"/>
    <w:rsid w:val="006D7244"/>
    <w:rsid w:val="006E2B3F"/>
    <w:rsid w:val="006E31B9"/>
    <w:rsid w:val="006E3AB2"/>
    <w:rsid w:val="006F262B"/>
    <w:rsid w:val="006F5590"/>
    <w:rsid w:val="006F5759"/>
    <w:rsid w:val="006F751B"/>
    <w:rsid w:val="006F7C77"/>
    <w:rsid w:val="00702A35"/>
    <w:rsid w:val="007061BD"/>
    <w:rsid w:val="007066AF"/>
    <w:rsid w:val="007072DE"/>
    <w:rsid w:val="00707892"/>
    <w:rsid w:val="007113DC"/>
    <w:rsid w:val="007145D4"/>
    <w:rsid w:val="0071588D"/>
    <w:rsid w:val="00717CF5"/>
    <w:rsid w:val="00720EEB"/>
    <w:rsid w:val="00721C52"/>
    <w:rsid w:val="0072455D"/>
    <w:rsid w:val="00725D80"/>
    <w:rsid w:val="00727BC6"/>
    <w:rsid w:val="007315D0"/>
    <w:rsid w:val="007315D7"/>
    <w:rsid w:val="00731C11"/>
    <w:rsid w:val="00734DD7"/>
    <w:rsid w:val="00735266"/>
    <w:rsid w:val="00735A41"/>
    <w:rsid w:val="007365C0"/>
    <w:rsid w:val="00736E54"/>
    <w:rsid w:val="00743669"/>
    <w:rsid w:val="00743775"/>
    <w:rsid w:val="00746CFC"/>
    <w:rsid w:val="00747B6C"/>
    <w:rsid w:val="00750D18"/>
    <w:rsid w:val="0075686B"/>
    <w:rsid w:val="007572EA"/>
    <w:rsid w:val="00757D59"/>
    <w:rsid w:val="0076071B"/>
    <w:rsid w:val="007634C4"/>
    <w:rsid w:val="00763F97"/>
    <w:rsid w:val="007661AB"/>
    <w:rsid w:val="0076634B"/>
    <w:rsid w:val="007663B6"/>
    <w:rsid w:val="007678EB"/>
    <w:rsid w:val="00770BDF"/>
    <w:rsid w:val="007723D1"/>
    <w:rsid w:val="00772DD2"/>
    <w:rsid w:val="00774219"/>
    <w:rsid w:val="00775764"/>
    <w:rsid w:val="0078390C"/>
    <w:rsid w:val="00785D74"/>
    <w:rsid w:val="00787B96"/>
    <w:rsid w:val="00790133"/>
    <w:rsid w:val="00791654"/>
    <w:rsid w:val="007929F3"/>
    <w:rsid w:val="007954DC"/>
    <w:rsid w:val="0079552D"/>
    <w:rsid w:val="00796E5C"/>
    <w:rsid w:val="0079716F"/>
    <w:rsid w:val="007A0FF5"/>
    <w:rsid w:val="007A1276"/>
    <w:rsid w:val="007A334B"/>
    <w:rsid w:val="007A7003"/>
    <w:rsid w:val="007A7409"/>
    <w:rsid w:val="007A7515"/>
    <w:rsid w:val="007B2998"/>
    <w:rsid w:val="007B2FB4"/>
    <w:rsid w:val="007B3989"/>
    <w:rsid w:val="007B719C"/>
    <w:rsid w:val="007C0022"/>
    <w:rsid w:val="007C2C1E"/>
    <w:rsid w:val="007C3C43"/>
    <w:rsid w:val="007C7C7B"/>
    <w:rsid w:val="007C7DB8"/>
    <w:rsid w:val="007D2B85"/>
    <w:rsid w:val="007D2C78"/>
    <w:rsid w:val="007D550E"/>
    <w:rsid w:val="007D7104"/>
    <w:rsid w:val="007E1374"/>
    <w:rsid w:val="007E337E"/>
    <w:rsid w:val="007E3938"/>
    <w:rsid w:val="007E3C56"/>
    <w:rsid w:val="007E4DDC"/>
    <w:rsid w:val="007E77CF"/>
    <w:rsid w:val="007F30BA"/>
    <w:rsid w:val="007F352C"/>
    <w:rsid w:val="007F614F"/>
    <w:rsid w:val="007F7133"/>
    <w:rsid w:val="00801802"/>
    <w:rsid w:val="00801E3B"/>
    <w:rsid w:val="008031CA"/>
    <w:rsid w:val="0080389D"/>
    <w:rsid w:val="008038D8"/>
    <w:rsid w:val="00803CE1"/>
    <w:rsid w:val="00810007"/>
    <w:rsid w:val="00811803"/>
    <w:rsid w:val="008139A4"/>
    <w:rsid w:val="00816405"/>
    <w:rsid w:val="00816A5E"/>
    <w:rsid w:val="00820319"/>
    <w:rsid w:val="00820DDD"/>
    <w:rsid w:val="0082128A"/>
    <w:rsid w:val="00821B7E"/>
    <w:rsid w:val="00823001"/>
    <w:rsid w:val="00823C5F"/>
    <w:rsid w:val="00823C85"/>
    <w:rsid w:val="008249CA"/>
    <w:rsid w:val="00824D64"/>
    <w:rsid w:val="00825E1E"/>
    <w:rsid w:val="008267AC"/>
    <w:rsid w:val="0083279A"/>
    <w:rsid w:val="0083367C"/>
    <w:rsid w:val="008341B1"/>
    <w:rsid w:val="00837DCB"/>
    <w:rsid w:val="0084030B"/>
    <w:rsid w:val="00841265"/>
    <w:rsid w:val="0084144F"/>
    <w:rsid w:val="00841E99"/>
    <w:rsid w:val="00844C5F"/>
    <w:rsid w:val="008452FA"/>
    <w:rsid w:val="0084580A"/>
    <w:rsid w:val="00852B39"/>
    <w:rsid w:val="00852CDC"/>
    <w:rsid w:val="008530A6"/>
    <w:rsid w:val="00854E6C"/>
    <w:rsid w:val="00857022"/>
    <w:rsid w:val="00857108"/>
    <w:rsid w:val="008603C8"/>
    <w:rsid w:val="00861BD2"/>
    <w:rsid w:val="008621A5"/>
    <w:rsid w:val="00864603"/>
    <w:rsid w:val="00864628"/>
    <w:rsid w:val="00870ECE"/>
    <w:rsid w:val="008710F8"/>
    <w:rsid w:val="0087427C"/>
    <w:rsid w:val="00874C38"/>
    <w:rsid w:val="00875B8C"/>
    <w:rsid w:val="00881DDC"/>
    <w:rsid w:val="00885B20"/>
    <w:rsid w:val="008877E3"/>
    <w:rsid w:val="00893167"/>
    <w:rsid w:val="00894C47"/>
    <w:rsid w:val="00896DE3"/>
    <w:rsid w:val="008A35C8"/>
    <w:rsid w:val="008A3805"/>
    <w:rsid w:val="008A47BC"/>
    <w:rsid w:val="008A7694"/>
    <w:rsid w:val="008B2A9F"/>
    <w:rsid w:val="008B322C"/>
    <w:rsid w:val="008B362C"/>
    <w:rsid w:val="008B6984"/>
    <w:rsid w:val="008C2550"/>
    <w:rsid w:val="008C3068"/>
    <w:rsid w:val="008C348B"/>
    <w:rsid w:val="008C3A29"/>
    <w:rsid w:val="008C3B89"/>
    <w:rsid w:val="008C4D7A"/>
    <w:rsid w:val="008D0282"/>
    <w:rsid w:val="008D2BDE"/>
    <w:rsid w:val="008D2C04"/>
    <w:rsid w:val="008E25DE"/>
    <w:rsid w:val="008E2996"/>
    <w:rsid w:val="008E409A"/>
    <w:rsid w:val="008E4113"/>
    <w:rsid w:val="008E4213"/>
    <w:rsid w:val="008E4696"/>
    <w:rsid w:val="008E4A28"/>
    <w:rsid w:val="008E4B5D"/>
    <w:rsid w:val="008E4F06"/>
    <w:rsid w:val="008E642D"/>
    <w:rsid w:val="008F2134"/>
    <w:rsid w:val="00901742"/>
    <w:rsid w:val="00901E5A"/>
    <w:rsid w:val="009030ED"/>
    <w:rsid w:val="00903F77"/>
    <w:rsid w:val="00904D2B"/>
    <w:rsid w:val="00905412"/>
    <w:rsid w:val="009055CA"/>
    <w:rsid w:val="009068B6"/>
    <w:rsid w:val="00910E2B"/>
    <w:rsid w:val="00911660"/>
    <w:rsid w:val="00912F04"/>
    <w:rsid w:val="00914044"/>
    <w:rsid w:val="0091487D"/>
    <w:rsid w:val="00914B77"/>
    <w:rsid w:val="00915151"/>
    <w:rsid w:val="00915EA3"/>
    <w:rsid w:val="009253CA"/>
    <w:rsid w:val="00926B98"/>
    <w:rsid w:val="00930996"/>
    <w:rsid w:val="00934346"/>
    <w:rsid w:val="00937181"/>
    <w:rsid w:val="00940325"/>
    <w:rsid w:val="0094293E"/>
    <w:rsid w:val="0094426A"/>
    <w:rsid w:val="009449ED"/>
    <w:rsid w:val="00945338"/>
    <w:rsid w:val="00945979"/>
    <w:rsid w:val="00946082"/>
    <w:rsid w:val="00946D53"/>
    <w:rsid w:val="00950580"/>
    <w:rsid w:val="00950FCB"/>
    <w:rsid w:val="009535EE"/>
    <w:rsid w:val="009542AE"/>
    <w:rsid w:val="00954DC6"/>
    <w:rsid w:val="00954DD3"/>
    <w:rsid w:val="009654DC"/>
    <w:rsid w:val="00965A2B"/>
    <w:rsid w:val="00966525"/>
    <w:rsid w:val="00966FC4"/>
    <w:rsid w:val="009676CF"/>
    <w:rsid w:val="00974D43"/>
    <w:rsid w:val="00981395"/>
    <w:rsid w:val="00981E3D"/>
    <w:rsid w:val="00982E86"/>
    <w:rsid w:val="00983BD3"/>
    <w:rsid w:val="009848A5"/>
    <w:rsid w:val="00991C59"/>
    <w:rsid w:val="00992B67"/>
    <w:rsid w:val="00994611"/>
    <w:rsid w:val="009974A4"/>
    <w:rsid w:val="009A1473"/>
    <w:rsid w:val="009A1ABD"/>
    <w:rsid w:val="009A2667"/>
    <w:rsid w:val="009A5900"/>
    <w:rsid w:val="009A6AFA"/>
    <w:rsid w:val="009A700D"/>
    <w:rsid w:val="009B2113"/>
    <w:rsid w:val="009B60C1"/>
    <w:rsid w:val="009B639E"/>
    <w:rsid w:val="009B756E"/>
    <w:rsid w:val="009C091C"/>
    <w:rsid w:val="009C1FEA"/>
    <w:rsid w:val="009C27D3"/>
    <w:rsid w:val="009C29B0"/>
    <w:rsid w:val="009C2EC0"/>
    <w:rsid w:val="009C33C3"/>
    <w:rsid w:val="009C60D2"/>
    <w:rsid w:val="009D065C"/>
    <w:rsid w:val="009D1417"/>
    <w:rsid w:val="009D196E"/>
    <w:rsid w:val="009D32FD"/>
    <w:rsid w:val="009D3F6D"/>
    <w:rsid w:val="009D63F7"/>
    <w:rsid w:val="009E14B0"/>
    <w:rsid w:val="009E237C"/>
    <w:rsid w:val="009E2391"/>
    <w:rsid w:val="009E2460"/>
    <w:rsid w:val="009E309E"/>
    <w:rsid w:val="009E464D"/>
    <w:rsid w:val="009E60FD"/>
    <w:rsid w:val="009F07BF"/>
    <w:rsid w:val="009F0A05"/>
    <w:rsid w:val="009F24DB"/>
    <w:rsid w:val="009F6D1F"/>
    <w:rsid w:val="00A017A4"/>
    <w:rsid w:val="00A07C41"/>
    <w:rsid w:val="00A1068E"/>
    <w:rsid w:val="00A126BA"/>
    <w:rsid w:val="00A12829"/>
    <w:rsid w:val="00A15342"/>
    <w:rsid w:val="00A167AF"/>
    <w:rsid w:val="00A173BB"/>
    <w:rsid w:val="00A17CF6"/>
    <w:rsid w:val="00A205F6"/>
    <w:rsid w:val="00A24FE3"/>
    <w:rsid w:val="00A251DF"/>
    <w:rsid w:val="00A30CC5"/>
    <w:rsid w:val="00A334E9"/>
    <w:rsid w:val="00A334ED"/>
    <w:rsid w:val="00A35755"/>
    <w:rsid w:val="00A402A4"/>
    <w:rsid w:val="00A41063"/>
    <w:rsid w:val="00A42C96"/>
    <w:rsid w:val="00A431DF"/>
    <w:rsid w:val="00A45E69"/>
    <w:rsid w:val="00A46263"/>
    <w:rsid w:val="00A47111"/>
    <w:rsid w:val="00A476BA"/>
    <w:rsid w:val="00A476D1"/>
    <w:rsid w:val="00A47835"/>
    <w:rsid w:val="00A50665"/>
    <w:rsid w:val="00A52C79"/>
    <w:rsid w:val="00A554E2"/>
    <w:rsid w:val="00A55934"/>
    <w:rsid w:val="00A573E4"/>
    <w:rsid w:val="00A611D8"/>
    <w:rsid w:val="00A61CE3"/>
    <w:rsid w:val="00A61F40"/>
    <w:rsid w:val="00A625D8"/>
    <w:rsid w:val="00A647D9"/>
    <w:rsid w:val="00A65F1A"/>
    <w:rsid w:val="00A676B6"/>
    <w:rsid w:val="00A678CC"/>
    <w:rsid w:val="00A75C41"/>
    <w:rsid w:val="00A77796"/>
    <w:rsid w:val="00A800BA"/>
    <w:rsid w:val="00A816D3"/>
    <w:rsid w:val="00A82B1C"/>
    <w:rsid w:val="00A830A5"/>
    <w:rsid w:val="00A83D82"/>
    <w:rsid w:val="00A9149F"/>
    <w:rsid w:val="00AA137A"/>
    <w:rsid w:val="00AA2508"/>
    <w:rsid w:val="00AB0502"/>
    <w:rsid w:val="00AB0939"/>
    <w:rsid w:val="00AB2B24"/>
    <w:rsid w:val="00AB5609"/>
    <w:rsid w:val="00AB5AE2"/>
    <w:rsid w:val="00AB5CB7"/>
    <w:rsid w:val="00AB63D2"/>
    <w:rsid w:val="00AB7826"/>
    <w:rsid w:val="00AB794D"/>
    <w:rsid w:val="00AC0BC8"/>
    <w:rsid w:val="00AC12E7"/>
    <w:rsid w:val="00AC18DF"/>
    <w:rsid w:val="00AC2C86"/>
    <w:rsid w:val="00AC35CC"/>
    <w:rsid w:val="00AC6A59"/>
    <w:rsid w:val="00AD01CA"/>
    <w:rsid w:val="00AD06C3"/>
    <w:rsid w:val="00AD0C7D"/>
    <w:rsid w:val="00AD192F"/>
    <w:rsid w:val="00AD5A21"/>
    <w:rsid w:val="00AD6FF3"/>
    <w:rsid w:val="00AE0A89"/>
    <w:rsid w:val="00AE0B63"/>
    <w:rsid w:val="00AE0D5F"/>
    <w:rsid w:val="00AE31A9"/>
    <w:rsid w:val="00AE4B02"/>
    <w:rsid w:val="00AE5275"/>
    <w:rsid w:val="00AE559F"/>
    <w:rsid w:val="00AE7099"/>
    <w:rsid w:val="00AF101D"/>
    <w:rsid w:val="00B0086F"/>
    <w:rsid w:val="00B0117D"/>
    <w:rsid w:val="00B021CE"/>
    <w:rsid w:val="00B033F8"/>
    <w:rsid w:val="00B043E0"/>
    <w:rsid w:val="00B057C9"/>
    <w:rsid w:val="00B11246"/>
    <w:rsid w:val="00B13123"/>
    <w:rsid w:val="00B13991"/>
    <w:rsid w:val="00B2462E"/>
    <w:rsid w:val="00B2709B"/>
    <w:rsid w:val="00B31D8D"/>
    <w:rsid w:val="00B32001"/>
    <w:rsid w:val="00B323C4"/>
    <w:rsid w:val="00B32888"/>
    <w:rsid w:val="00B357C1"/>
    <w:rsid w:val="00B361B6"/>
    <w:rsid w:val="00B36926"/>
    <w:rsid w:val="00B41AA3"/>
    <w:rsid w:val="00B433C9"/>
    <w:rsid w:val="00B46180"/>
    <w:rsid w:val="00B51E9C"/>
    <w:rsid w:val="00B527E5"/>
    <w:rsid w:val="00B53CAA"/>
    <w:rsid w:val="00B549CE"/>
    <w:rsid w:val="00B55CCB"/>
    <w:rsid w:val="00B56308"/>
    <w:rsid w:val="00B57CDF"/>
    <w:rsid w:val="00B61AD2"/>
    <w:rsid w:val="00B62BCC"/>
    <w:rsid w:val="00B62FD0"/>
    <w:rsid w:val="00B676AE"/>
    <w:rsid w:val="00B679F6"/>
    <w:rsid w:val="00B7193F"/>
    <w:rsid w:val="00B74302"/>
    <w:rsid w:val="00B74FF8"/>
    <w:rsid w:val="00B752CB"/>
    <w:rsid w:val="00B801E7"/>
    <w:rsid w:val="00B8397B"/>
    <w:rsid w:val="00B854A8"/>
    <w:rsid w:val="00B86A6C"/>
    <w:rsid w:val="00B86DD5"/>
    <w:rsid w:val="00B87695"/>
    <w:rsid w:val="00B91E6F"/>
    <w:rsid w:val="00B91EF1"/>
    <w:rsid w:val="00B92242"/>
    <w:rsid w:val="00B961E2"/>
    <w:rsid w:val="00BA085A"/>
    <w:rsid w:val="00BA168B"/>
    <w:rsid w:val="00BA1E33"/>
    <w:rsid w:val="00BA271F"/>
    <w:rsid w:val="00BA5E47"/>
    <w:rsid w:val="00BA60F4"/>
    <w:rsid w:val="00BA734D"/>
    <w:rsid w:val="00BA7914"/>
    <w:rsid w:val="00BB0E6F"/>
    <w:rsid w:val="00BB2909"/>
    <w:rsid w:val="00BB4C71"/>
    <w:rsid w:val="00BB6441"/>
    <w:rsid w:val="00BB6D9D"/>
    <w:rsid w:val="00BB77F2"/>
    <w:rsid w:val="00BC48E1"/>
    <w:rsid w:val="00BC545B"/>
    <w:rsid w:val="00BC6E9C"/>
    <w:rsid w:val="00BD2177"/>
    <w:rsid w:val="00BD2A24"/>
    <w:rsid w:val="00BD3237"/>
    <w:rsid w:val="00BD3C3E"/>
    <w:rsid w:val="00BD4087"/>
    <w:rsid w:val="00BD40F1"/>
    <w:rsid w:val="00BD5C15"/>
    <w:rsid w:val="00BD7103"/>
    <w:rsid w:val="00BD7EC1"/>
    <w:rsid w:val="00BE1778"/>
    <w:rsid w:val="00BE1E0A"/>
    <w:rsid w:val="00BE2A78"/>
    <w:rsid w:val="00BE2D2B"/>
    <w:rsid w:val="00BE4A18"/>
    <w:rsid w:val="00BE5351"/>
    <w:rsid w:val="00C009AA"/>
    <w:rsid w:val="00C02026"/>
    <w:rsid w:val="00C02A77"/>
    <w:rsid w:val="00C04623"/>
    <w:rsid w:val="00C07D81"/>
    <w:rsid w:val="00C104A2"/>
    <w:rsid w:val="00C11FB4"/>
    <w:rsid w:val="00C15C30"/>
    <w:rsid w:val="00C16098"/>
    <w:rsid w:val="00C170B5"/>
    <w:rsid w:val="00C17D8B"/>
    <w:rsid w:val="00C21F00"/>
    <w:rsid w:val="00C22938"/>
    <w:rsid w:val="00C26FFD"/>
    <w:rsid w:val="00C30AE9"/>
    <w:rsid w:val="00C31D11"/>
    <w:rsid w:val="00C32D17"/>
    <w:rsid w:val="00C3306B"/>
    <w:rsid w:val="00C33EF4"/>
    <w:rsid w:val="00C34E9C"/>
    <w:rsid w:val="00C36AA3"/>
    <w:rsid w:val="00C36E0D"/>
    <w:rsid w:val="00C40320"/>
    <w:rsid w:val="00C4499D"/>
    <w:rsid w:val="00C44B7A"/>
    <w:rsid w:val="00C45E17"/>
    <w:rsid w:val="00C4674F"/>
    <w:rsid w:val="00C46900"/>
    <w:rsid w:val="00C47E9F"/>
    <w:rsid w:val="00C502BC"/>
    <w:rsid w:val="00C50921"/>
    <w:rsid w:val="00C50D77"/>
    <w:rsid w:val="00C50DD2"/>
    <w:rsid w:val="00C520C6"/>
    <w:rsid w:val="00C5262A"/>
    <w:rsid w:val="00C53645"/>
    <w:rsid w:val="00C56907"/>
    <w:rsid w:val="00C57011"/>
    <w:rsid w:val="00C5733F"/>
    <w:rsid w:val="00C578FF"/>
    <w:rsid w:val="00C57D3B"/>
    <w:rsid w:val="00C63515"/>
    <w:rsid w:val="00C63C91"/>
    <w:rsid w:val="00C6554A"/>
    <w:rsid w:val="00C65969"/>
    <w:rsid w:val="00C66015"/>
    <w:rsid w:val="00C66888"/>
    <w:rsid w:val="00C66B14"/>
    <w:rsid w:val="00C676D6"/>
    <w:rsid w:val="00C73E40"/>
    <w:rsid w:val="00C74B31"/>
    <w:rsid w:val="00C7622A"/>
    <w:rsid w:val="00C80CCE"/>
    <w:rsid w:val="00C83055"/>
    <w:rsid w:val="00C84054"/>
    <w:rsid w:val="00C8452D"/>
    <w:rsid w:val="00C85E14"/>
    <w:rsid w:val="00C86D9C"/>
    <w:rsid w:val="00C87647"/>
    <w:rsid w:val="00C87775"/>
    <w:rsid w:val="00C913CB"/>
    <w:rsid w:val="00C91432"/>
    <w:rsid w:val="00C91AF7"/>
    <w:rsid w:val="00C935D6"/>
    <w:rsid w:val="00C93663"/>
    <w:rsid w:val="00C93882"/>
    <w:rsid w:val="00C9392A"/>
    <w:rsid w:val="00C941FE"/>
    <w:rsid w:val="00CA4C6A"/>
    <w:rsid w:val="00CA7A78"/>
    <w:rsid w:val="00CA7B59"/>
    <w:rsid w:val="00CB1EFC"/>
    <w:rsid w:val="00CB31E7"/>
    <w:rsid w:val="00CB3B8A"/>
    <w:rsid w:val="00CB3E46"/>
    <w:rsid w:val="00CB78B4"/>
    <w:rsid w:val="00CB7F32"/>
    <w:rsid w:val="00CC0575"/>
    <w:rsid w:val="00CC0923"/>
    <w:rsid w:val="00CC0E39"/>
    <w:rsid w:val="00CC2ED1"/>
    <w:rsid w:val="00CC400C"/>
    <w:rsid w:val="00CD0373"/>
    <w:rsid w:val="00CD0C24"/>
    <w:rsid w:val="00CD1B4A"/>
    <w:rsid w:val="00CD3281"/>
    <w:rsid w:val="00CD3ECB"/>
    <w:rsid w:val="00CD4067"/>
    <w:rsid w:val="00CD5CA8"/>
    <w:rsid w:val="00CD6FF9"/>
    <w:rsid w:val="00CE0157"/>
    <w:rsid w:val="00CE0E16"/>
    <w:rsid w:val="00CE428F"/>
    <w:rsid w:val="00CE480F"/>
    <w:rsid w:val="00CE4B7E"/>
    <w:rsid w:val="00CE5A8B"/>
    <w:rsid w:val="00CE6698"/>
    <w:rsid w:val="00CF037E"/>
    <w:rsid w:val="00CF1952"/>
    <w:rsid w:val="00CF48C2"/>
    <w:rsid w:val="00CF53CA"/>
    <w:rsid w:val="00CF7F1B"/>
    <w:rsid w:val="00D008FF"/>
    <w:rsid w:val="00D05E6D"/>
    <w:rsid w:val="00D10B27"/>
    <w:rsid w:val="00D10FBF"/>
    <w:rsid w:val="00D119DB"/>
    <w:rsid w:val="00D14FA7"/>
    <w:rsid w:val="00D213CF"/>
    <w:rsid w:val="00D2206C"/>
    <w:rsid w:val="00D229DB"/>
    <w:rsid w:val="00D239C6"/>
    <w:rsid w:val="00D2723E"/>
    <w:rsid w:val="00D33C64"/>
    <w:rsid w:val="00D35E65"/>
    <w:rsid w:val="00D371C6"/>
    <w:rsid w:val="00D40777"/>
    <w:rsid w:val="00D41995"/>
    <w:rsid w:val="00D44105"/>
    <w:rsid w:val="00D442E4"/>
    <w:rsid w:val="00D466C4"/>
    <w:rsid w:val="00D517C8"/>
    <w:rsid w:val="00D5739B"/>
    <w:rsid w:val="00D63ED9"/>
    <w:rsid w:val="00D6487F"/>
    <w:rsid w:val="00D733EC"/>
    <w:rsid w:val="00D73DF5"/>
    <w:rsid w:val="00D7707A"/>
    <w:rsid w:val="00D803B5"/>
    <w:rsid w:val="00D805CD"/>
    <w:rsid w:val="00D817E9"/>
    <w:rsid w:val="00D844D2"/>
    <w:rsid w:val="00D858AA"/>
    <w:rsid w:val="00D87507"/>
    <w:rsid w:val="00D91517"/>
    <w:rsid w:val="00D91800"/>
    <w:rsid w:val="00D92AD7"/>
    <w:rsid w:val="00D93F50"/>
    <w:rsid w:val="00D94121"/>
    <w:rsid w:val="00D961CE"/>
    <w:rsid w:val="00D97A4D"/>
    <w:rsid w:val="00DA0000"/>
    <w:rsid w:val="00DA0425"/>
    <w:rsid w:val="00DA391F"/>
    <w:rsid w:val="00DA3F06"/>
    <w:rsid w:val="00DA4BEC"/>
    <w:rsid w:val="00DA5454"/>
    <w:rsid w:val="00DA6392"/>
    <w:rsid w:val="00DA64A0"/>
    <w:rsid w:val="00DB15EC"/>
    <w:rsid w:val="00DB1F09"/>
    <w:rsid w:val="00DB3366"/>
    <w:rsid w:val="00DB4621"/>
    <w:rsid w:val="00DB5550"/>
    <w:rsid w:val="00DB7DBD"/>
    <w:rsid w:val="00DC2D1D"/>
    <w:rsid w:val="00DC38A4"/>
    <w:rsid w:val="00DC64BD"/>
    <w:rsid w:val="00DD1535"/>
    <w:rsid w:val="00DD28E0"/>
    <w:rsid w:val="00DD3986"/>
    <w:rsid w:val="00DD3995"/>
    <w:rsid w:val="00DD5111"/>
    <w:rsid w:val="00DD583A"/>
    <w:rsid w:val="00DD6114"/>
    <w:rsid w:val="00DE0095"/>
    <w:rsid w:val="00DE02C5"/>
    <w:rsid w:val="00DE0CB3"/>
    <w:rsid w:val="00DE3A13"/>
    <w:rsid w:val="00DE3A56"/>
    <w:rsid w:val="00DE52D3"/>
    <w:rsid w:val="00DE740F"/>
    <w:rsid w:val="00DF5039"/>
    <w:rsid w:val="00DF5BB9"/>
    <w:rsid w:val="00DF6D1B"/>
    <w:rsid w:val="00DF75F9"/>
    <w:rsid w:val="00E009B6"/>
    <w:rsid w:val="00E014ED"/>
    <w:rsid w:val="00E01B54"/>
    <w:rsid w:val="00E01B58"/>
    <w:rsid w:val="00E02F0B"/>
    <w:rsid w:val="00E03EEC"/>
    <w:rsid w:val="00E062C1"/>
    <w:rsid w:val="00E10813"/>
    <w:rsid w:val="00E11B66"/>
    <w:rsid w:val="00E12251"/>
    <w:rsid w:val="00E15C3C"/>
    <w:rsid w:val="00E16093"/>
    <w:rsid w:val="00E16E1D"/>
    <w:rsid w:val="00E17DA4"/>
    <w:rsid w:val="00E26053"/>
    <w:rsid w:val="00E268F2"/>
    <w:rsid w:val="00E330DD"/>
    <w:rsid w:val="00E33110"/>
    <w:rsid w:val="00E340F4"/>
    <w:rsid w:val="00E34534"/>
    <w:rsid w:val="00E41496"/>
    <w:rsid w:val="00E4242D"/>
    <w:rsid w:val="00E46248"/>
    <w:rsid w:val="00E471DC"/>
    <w:rsid w:val="00E47958"/>
    <w:rsid w:val="00E51990"/>
    <w:rsid w:val="00E51F94"/>
    <w:rsid w:val="00E52054"/>
    <w:rsid w:val="00E53344"/>
    <w:rsid w:val="00E549B7"/>
    <w:rsid w:val="00E60EF2"/>
    <w:rsid w:val="00E62AC9"/>
    <w:rsid w:val="00E63E48"/>
    <w:rsid w:val="00E6481E"/>
    <w:rsid w:val="00E65B9B"/>
    <w:rsid w:val="00E668CC"/>
    <w:rsid w:val="00E71213"/>
    <w:rsid w:val="00E71963"/>
    <w:rsid w:val="00E71C2D"/>
    <w:rsid w:val="00E721DD"/>
    <w:rsid w:val="00E74715"/>
    <w:rsid w:val="00E74C44"/>
    <w:rsid w:val="00E7530A"/>
    <w:rsid w:val="00E7645C"/>
    <w:rsid w:val="00E80F0E"/>
    <w:rsid w:val="00E81847"/>
    <w:rsid w:val="00E81ADF"/>
    <w:rsid w:val="00E81B4B"/>
    <w:rsid w:val="00E822C8"/>
    <w:rsid w:val="00E8268F"/>
    <w:rsid w:val="00E87209"/>
    <w:rsid w:val="00E87C60"/>
    <w:rsid w:val="00E87D4D"/>
    <w:rsid w:val="00E93065"/>
    <w:rsid w:val="00E9437C"/>
    <w:rsid w:val="00E94579"/>
    <w:rsid w:val="00E963BF"/>
    <w:rsid w:val="00EA1445"/>
    <w:rsid w:val="00EA1635"/>
    <w:rsid w:val="00EA1E0E"/>
    <w:rsid w:val="00EA4D52"/>
    <w:rsid w:val="00EA52B4"/>
    <w:rsid w:val="00EA7C59"/>
    <w:rsid w:val="00EB23CD"/>
    <w:rsid w:val="00EB2AC4"/>
    <w:rsid w:val="00EB342D"/>
    <w:rsid w:val="00EB4AD5"/>
    <w:rsid w:val="00EB50AF"/>
    <w:rsid w:val="00EB53B7"/>
    <w:rsid w:val="00EB6AAE"/>
    <w:rsid w:val="00EC0010"/>
    <w:rsid w:val="00EC1246"/>
    <w:rsid w:val="00EC4D23"/>
    <w:rsid w:val="00EC5983"/>
    <w:rsid w:val="00EC7593"/>
    <w:rsid w:val="00EC7886"/>
    <w:rsid w:val="00ED269D"/>
    <w:rsid w:val="00ED433A"/>
    <w:rsid w:val="00ED7C44"/>
    <w:rsid w:val="00EE0F1A"/>
    <w:rsid w:val="00EE35F3"/>
    <w:rsid w:val="00EE59DE"/>
    <w:rsid w:val="00EF2343"/>
    <w:rsid w:val="00EF79F7"/>
    <w:rsid w:val="00F1140F"/>
    <w:rsid w:val="00F1169B"/>
    <w:rsid w:val="00F13C18"/>
    <w:rsid w:val="00F159B1"/>
    <w:rsid w:val="00F15F79"/>
    <w:rsid w:val="00F17474"/>
    <w:rsid w:val="00F17954"/>
    <w:rsid w:val="00F17ACF"/>
    <w:rsid w:val="00F17B12"/>
    <w:rsid w:val="00F20524"/>
    <w:rsid w:val="00F226BB"/>
    <w:rsid w:val="00F236B2"/>
    <w:rsid w:val="00F245D6"/>
    <w:rsid w:val="00F25D81"/>
    <w:rsid w:val="00F27BCA"/>
    <w:rsid w:val="00F30809"/>
    <w:rsid w:val="00F311F5"/>
    <w:rsid w:val="00F34102"/>
    <w:rsid w:val="00F34E5B"/>
    <w:rsid w:val="00F358FD"/>
    <w:rsid w:val="00F37F35"/>
    <w:rsid w:val="00F42717"/>
    <w:rsid w:val="00F451CF"/>
    <w:rsid w:val="00F51D8C"/>
    <w:rsid w:val="00F53D67"/>
    <w:rsid w:val="00F627ED"/>
    <w:rsid w:val="00F650A1"/>
    <w:rsid w:val="00F654F3"/>
    <w:rsid w:val="00F65CEF"/>
    <w:rsid w:val="00F71A31"/>
    <w:rsid w:val="00F71D85"/>
    <w:rsid w:val="00F73CF4"/>
    <w:rsid w:val="00F74CDE"/>
    <w:rsid w:val="00F74FAE"/>
    <w:rsid w:val="00F75001"/>
    <w:rsid w:val="00F750E7"/>
    <w:rsid w:val="00F753F6"/>
    <w:rsid w:val="00F75EA7"/>
    <w:rsid w:val="00F77681"/>
    <w:rsid w:val="00F80EAB"/>
    <w:rsid w:val="00F81328"/>
    <w:rsid w:val="00F833FA"/>
    <w:rsid w:val="00F836C1"/>
    <w:rsid w:val="00F83EDA"/>
    <w:rsid w:val="00F84DE7"/>
    <w:rsid w:val="00F86DAC"/>
    <w:rsid w:val="00F91502"/>
    <w:rsid w:val="00F91CAA"/>
    <w:rsid w:val="00F935C5"/>
    <w:rsid w:val="00F9423A"/>
    <w:rsid w:val="00F94623"/>
    <w:rsid w:val="00F9637D"/>
    <w:rsid w:val="00F9772F"/>
    <w:rsid w:val="00FA02AE"/>
    <w:rsid w:val="00FA219A"/>
    <w:rsid w:val="00FA296E"/>
    <w:rsid w:val="00FA43AD"/>
    <w:rsid w:val="00FA4C80"/>
    <w:rsid w:val="00FA5A05"/>
    <w:rsid w:val="00FA66FD"/>
    <w:rsid w:val="00FA7495"/>
    <w:rsid w:val="00FB19E1"/>
    <w:rsid w:val="00FB28D7"/>
    <w:rsid w:val="00FB3299"/>
    <w:rsid w:val="00FB3F2D"/>
    <w:rsid w:val="00FB40FA"/>
    <w:rsid w:val="00FB56DD"/>
    <w:rsid w:val="00FB584B"/>
    <w:rsid w:val="00FB60B7"/>
    <w:rsid w:val="00FB6232"/>
    <w:rsid w:val="00FB749A"/>
    <w:rsid w:val="00FC0AC9"/>
    <w:rsid w:val="00FC10B5"/>
    <w:rsid w:val="00FC3565"/>
    <w:rsid w:val="00FD07E0"/>
    <w:rsid w:val="00FD19F1"/>
    <w:rsid w:val="00FD2AD3"/>
    <w:rsid w:val="00FD3F02"/>
    <w:rsid w:val="00FD4429"/>
    <w:rsid w:val="00FE0D1F"/>
    <w:rsid w:val="00FE2EB1"/>
    <w:rsid w:val="00FE36B1"/>
    <w:rsid w:val="00FE3D88"/>
    <w:rsid w:val="00FE4A41"/>
    <w:rsid w:val="00FE51AF"/>
    <w:rsid w:val="00FE68F8"/>
    <w:rsid w:val="00FE7750"/>
    <w:rsid w:val="00FF07B1"/>
    <w:rsid w:val="00FF11EF"/>
    <w:rsid w:val="00FF23F8"/>
    <w:rsid w:val="00FF629D"/>
    <w:rsid w:val="00FF64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1DE071"/>
  <w15:chartTrackingRefBased/>
  <w15:docId w15:val="{42499133-EA55-4891-987E-31D78B43D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CB7F32"/>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5">
    <w:name w:val="heading 5"/>
    <w:basedOn w:val="Normal"/>
    <w:next w:val="Normal"/>
    <w:link w:val="Heading5Char"/>
    <w:uiPriority w:val="9"/>
    <w:semiHidden/>
    <w:unhideWhenUsed/>
    <w:qFormat/>
    <w:rsid w:val="00A554E2"/>
    <w:pPr>
      <w:keepNext/>
      <w:keepLines/>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434AEA"/>
    <w:pPr>
      <w:ind w:left="720"/>
      <w:contextualSpacing/>
    </w:pPr>
  </w:style>
  <w:style w:type="table" w:styleId="TableGrid">
    <w:name w:val="Table Grid"/>
    <w:basedOn w:val="TableNormal"/>
    <w:uiPriority w:val="39"/>
    <w:rsid w:val="00BE2D2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A554E2"/>
    <w:rPr>
      <w:rFonts w:asciiTheme="majorHAnsi" w:eastAsiaTheme="majorEastAsia" w:hAnsiTheme="majorHAnsi" w:cstheme="majorBidi"/>
      <w:color w:val="007789" w:themeColor="accent1" w:themeShade="BF"/>
    </w:rPr>
  </w:style>
  <w:style w:type="paragraph" w:styleId="NormalWeb">
    <w:name w:val="Normal (Web)"/>
    <w:basedOn w:val="Normal"/>
    <w:uiPriority w:val="99"/>
    <w:semiHidden/>
    <w:unhideWhenUsed/>
    <w:rsid w:val="00EC1246"/>
    <w:pPr>
      <w:spacing w:before="100" w:beforeAutospacing="1" w:after="100" w:afterAutospacing="1" w:line="240" w:lineRule="auto"/>
    </w:pPr>
    <w:rPr>
      <w:rFonts w:ascii="Times New Roman" w:eastAsia="Times New Roman" w:hAnsi="Times New Roman" w:cs="Times New Roman"/>
      <w:color w:val="auto"/>
      <w:sz w:val="24"/>
      <w:szCs w:val="24"/>
      <w:lang w:val="nl-NL" w:eastAsia="nl-NL"/>
    </w:rPr>
  </w:style>
  <w:style w:type="character" w:styleId="UnresolvedMention">
    <w:name w:val="Unresolved Mention"/>
    <w:basedOn w:val="DefaultParagraphFont"/>
    <w:uiPriority w:val="99"/>
    <w:semiHidden/>
    <w:unhideWhenUsed/>
    <w:rsid w:val="00940325"/>
    <w:rPr>
      <w:color w:val="605E5C"/>
      <w:shd w:val="clear" w:color="auto" w:fill="E1DFDD"/>
    </w:rPr>
  </w:style>
  <w:style w:type="character" w:customStyle="1" w:styleId="markedcontent">
    <w:name w:val="markedcontent"/>
    <w:basedOn w:val="DefaultParagraphFont"/>
    <w:rsid w:val="00BC545B"/>
  </w:style>
  <w:style w:type="character" w:customStyle="1" w:styleId="highlight">
    <w:name w:val="highlight"/>
    <w:basedOn w:val="DefaultParagraphFont"/>
    <w:rsid w:val="00BC545B"/>
  </w:style>
  <w:style w:type="character" w:customStyle="1" w:styleId="Heading4Char">
    <w:name w:val="Heading 4 Char"/>
    <w:basedOn w:val="DefaultParagraphFont"/>
    <w:link w:val="Heading4"/>
    <w:uiPriority w:val="9"/>
    <w:rsid w:val="00CB7F32"/>
    <w:rPr>
      <w:rFonts w:asciiTheme="majorHAnsi" w:eastAsiaTheme="majorEastAsia" w:hAnsiTheme="majorHAnsi" w:cstheme="majorBidi"/>
      <w:i/>
      <w:iCs/>
      <w:color w:val="007789" w:themeColor="accent1" w:themeShade="BF"/>
    </w:rPr>
  </w:style>
  <w:style w:type="paragraph" w:styleId="TOCHeading">
    <w:name w:val="TOC Heading"/>
    <w:basedOn w:val="Heading1"/>
    <w:next w:val="Normal"/>
    <w:uiPriority w:val="39"/>
    <w:unhideWhenUsed/>
    <w:qFormat/>
    <w:rsid w:val="00C44B7A"/>
    <w:pPr>
      <w:spacing w:before="240" w:after="0" w:line="259" w:lineRule="auto"/>
      <w:contextualSpacing w:val="0"/>
      <w:outlineLvl w:val="9"/>
    </w:pPr>
    <w:rPr>
      <w:szCs w:val="32"/>
      <w:lang w:val="nl-NL" w:eastAsia="nl-NL"/>
    </w:rPr>
  </w:style>
  <w:style w:type="paragraph" w:styleId="TOC1">
    <w:name w:val="toc 1"/>
    <w:basedOn w:val="Normal"/>
    <w:next w:val="Normal"/>
    <w:autoRedefine/>
    <w:uiPriority w:val="39"/>
    <w:unhideWhenUsed/>
    <w:rsid w:val="00C44B7A"/>
    <w:pPr>
      <w:spacing w:after="100"/>
    </w:pPr>
  </w:style>
  <w:style w:type="paragraph" w:styleId="TOC2">
    <w:name w:val="toc 2"/>
    <w:basedOn w:val="Normal"/>
    <w:next w:val="Normal"/>
    <w:autoRedefine/>
    <w:uiPriority w:val="39"/>
    <w:unhideWhenUsed/>
    <w:rsid w:val="00C44B7A"/>
    <w:pPr>
      <w:spacing w:after="100"/>
      <w:ind w:left="220"/>
    </w:pPr>
  </w:style>
  <w:style w:type="paragraph" w:styleId="TOC3">
    <w:name w:val="toc 3"/>
    <w:basedOn w:val="Normal"/>
    <w:next w:val="Normal"/>
    <w:autoRedefine/>
    <w:uiPriority w:val="39"/>
    <w:unhideWhenUsed/>
    <w:rsid w:val="00C44B7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9060">
      <w:bodyDiv w:val="1"/>
      <w:marLeft w:val="0"/>
      <w:marRight w:val="0"/>
      <w:marTop w:val="0"/>
      <w:marBottom w:val="0"/>
      <w:divBdr>
        <w:top w:val="none" w:sz="0" w:space="0" w:color="auto"/>
        <w:left w:val="none" w:sz="0" w:space="0" w:color="auto"/>
        <w:bottom w:val="none" w:sz="0" w:space="0" w:color="auto"/>
        <w:right w:val="none" w:sz="0" w:space="0" w:color="auto"/>
      </w:divBdr>
    </w:div>
    <w:div w:id="6491879">
      <w:bodyDiv w:val="1"/>
      <w:marLeft w:val="0"/>
      <w:marRight w:val="0"/>
      <w:marTop w:val="0"/>
      <w:marBottom w:val="0"/>
      <w:divBdr>
        <w:top w:val="none" w:sz="0" w:space="0" w:color="auto"/>
        <w:left w:val="none" w:sz="0" w:space="0" w:color="auto"/>
        <w:bottom w:val="none" w:sz="0" w:space="0" w:color="auto"/>
        <w:right w:val="none" w:sz="0" w:space="0" w:color="auto"/>
      </w:divBdr>
    </w:div>
    <w:div w:id="69695543">
      <w:bodyDiv w:val="1"/>
      <w:marLeft w:val="0"/>
      <w:marRight w:val="0"/>
      <w:marTop w:val="0"/>
      <w:marBottom w:val="0"/>
      <w:divBdr>
        <w:top w:val="none" w:sz="0" w:space="0" w:color="auto"/>
        <w:left w:val="none" w:sz="0" w:space="0" w:color="auto"/>
        <w:bottom w:val="none" w:sz="0" w:space="0" w:color="auto"/>
        <w:right w:val="none" w:sz="0" w:space="0" w:color="auto"/>
      </w:divBdr>
    </w:div>
    <w:div w:id="78405314">
      <w:bodyDiv w:val="1"/>
      <w:marLeft w:val="0"/>
      <w:marRight w:val="0"/>
      <w:marTop w:val="0"/>
      <w:marBottom w:val="0"/>
      <w:divBdr>
        <w:top w:val="none" w:sz="0" w:space="0" w:color="auto"/>
        <w:left w:val="none" w:sz="0" w:space="0" w:color="auto"/>
        <w:bottom w:val="none" w:sz="0" w:space="0" w:color="auto"/>
        <w:right w:val="none" w:sz="0" w:space="0" w:color="auto"/>
      </w:divBdr>
    </w:div>
    <w:div w:id="78791923">
      <w:bodyDiv w:val="1"/>
      <w:marLeft w:val="0"/>
      <w:marRight w:val="0"/>
      <w:marTop w:val="0"/>
      <w:marBottom w:val="0"/>
      <w:divBdr>
        <w:top w:val="none" w:sz="0" w:space="0" w:color="auto"/>
        <w:left w:val="none" w:sz="0" w:space="0" w:color="auto"/>
        <w:bottom w:val="none" w:sz="0" w:space="0" w:color="auto"/>
        <w:right w:val="none" w:sz="0" w:space="0" w:color="auto"/>
      </w:divBdr>
    </w:div>
    <w:div w:id="97607235">
      <w:bodyDiv w:val="1"/>
      <w:marLeft w:val="0"/>
      <w:marRight w:val="0"/>
      <w:marTop w:val="0"/>
      <w:marBottom w:val="0"/>
      <w:divBdr>
        <w:top w:val="none" w:sz="0" w:space="0" w:color="auto"/>
        <w:left w:val="none" w:sz="0" w:space="0" w:color="auto"/>
        <w:bottom w:val="none" w:sz="0" w:space="0" w:color="auto"/>
        <w:right w:val="none" w:sz="0" w:space="0" w:color="auto"/>
      </w:divBdr>
    </w:div>
    <w:div w:id="136453746">
      <w:bodyDiv w:val="1"/>
      <w:marLeft w:val="0"/>
      <w:marRight w:val="0"/>
      <w:marTop w:val="0"/>
      <w:marBottom w:val="0"/>
      <w:divBdr>
        <w:top w:val="none" w:sz="0" w:space="0" w:color="auto"/>
        <w:left w:val="none" w:sz="0" w:space="0" w:color="auto"/>
        <w:bottom w:val="none" w:sz="0" w:space="0" w:color="auto"/>
        <w:right w:val="none" w:sz="0" w:space="0" w:color="auto"/>
      </w:divBdr>
    </w:div>
    <w:div w:id="136453793">
      <w:bodyDiv w:val="1"/>
      <w:marLeft w:val="0"/>
      <w:marRight w:val="0"/>
      <w:marTop w:val="0"/>
      <w:marBottom w:val="0"/>
      <w:divBdr>
        <w:top w:val="none" w:sz="0" w:space="0" w:color="auto"/>
        <w:left w:val="none" w:sz="0" w:space="0" w:color="auto"/>
        <w:bottom w:val="none" w:sz="0" w:space="0" w:color="auto"/>
        <w:right w:val="none" w:sz="0" w:space="0" w:color="auto"/>
      </w:divBdr>
    </w:div>
    <w:div w:id="195390121">
      <w:bodyDiv w:val="1"/>
      <w:marLeft w:val="0"/>
      <w:marRight w:val="0"/>
      <w:marTop w:val="0"/>
      <w:marBottom w:val="0"/>
      <w:divBdr>
        <w:top w:val="none" w:sz="0" w:space="0" w:color="auto"/>
        <w:left w:val="none" w:sz="0" w:space="0" w:color="auto"/>
        <w:bottom w:val="none" w:sz="0" w:space="0" w:color="auto"/>
        <w:right w:val="none" w:sz="0" w:space="0" w:color="auto"/>
      </w:divBdr>
    </w:div>
    <w:div w:id="217478200">
      <w:bodyDiv w:val="1"/>
      <w:marLeft w:val="0"/>
      <w:marRight w:val="0"/>
      <w:marTop w:val="0"/>
      <w:marBottom w:val="0"/>
      <w:divBdr>
        <w:top w:val="none" w:sz="0" w:space="0" w:color="auto"/>
        <w:left w:val="none" w:sz="0" w:space="0" w:color="auto"/>
        <w:bottom w:val="none" w:sz="0" w:space="0" w:color="auto"/>
        <w:right w:val="none" w:sz="0" w:space="0" w:color="auto"/>
      </w:divBdr>
    </w:div>
    <w:div w:id="235745242">
      <w:bodyDiv w:val="1"/>
      <w:marLeft w:val="0"/>
      <w:marRight w:val="0"/>
      <w:marTop w:val="0"/>
      <w:marBottom w:val="0"/>
      <w:divBdr>
        <w:top w:val="none" w:sz="0" w:space="0" w:color="auto"/>
        <w:left w:val="none" w:sz="0" w:space="0" w:color="auto"/>
        <w:bottom w:val="none" w:sz="0" w:space="0" w:color="auto"/>
        <w:right w:val="none" w:sz="0" w:space="0" w:color="auto"/>
      </w:divBdr>
    </w:div>
    <w:div w:id="254825307">
      <w:bodyDiv w:val="1"/>
      <w:marLeft w:val="0"/>
      <w:marRight w:val="0"/>
      <w:marTop w:val="0"/>
      <w:marBottom w:val="0"/>
      <w:divBdr>
        <w:top w:val="none" w:sz="0" w:space="0" w:color="auto"/>
        <w:left w:val="none" w:sz="0" w:space="0" w:color="auto"/>
        <w:bottom w:val="none" w:sz="0" w:space="0" w:color="auto"/>
        <w:right w:val="none" w:sz="0" w:space="0" w:color="auto"/>
      </w:divBdr>
    </w:div>
    <w:div w:id="317731404">
      <w:bodyDiv w:val="1"/>
      <w:marLeft w:val="0"/>
      <w:marRight w:val="0"/>
      <w:marTop w:val="0"/>
      <w:marBottom w:val="0"/>
      <w:divBdr>
        <w:top w:val="none" w:sz="0" w:space="0" w:color="auto"/>
        <w:left w:val="none" w:sz="0" w:space="0" w:color="auto"/>
        <w:bottom w:val="none" w:sz="0" w:space="0" w:color="auto"/>
        <w:right w:val="none" w:sz="0" w:space="0" w:color="auto"/>
      </w:divBdr>
    </w:div>
    <w:div w:id="320741226">
      <w:bodyDiv w:val="1"/>
      <w:marLeft w:val="0"/>
      <w:marRight w:val="0"/>
      <w:marTop w:val="0"/>
      <w:marBottom w:val="0"/>
      <w:divBdr>
        <w:top w:val="none" w:sz="0" w:space="0" w:color="auto"/>
        <w:left w:val="none" w:sz="0" w:space="0" w:color="auto"/>
        <w:bottom w:val="none" w:sz="0" w:space="0" w:color="auto"/>
        <w:right w:val="none" w:sz="0" w:space="0" w:color="auto"/>
      </w:divBdr>
    </w:div>
    <w:div w:id="371424176">
      <w:bodyDiv w:val="1"/>
      <w:marLeft w:val="0"/>
      <w:marRight w:val="0"/>
      <w:marTop w:val="0"/>
      <w:marBottom w:val="0"/>
      <w:divBdr>
        <w:top w:val="none" w:sz="0" w:space="0" w:color="auto"/>
        <w:left w:val="none" w:sz="0" w:space="0" w:color="auto"/>
        <w:bottom w:val="none" w:sz="0" w:space="0" w:color="auto"/>
        <w:right w:val="none" w:sz="0" w:space="0" w:color="auto"/>
      </w:divBdr>
    </w:div>
    <w:div w:id="407700164">
      <w:bodyDiv w:val="1"/>
      <w:marLeft w:val="0"/>
      <w:marRight w:val="0"/>
      <w:marTop w:val="0"/>
      <w:marBottom w:val="0"/>
      <w:divBdr>
        <w:top w:val="none" w:sz="0" w:space="0" w:color="auto"/>
        <w:left w:val="none" w:sz="0" w:space="0" w:color="auto"/>
        <w:bottom w:val="none" w:sz="0" w:space="0" w:color="auto"/>
        <w:right w:val="none" w:sz="0" w:space="0" w:color="auto"/>
      </w:divBdr>
    </w:div>
    <w:div w:id="419375022">
      <w:bodyDiv w:val="1"/>
      <w:marLeft w:val="0"/>
      <w:marRight w:val="0"/>
      <w:marTop w:val="0"/>
      <w:marBottom w:val="0"/>
      <w:divBdr>
        <w:top w:val="none" w:sz="0" w:space="0" w:color="auto"/>
        <w:left w:val="none" w:sz="0" w:space="0" w:color="auto"/>
        <w:bottom w:val="none" w:sz="0" w:space="0" w:color="auto"/>
        <w:right w:val="none" w:sz="0" w:space="0" w:color="auto"/>
      </w:divBdr>
    </w:div>
    <w:div w:id="420567338">
      <w:bodyDiv w:val="1"/>
      <w:marLeft w:val="0"/>
      <w:marRight w:val="0"/>
      <w:marTop w:val="0"/>
      <w:marBottom w:val="0"/>
      <w:divBdr>
        <w:top w:val="none" w:sz="0" w:space="0" w:color="auto"/>
        <w:left w:val="none" w:sz="0" w:space="0" w:color="auto"/>
        <w:bottom w:val="none" w:sz="0" w:space="0" w:color="auto"/>
        <w:right w:val="none" w:sz="0" w:space="0" w:color="auto"/>
      </w:divBdr>
    </w:div>
    <w:div w:id="428545047">
      <w:bodyDiv w:val="1"/>
      <w:marLeft w:val="0"/>
      <w:marRight w:val="0"/>
      <w:marTop w:val="0"/>
      <w:marBottom w:val="0"/>
      <w:divBdr>
        <w:top w:val="none" w:sz="0" w:space="0" w:color="auto"/>
        <w:left w:val="none" w:sz="0" w:space="0" w:color="auto"/>
        <w:bottom w:val="none" w:sz="0" w:space="0" w:color="auto"/>
        <w:right w:val="none" w:sz="0" w:space="0" w:color="auto"/>
      </w:divBdr>
    </w:div>
    <w:div w:id="442724345">
      <w:bodyDiv w:val="1"/>
      <w:marLeft w:val="0"/>
      <w:marRight w:val="0"/>
      <w:marTop w:val="0"/>
      <w:marBottom w:val="0"/>
      <w:divBdr>
        <w:top w:val="none" w:sz="0" w:space="0" w:color="auto"/>
        <w:left w:val="none" w:sz="0" w:space="0" w:color="auto"/>
        <w:bottom w:val="none" w:sz="0" w:space="0" w:color="auto"/>
        <w:right w:val="none" w:sz="0" w:space="0" w:color="auto"/>
      </w:divBdr>
    </w:div>
    <w:div w:id="486826655">
      <w:bodyDiv w:val="1"/>
      <w:marLeft w:val="0"/>
      <w:marRight w:val="0"/>
      <w:marTop w:val="0"/>
      <w:marBottom w:val="0"/>
      <w:divBdr>
        <w:top w:val="none" w:sz="0" w:space="0" w:color="auto"/>
        <w:left w:val="none" w:sz="0" w:space="0" w:color="auto"/>
        <w:bottom w:val="none" w:sz="0" w:space="0" w:color="auto"/>
        <w:right w:val="none" w:sz="0" w:space="0" w:color="auto"/>
      </w:divBdr>
    </w:div>
    <w:div w:id="507911870">
      <w:bodyDiv w:val="1"/>
      <w:marLeft w:val="0"/>
      <w:marRight w:val="0"/>
      <w:marTop w:val="0"/>
      <w:marBottom w:val="0"/>
      <w:divBdr>
        <w:top w:val="none" w:sz="0" w:space="0" w:color="auto"/>
        <w:left w:val="none" w:sz="0" w:space="0" w:color="auto"/>
        <w:bottom w:val="none" w:sz="0" w:space="0" w:color="auto"/>
        <w:right w:val="none" w:sz="0" w:space="0" w:color="auto"/>
      </w:divBdr>
    </w:div>
    <w:div w:id="530581222">
      <w:bodyDiv w:val="1"/>
      <w:marLeft w:val="0"/>
      <w:marRight w:val="0"/>
      <w:marTop w:val="0"/>
      <w:marBottom w:val="0"/>
      <w:divBdr>
        <w:top w:val="none" w:sz="0" w:space="0" w:color="auto"/>
        <w:left w:val="none" w:sz="0" w:space="0" w:color="auto"/>
        <w:bottom w:val="none" w:sz="0" w:space="0" w:color="auto"/>
        <w:right w:val="none" w:sz="0" w:space="0" w:color="auto"/>
      </w:divBdr>
    </w:div>
    <w:div w:id="531302503">
      <w:bodyDiv w:val="1"/>
      <w:marLeft w:val="0"/>
      <w:marRight w:val="0"/>
      <w:marTop w:val="0"/>
      <w:marBottom w:val="0"/>
      <w:divBdr>
        <w:top w:val="none" w:sz="0" w:space="0" w:color="auto"/>
        <w:left w:val="none" w:sz="0" w:space="0" w:color="auto"/>
        <w:bottom w:val="none" w:sz="0" w:space="0" w:color="auto"/>
        <w:right w:val="none" w:sz="0" w:space="0" w:color="auto"/>
      </w:divBdr>
    </w:div>
    <w:div w:id="555239165">
      <w:bodyDiv w:val="1"/>
      <w:marLeft w:val="0"/>
      <w:marRight w:val="0"/>
      <w:marTop w:val="0"/>
      <w:marBottom w:val="0"/>
      <w:divBdr>
        <w:top w:val="none" w:sz="0" w:space="0" w:color="auto"/>
        <w:left w:val="none" w:sz="0" w:space="0" w:color="auto"/>
        <w:bottom w:val="none" w:sz="0" w:space="0" w:color="auto"/>
        <w:right w:val="none" w:sz="0" w:space="0" w:color="auto"/>
      </w:divBdr>
    </w:div>
    <w:div w:id="574513576">
      <w:bodyDiv w:val="1"/>
      <w:marLeft w:val="0"/>
      <w:marRight w:val="0"/>
      <w:marTop w:val="0"/>
      <w:marBottom w:val="0"/>
      <w:divBdr>
        <w:top w:val="none" w:sz="0" w:space="0" w:color="auto"/>
        <w:left w:val="none" w:sz="0" w:space="0" w:color="auto"/>
        <w:bottom w:val="none" w:sz="0" w:space="0" w:color="auto"/>
        <w:right w:val="none" w:sz="0" w:space="0" w:color="auto"/>
      </w:divBdr>
    </w:div>
    <w:div w:id="587079231">
      <w:bodyDiv w:val="1"/>
      <w:marLeft w:val="0"/>
      <w:marRight w:val="0"/>
      <w:marTop w:val="0"/>
      <w:marBottom w:val="0"/>
      <w:divBdr>
        <w:top w:val="none" w:sz="0" w:space="0" w:color="auto"/>
        <w:left w:val="none" w:sz="0" w:space="0" w:color="auto"/>
        <w:bottom w:val="none" w:sz="0" w:space="0" w:color="auto"/>
        <w:right w:val="none" w:sz="0" w:space="0" w:color="auto"/>
      </w:divBdr>
    </w:div>
    <w:div w:id="597832522">
      <w:bodyDiv w:val="1"/>
      <w:marLeft w:val="0"/>
      <w:marRight w:val="0"/>
      <w:marTop w:val="0"/>
      <w:marBottom w:val="0"/>
      <w:divBdr>
        <w:top w:val="none" w:sz="0" w:space="0" w:color="auto"/>
        <w:left w:val="none" w:sz="0" w:space="0" w:color="auto"/>
        <w:bottom w:val="none" w:sz="0" w:space="0" w:color="auto"/>
        <w:right w:val="none" w:sz="0" w:space="0" w:color="auto"/>
      </w:divBdr>
    </w:div>
    <w:div w:id="630282936">
      <w:bodyDiv w:val="1"/>
      <w:marLeft w:val="0"/>
      <w:marRight w:val="0"/>
      <w:marTop w:val="0"/>
      <w:marBottom w:val="0"/>
      <w:divBdr>
        <w:top w:val="none" w:sz="0" w:space="0" w:color="auto"/>
        <w:left w:val="none" w:sz="0" w:space="0" w:color="auto"/>
        <w:bottom w:val="none" w:sz="0" w:space="0" w:color="auto"/>
        <w:right w:val="none" w:sz="0" w:space="0" w:color="auto"/>
      </w:divBdr>
    </w:div>
    <w:div w:id="665596091">
      <w:bodyDiv w:val="1"/>
      <w:marLeft w:val="0"/>
      <w:marRight w:val="0"/>
      <w:marTop w:val="0"/>
      <w:marBottom w:val="0"/>
      <w:divBdr>
        <w:top w:val="none" w:sz="0" w:space="0" w:color="auto"/>
        <w:left w:val="none" w:sz="0" w:space="0" w:color="auto"/>
        <w:bottom w:val="none" w:sz="0" w:space="0" w:color="auto"/>
        <w:right w:val="none" w:sz="0" w:space="0" w:color="auto"/>
      </w:divBdr>
    </w:div>
    <w:div w:id="668219850">
      <w:bodyDiv w:val="1"/>
      <w:marLeft w:val="0"/>
      <w:marRight w:val="0"/>
      <w:marTop w:val="0"/>
      <w:marBottom w:val="0"/>
      <w:divBdr>
        <w:top w:val="none" w:sz="0" w:space="0" w:color="auto"/>
        <w:left w:val="none" w:sz="0" w:space="0" w:color="auto"/>
        <w:bottom w:val="none" w:sz="0" w:space="0" w:color="auto"/>
        <w:right w:val="none" w:sz="0" w:space="0" w:color="auto"/>
      </w:divBdr>
    </w:div>
    <w:div w:id="689063706">
      <w:bodyDiv w:val="1"/>
      <w:marLeft w:val="0"/>
      <w:marRight w:val="0"/>
      <w:marTop w:val="0"/>
      <w:marBottom w:val="0"/>
      <w:divBdr>
        <w:top w:val="none" w:sz="0" w:space="0" w:color="auto"/>
        <w:left w:val="none" w:sz="0" w:space="0" w:color="auto"/>
        <w:bottom w:val="none" w:sz="0" w:space="0" w:color="auto"/>
        <w:right w:val="none" w:sz="0" w:space="0" w:color="auto"/>
      </w:divBdr>
    </w:div>
    <w:div w:id="704253340">
      <w:bodyDiv w:val="1"/>
      <w:marLeft w:val="0"/>
      <w:marRight w:val="0"/>
      <w:marTop w:val="0"/>
      <w:marBottom w:val="0"/>
      <w:divBdr>
        <w:top w:val="none" w:sz="0" w:space="0" w:color="auto"/>
        <w:left w:val="none" w:sz="0" w:space="0" w:color="auto"/>
        <w:bottom w:val="none" w:sz="0" w:space="0" w:color="auto"/>
        <w:right w:val="none" w:sz="0" w:space="0" w:color="auto"/>
      </w:divBdr>
    </w:div>
    <w:div w:id="748499552">
      <w:bodyDiv w:val="1"/>
      <w:marLeft w:val="0"/>
      <w:marRight w:val="0"/>
      <w:marTop w:val="0"/>
      <w:marBottom w:val="0"/>
      <w:divBdr>
        <w:top w:val="none" w:sz="0" w:space="0" w:color="auto"/>
        <w:left w:val="none" w:sz="0" w:space="0" w:color="auto"/>
        <w:bottom w:val="none" w:sz="0" w:space="0" w:color="auto"/>
        <w:right w:val="none" w:sz="0" w:space="0" w:color="auto"/>
      </w:divBdr>
    </w:div>
    <w:div w:id="763384475">
      <w:bodyDiv w:val="1"/>
      <w:marLeft w:val="0"/>
      <w:marRight w:val="0"/>
      <w:marTop w:val="0"/>
      <w:marBottom w:val="0"/>
      <w:divBdr>
        <w:top w:val="none" w:sz="0" w:space="0" w:color="auto"/>
        <w:left w:val="none" w:sz="0" w:space="0" w:color="auto"/>
        <w:bottom w:val="none" w:sz="0" w:space="0" w:color="auto"/>
        <w:right w:val="none" w:sz="0" w:space="0" w:color="auto"/>
      </w:divBdr>
    </w:div>
    <w:div w:id="773594174">
      <w:bodyDiv w:val="1"/>
      <w:marLeft w:val="0"/>
      <w:marRight w:val="0"/>
      <w:marTop w:val="0"/>
      <w:marBottom w:val="0"/>
      <w:divBdr>
        <w:top w:val="none" w:sz="0" w:space="0" w:color="auto"/>
        <w:left w:val="none" w:sz="0" w:space="0" w:color="auto"/>
        <w:bottom w:val="none" w:sz="0" w:space="0" w:color="auto"/>
        <w:right w:val="none" w:sz="0" w:space="0" w:color="auto"/>
      </w:divBdr>
    </w:div>
    <w:div w:id="788596113">
      <w:bodyDiv w:val="1"/>
      <w:marLeft w:val="0"/>
      <w:marRight w:val="0"/>
      <w:marTop w:val="0"/>
      <w:marBottom w:val="0"/>
      <w:divBdr>
        <w:top w:val="none" w:sz="0" w:space="0" w:color="auto"/>
        <w:left w:val="none" w:sz="0" w:space="0" w:color="auto"/>
        <w:bottom w:val="none" w:sz="0" w:space="0" w:color="auto"/>
        <w:right w:val="none" w:sz="0" w:space="0" w:color="auto"/>
      </w:divBdr>
    </w:div>
    <w:div w:id="884096779">
      <w:bodyDiv w:val="1"/>
      <w:marLeft w:val="0"/>
      <w:marRight w:val="0"/>
      <w:marTop w:val="0"/>
      <w:marBottom w:val="0"/>
      <w:divBdr>
        <w:top w:val="none" w:sz="0" w:space="0" w:color="auto"/>
        <w:left w:val="none" w:sz="0" w:space="0" w:color="auto"/>
        <w:bottom w:val="none" w:sz="0" w:space="0" w:color="auto"/>
        <w:right w:val="none" w:sz="0" w:space="0" w:color="auto"/>
      </w:divBdr>
    </w:div>
    <w:div w:id="968513410">
      <w:bodyDiv w:val="1"/>
      <w:marLeft w:val="0"/>
      <w:marRight w:val="0"/>
      <w:marTop w:val="0"/>
      <w:marBottom w:val="0"/>
      <w:divBdr>
        <w:top w:val="none" w:sz="0" w:space="0" w:color="auto"/>
        <w:left w:val="none" w:sz="0" w:space="0" w:color="auto"/>
        <w:bottom w:val="none" w:sz="0" w:space="0" w:color="auto"/>
        <w:right w:val="none" w:sz="0" w:space="0" w:color="auto"/>
      </w:divBdr>
    </w:div>
    <w:div w:id="972323156">
      <w:bodyDiv w:val="1"/>
      <w:marLeft w:val="0"/>
      <w:marRight w:val="0"/>
      <w:marTop w:val="0"/>
      <w:marBottom w:val="0"/>
      <w:divBdr>
        <w:top w:val="none" w:sz="0" w:space="0" w:color="auto"/>
        <w:left w:val="none" w:sz="0" w:space="0" w:color="auto"/>
        <w:bottom w:val="none" w:sz="0" w:space="0" w:color="auto"/>
        <w:right w:val="none" w:sz="0" w:space="0" w:color="auto"/>
      </w:divBdr>
    </w:div>
    <w:div w:id="986710023">
      <w:bodyDiv w:val="1"/>
      <w:marLeft w:val="0"/>
      <w:marRight w:val="0"/>
      <w:marTop w:val="0"/>
      <w:marBottom w:val="0"/>
      <w:divBdr>
        <w:top w:val="none" w:sz="0" w:space="0" w:color="auto"/>
        <w:left w:val="none" w:sz="0" w:space="0" w:color="auto"/>
        <w:bottom w:val="none" w:sz="0" w:space="0" w:color="auto"/>
        <w:right w:val="none" w:sz="0" w:space="0" w:color="auto"/>
      </w:divBdr>
    </w:div>
    <w:div w:id="1030762973">
      <w:bodyDiv w:val="1"/>
      <w:marLeft w:val="0"/>
      <w:marRight w:val="0"/>
      <w:marTop w:val="0"/>
      <w:marBottom w:val="0"/>
      <w:divBdr>
        <w:top w:val="none" w:sz="0" w:space="0" w:color="auto"/>
        <w:left w:val="none" w:sz="0" w:space="0" w:color="auto"/>
        <w:bottom w:val="none" w:sz="0" w:space="0" w:color="auto"/>
        <w:right w:val="none" w:sz="0" w:space="0" w:color="auto"/>
      </w:divBdr>
    </w:div>
    <w:div w:id="1040861180">
      <w:bodyDiv w:val="1"/>
      <w:marLeft w:val="0"/>
      <w:marRight w:val="0"/>
      <w:marTop w:val="0"/>
      <w:marBottom w:val="0"/>
      <w:divBdr>
        <w:top w:val="none" w:sz="0" w:space="0" w:color="auto"/>
        <w:left w:val="none" w:sz="0" w:space="0" w:color="auto"/>
        <w:bottom w:val="none" w:sz="0" w:space="0" w:color="auto"/>
        <w:right w:val="none" w:sz="0" w:space="0" w:color="auto"/>
      </w:divBdr>
    </w:div>
    <w:div w:id="1111314881">
      <w:bodyDiv w:val="1"/>
      <w:marLeft w:val="0"/>
      <w:marRight w:val="0"/>
      <w:marTop w:val="0"/>
      <w:marBottom w:val="0"/>
      <w:divBdr>
        <w:top w:val="none" w:sz="0" w:space="0" w:color="auto"/>
        <w:left w:val="none" w:sz="0" w:space="0" w:color="auto"/>
        <w:bottom w:val="none" w:sz="0" w:space="0" w:color="auto"/>
        <w:right w:val="none" w:sz="0" w:space="0" w:color="auto"/>
      </w:divBdr>
    </w:div>
    <w:div w:id="1144660253">
      <w:bodyDiv w:val="1"/>
      <w:marLeft w:val="0"/>
      <w:marRight w:val="0"/>
      <w:marTop w:val="0"/>
      <w:marBottom w:val="0"/>
      <w:divBdr>
        <w:top w:val="none" w:sz="0" w:space="0" w:color="auto"/>
        <w:left w:val="none" w:sz="0" w:space="0" w:color="auto"/>
        <w:bottom w:val="none" w:sz="0" w:space="0" w:color="auto"/>
        <w:right w:val="none" w:sz="0" w:space="0" w:color="auto"/>
      </w:divBdr>
    </w:div>
    <w:div w:id="1149174960">
      <w:bodyDiv w:val="1"/>
      <w:marLeft w:val="0"/>
      <w:marRight w:val="0"/>
      <w:marTop w:val="0"/>
      <w:marBottom w:val="0"/>
      <w:divBdr>
        <w:top w:val="none" w:sz="0" w:space="0" w:color="auto"/>
        <w:left w:val="none" w:sz="0" w:space="0" w:color="auto"/>
        <w:bottom w:val="none" w:sz="0" w:space="0" w:color="auto"/>
        <w:right w:val="none" w:sz="0" w:space="0" w:color="auto"/>
      </w:divBdr>
    </w:div>
    <w:div w:id="1241939885">
      <w:bodyDiv w:val="1"/>
      <w:marLeft w:val="0"/>
      <w:marRight w:val="0"/>
      <w:marTop w:val="0"/>
      <w:marBottom w:val="0"/>
      <w:divBdr>
        <w:top w:val="none" w:sz="0" w:space="0" w:color="auto"/>
        <w:left w:val="none" w:sz="0" w:space="0" w:color="auto"/>
        <w:bottom w:val="none" w:sz="0" w:space="0" w:color="auto"/>
        <w:right w:val="none" w:sz="0" w:space="0" w:color="auto"/>
      </w:divBdr>
    </w:div>
    <w:div w:id="1284073512">
      <w:bodyDiv w:val="1"/>
      <w:marLeft w:val="0"/>
      <w:marRight w:val="0"/>
      <w:marTop w:val="0"/>
      <w:marBottom w:val="0"/>
      <w:divBdr>
        <w:top w:val="none" w:sz="0" w:space="0" w:color="auto"/>
        <w:left w:val="none" w:sz="0" w:space="0" w:color="auto"/>
        <w:bottom w:val="none" w:sz="0" w:space="0" w:color="auto"/>
        <w:right w:val="none" w:sz="0" w:space="0" w:color="auto"/>
      </w:divBdr>
    </w:div>
    <w:div w:id="1295334314">
      <w:bodyDiv w:val="1"/>
      <w:marLeft w:val="0"/>
      <w:marRight w:val="0"/>
      <w:marTop w:val="0"/>
      <w:marBottom w:val="0"/>
      <w:divBdr>
        <w:top w:val="none" w:sz="0" w:space="0" w:color="auto"/>
        <w:left w:val="none" w:sz="0" w:space="0" w:color="auto"/>
        <w:bottom w:val="none" w:sz="0" w:space="0" w:color="auto"/>
        <w:right w:val="none" w:sz="0" w:space="0" w:color="auto"/>
      </w:divBdr>
    </w:div>
    <w:div w:id="1313830668">
      <w:bodyDiv w:val="1"/>
      <w:marLeft w:val="0"/>
      <w:marRight w:val="0"/>
      <w:marTop w:val="0"/>
      <w:marBottom w:val="0"/>
      <w:divBdr>
        <w:top w:val="none" w:sz="0" w:space="0" w:color="auto"/>
        <w:left w:val="none" w:sz="0" w:space="0" w:color="auto"/>
        <w:bottom w:val="none" w:sz="0" w:space="0" w:color="auto"/>
        <w:right w:val="none" w:sz="0" w:space="0" w:color="auto"/>
      </w:divBdr>
    </w:div>
    <w:div w:id="1317416299">
      <w:bodyDiv w:val="1"/>
      <w:marLeft w:val="0"/>
      <w:marRight w:val="0"/>
      <w:marTop w:val="0"/>
      <w:marBottom w:val="0"/>
      <w:divBdr>
        <w:top w:val="none" w:sz="0" w:space="0" w:color="auto"/>
        <w:left w:val="none" w:sz="0" w:space="0" w:color="auto"/>
        <w:bottom w:val="none" w:sz="0" w:space="0" w:color="auto"/>
        <w:right w:val="none" w:sz="0" w:space="0" w:color="auto"/>
      </w:divBdr>
    </w:div>
    <w:div w:id="1357734160">
      <w:bodyDiv w:val="1"/>
      <w:marLeft w:val="0"/>
      <w:marRight w:val="0"/>
      <w:marTop w:val="0"/>
      <w:marBottom w:val="0"/>
      <w:divBdr>
        <w:top w:val="none" w:sz="0" w:space="0" w:color="auto"/>
        <w:left w:val="none" w:sz="0" w:space="0" w:color="auto"/>
        <w:bottom w:val="none" w:sz="0" w:space="0" w:color="auto"/>
        <w:right w:val="none" w:sz="0" w:space="0" w:color="auto"/>
      </w:divBdr>
    </w:div>
    <w:div w:id="1391460524">
      <w:bodyDiv w:val="1"/>
      <w:marLeft w:val="0"/>
      <w:marRight w:val="0"/>
      <w:marTop w:val="0"/>
      <w:marBottom w:val="0"/>
      <w:divBdr>
        <w:top w:val="none" w:sz="0" w:space="0" w:color="auto"/>
        <w:left w:val="none" w:sz="0" w:space="0" w:color="auto"/>
        <w:bottom w:val="none" w:sz="0" w:space="0" w:color="auto"/>
        <w:right w:val="none" w:sz="0" w:space="0" w:color="auto"/>
      </w:divBdr>
    </w:div>
    <w:div w:id="1427186932">
      <w:bodyDiv w:val="1"/>
      <w:marLeft w:val="0"/>
      <w:marRight w:val="0"/>
      <w:marTop w:val="0"/>
      <w:marBottom w:val="0"/>
      <w:divBdr>
        <w:top w:val="none" w:sz="0" w:space="0" w:color="auto"/>
        <w:left w:val="none" w:sz="0" w:space="0" w:color="auto"/>
        <w:bottom w:val="none" w:sz="0" w:space="0" w:color="auto"/>
        <w:right w:val="none" w:sz="0" w:space="0" w:color="auto"/>
      </w:divBdr>
    </w:div>
    <w:div w:id="1455247457">
      <w:bodyDiv w:val="1"/>
      <w:marLeft w:val="0"/>
      <w:marRight w:val="0"/>
      <w:marTop w:val="0"/>
      <w:marBottom w:val="0"/>
      <w:divBdr>
        <w:top w:val="none" w:sz="0" w:space="0" w:color="auto"/>
        <w:left w:val="none" w:sz="0" w:space="0" w:color="auto"/>
        <w:bottom w:val="none" w:sz="0" w:space="0" w:color="auto"/>
        <w:right w:val="none" w:sz="0" w:space="0" w:color="auto"/>
      </w:divBdr>
    </w:div>
    <w:div w:id="1455832493">
      <w:bodyDiv w:val="1"/>
      <w:marLeft w:val="0"/>
      <w:marRight w:val="0"/>
      <w:marTop w:val="0"/>
      <w:marBottom w:val="0"/>
      <w:divBdr>
        <w:top w:val="none" w:sz="0" w:space="0" w:color="auto"/>
        <w:left w:val="none" w:sz="0" w:space="0" w:color="auto"/>
        <w:bottom w:val="none" w:sz="0" w:space="0" w:color="auto"/>
        <w:right w:val="none" w:sz="0" w:space="0" w:color="auto"/>
      </w:divBdr>
    </w:div>
    <w:div w:id="1525747347">
      <w:bodyDiv w:val="1"/>
      <w:marLeft w:val="0"/>
      <w:marRight w:val="0"/>
      <w:marTop w:val="0"/>
      <w:marBottom w:val="0"/>
      <w:divBdr>
        <w:top w:val="none" w:sz="0" w:space="0" w:color="auto"/>
        <w:left w:val="none" w:sz="0" w:space="0" w:color="auto"/>
        <w:bottom w:val="none" w:sz="0" w:space="0" w:color="auto"/>
        <w:right w:val="none" w:sz="0" w:space="0" w:color="auto"/>
      </w:divBdr>
    </w:div>
    <w:div w:id="1540048598">
      <w:bodyDiv w:val="1"/>
      <w:marLeft w:val="0"/>
      <w:marRight w:val="0"/>
      <w:marTop w:val="0"/>
      <w:marBottom w:val="0"/>
      <w:divBdr>
        <w:top w:val="none" w:sz="0" w:space="0" w:color="auto"/>
        <w:left w:val="none" w:sz="0" w:space="0" w:color="auto"/>
        <w:bottom w:val="none" w:sz="0" w:space="0" w:color="auto"/>
        <w:right w:val="none" w:sz="0" w:space="0" w:color="auto"/>
      </w:divBdr>
    </w:div>
    <w:div w:id="1576282654">
      <w:bodyDiv w:val="1"/>
      <w:marLeft w:val="0"/>
      <w:marRight w:val="0"/>
      <w:marTop w:val="0"/>
      <w:marBottom w:val="0"/>
      <w:divBdr>
        <w:top w:val="none" w:sz="0" w:space="0" w:color="auto"/>
        <w:left w:val="none" w:sz="0" w:space="0" w:color="auto"/>
        <w:bottom w:val="none" w:sz="0" w:space="0" w:color="auto"/>
        <w:right w:val="none" w:sz="0" w:space="0" w:color="auto"/>
      </w:divBdr>
    </w:div>
    <w:div w:id="1775322020">
      <w:bodyDiv w:val="1"/>
      <w:marLeft w:val="0"/>
      <w:marRight w:val="0"/>
      <w:marTop w:val="0"/>
      <w:marBottom w:val="0"/>
      <w:divBdr>
        <w:top w:val="none" w:sz="0" w:space="0" w:color="auto"/>
        <w:left w:val="none" w:sz="0" w:space="0" w:color="auto"/>
        <w:bottom w:val="none" w:sz="0" w:space="0" w:color="auto"/>
        <w:right w:val="none" w:sz="0" w:space="0" w:color="auto"/>
      </w:divBdr>
    </w:div>
    <w:div w:id="1819496105">
      <w:bodyDiv w:val="1"/>
      <w:marLeft w:val="0"/>
      <w:marRight w:val="0"/>
      <w:marTop w:val="0"/>
      <w:marBottom w:val="0"/>
      <w:divBdr>
        <w:top w:val="none" w:sz="0" w:space="0" w:color="auto"/>
        <w:left w:val="none" w:sz="0" w:space="0" w:color="auto"/>
        <w:bottom w:val="none" w:sz="0" w:space="0" w:color="auto"/>
        <w:right w:val="none" w:sz="0" w:space="0" w:color="auto"/>
      </w:divBdr>
    </w:div>
    <w:div w:id="1877624185">
      <w:bodyDiv w:val="1"/>
      <w:marLeft w:val="0"/>
      <w:marRight w:val="0"/>
      <w:marTop w:val="0"/>
      <w:marBottom w:val="0"/>
      <w:divBdr>
        <w:top w:val="none" w:sz="0" w:space="0" w:color="auto"/>
        <w:left w:val="none" w:sz="0" w:space="0" w:color="auto"/>
        <w:bottom w:val="none" w:sz="0" w:space="0" w:color="auto"/>
        <w:right w:val="none" w:sz="0" w:space="0" w:color="auto"/>
      </w:divBdr>
    </w:div>
    <w:div w:id="1913152822">
      <w:bodyDiv w:val="1"/>
      <w:marLeft w:val="0"/>
      <w:marRight w:val="0"/>
      <w:marTop w:val="0"/>
      <w:marBottom w:val="0"/>
      <w:divBdr>
        <w:top w:val="none" w:sz="0" w:space="0" w:color="auto"/>
        <w:left w:val="none" w:sz="0" w:space="0" w:color="auto"/>
        <w:bottom w:val="none" w:sz="0" w:space="0" w:color="auto"/>
        <w:right w:val="none" w:sz="0" w:space="0" w:color="auto"/>
      </w:divBdr>
    </w:div>
    <w:div w:id="1933199109">
      <w:bodyDiv w:val="1"/>
      <w:marLeft w:val="0"/>
      <w:marRight w:val="0"/>
      <w:marTop w:val="0"/>
      <w:marBottom w:val="0"/>
      <w:divBdr>
        <w:top w:val="none" w:sz="0" w:space="0" w:color="auto"/>
        <w:left w:val="none" w:sz="0" w:space="0" w:color="auto"/>
        <w:bottom w:val="none" w:sz="0" w:space="0" w:color="auto"/>
        <w:right w:val="none" w:sz="0" w:space="0" w:color="auto"/>
      </w:divBdr>
    </w:div>
    <w:div w:id="1973171474">
      <w:bodyDiv w:val="1"/>
      <w:marLeft w:val="0"/>
      <w:marRight w:val="0"/>
      <w:marTop w:val="0"/>
      <w:marBottom w:val="0"/>
      <w:divBdr>
        <w:top w:val="none" w:sz="0" w:space="0" w:color="auto"/>
        <w:left w:val="none" w:sz="0" w:space="0" w:color="auto"/>
        <w:bottom w:val="none" w:sz="0" w:space="0" w:color="auto"/>
        <w:right w:val="none" w:sz="0" w:space="0" w:color="auto"/>
      </w:divBdr>
    </w:div>
    <w:div w:id="2041005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doi.org/10.1002/inf2.12028" TargetMode="External"/><Relationship Id="rId26" Type="http://schemas.openxmlformats.org/officeDocument/2006/relationships/hyperlink" Target="https://doi.org/10.1002/inf2.12028" TargetMode="External"/><Relationship Id="rId3" Type="http://schemas.openxmlformats.org/officeDocument/2006/relationships/styles" Target="styles.xml"/><Relationship Id="rId21" Type="http://schemas.openxmlformats.org/officeDocument/2006/relationships/hyperlink" Target="https://doi.org/10.1021/acs.jcim.1c00619"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088/2515-7639/ab084b"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i.org/10.1063/1.4946894"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146/annurev-matsci-070218-010015"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1177/2053951714528481"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063/1.4704546" TargetMode="External"/><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B00049\AppData\Local\Microsoft\Office\16.0\DTS\en-US%7b293C9DD1-E205-4952-BD01-1262254C0762%7d\%7b0D4B0283-E806-4629-9BB8-785231F2CF1F%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BA64AE-DA13-420B-A084-636936792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{0D4B0283-E806-4629-9BB8-785231F2CF1F}tf02835058_win32</Template>
  <TotalTime>21</TotalTime>
  <Pages>39</Pages>
  <Words>9409</Words>
  <Characters>53632</Characters>
  <Application>Microsoft Office Word</Application>
  <DocSecurity>0</DocSecurity>
  <Lines>446</Lines>
  <Paragraphs>125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62916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Braal, Dennis (D)</dc:creator>
  <cp:keywords/>
  <dc:description/>
  <cp:lastModifiedBy>dennis brillie</cp:lastModifiedBy>
  <cp:revision>11</cp:revision>
  <dcterms:created xsi:type="dcterms:W3CDTF">2022-03-28T17:41:00Z</dcterms:created>
  <dcterms:modified xsi:type="dcterms:W3CDTF">2022-03-28T18:09:00Z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_Steward">
    <vt:lpwstr>De Braal D ub00049</vt:lpwstr>
  </property>
  <property fmtid="{D5CDD505-2E9C-101B-9397-08002B2CF9AE}" pid="3" name="Update_Footer">
    <vt:lpwstr>No</vt:lpwstr>
  </property>
  <property fmtid="{D5CDD505-2E9C-101B-9397-08002B2CF9AE}" pid="4" name="Radio_Button">
    <vt:lpwstr>RadioButton1</vt:lpwstr>
  </property>
  <property fmtid="{D5CDD505-2E9C-101B-9397-08002B2CF9AE}" pid="5" name="Information_Classification">
    <vt:lpwstr>NONE</vt:lpwstr>
  </property>
  <property fmtid="{D5CDD505-2E9C-101B-9397-08002B2CF9AE}" pid="6" name="Record_Title_ID">
    <vt:lpwstr>72</vt:lpwstr>
  </property>
  <property fmtid="{D5CDD505-2E9C-101B-9397-08002B2CF9AE}" pid="7" name="Initial_Creation_Date">
    <vt:filetime>2021-05-11T08:30:00Z</vt:filetime>
  </property>
  <property fmtid="{D5CDD505-2E9C-101B-9397-08002B2CF9AE}" pid="8" name="Retention_Period_Start_Date">
    <vt:filetime>2021-05-11T08:37:08Z</vt:filetime>
  </property>
  <property fmtid="{D5CDD505-2E9C-101B-9397-08002B2CF9AE}" pid="9" name="Last_Reviewed_Date">
    <vt:lpwstr/>
  </property>
  <property fmtid="{D5CDD505-2E9C-101B-9397-08002B2CF9AE}" pid="10" name="Retention_Review_Frequency">
    <vt:lpwstr/>
  </property>
  <property fmtid="{D5CDD505-2E9C-101B-9397-08002B2CF9AE}" pid="11" name="MSIP_Label_3aac0ad3-18d9-49e9-a80d-c985041778ba_Enabled">
    <vt:lpwstr>true</vt:lpwstr>
  </property>
  <property fmtid="{D5CDD505-2E9C-101B-9397-08002B2CF9AE}" pid="12" name="MSIP_Label_3aac0ad3-18d9-49e9-a80d-c985041778ba_SetDate">
    <vt:lpwstr>2021-10-01T08:11:17Z</vt:lpwstr>
  </property>
  <property fmtid="{D5CDD505-2E9C-101B-9397-08002B2CF9AE}" pid="13" name="MSIP_Label_3aac0ad3-18d9-49e9-a80d-c985041778ba_Method">
    <vt:lpwstr>Standard</vt:lpwstr>
  </property>
  <property fmtid="{D5CDD505-2E9C-101B-9397-08002B2CF9AE}" pid="14" name="MSIP_Label_3aac0ad3-18d9-49e9-a80d-c985041778ba_Name">
    <vt:lpwstr>General Business</vt:lpwstr>
  </property>
  <property fmtid="{D5CDD505-2E9C-101B-9397-08002B2CF9AE}" pid="15" name="MSIP_Label_3aac0ad3-18d9-49e9-a80d-c985041778ba_SiteId">
    <vt:lpwstr>c3e32f53-cb7f-4809-968d-1cc4ccc785fe</vt:lpwstr>
  </property>
  <property fmtid="{D5CDD505-2E9C-101B-9397-08002B2CF9AE}" pid="16" name="MSIP_Label_3aac0ad3-18d9-49e9-a80d-c985041778ba_ActionId">
    <vt:lpwstr>e42ee440-52e8-490a-811f-436419b09395</vt:lpwstr>
  </property>
  <property fmtid="{D5CDD505-2E9C-101B-9397-08002B2CF9AE}" pid="17" name="MSIP_Label_3aac0ad3-18d9-49e9-a80d-c985041778ba_ContentBits">
    <vt:lpwstr>2</vt:lpwstr>
  </property>
</Properties>
</file>